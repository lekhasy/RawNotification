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4D9B" w:rsidRDefault="005F4D9B" w:rsidP="004D38E1">
      <w:pPr>
        <w:pStyle w:val="1nameDanhmcxxx"/>
      </w:pPr>
      <w:bookmarkStart w:id="0" w:name="_Toc447998043"/>
      <w:bookmarkStart w:id="1" w:name="_Toc449630609"/>
      <w:bookmarkStart w:id="2" w:name="_Toc444365414"/>
    </w:p>
    <w:p w:rsidR="00FD5943" w:rsidRPr="001A620A" w:rsidRDefault="00E57BA4" w:rsidP="004D38E1">
      <w:pPr>
        <w:pStyle w:val="1nameDanhmcxxx"/>
      </w:pPr>
      <w:r w:rsidRPr="001A620A">
        <w:t>LỜI CẢM ƠN</w:t>
      </w:r>
      <w:bookmarkEnd w:id="0"/>
      <w:bookmarkEnd w:id="1"/>
    </w:p>
    <w:p w:rsidR="005B1521" w:rsidRDefault="005B1521" w:rsidP="005B1521">
      <w:pPr>
        <w:pStyle w:val="TNNormalIndent"/>
      </w:pPr>
      <w:r>
        <w:t>Lời đầu tiên em xin chân thành cảm ơn đến ban giám hiệu trường Đại học Bình Dương và đặc biệt là toàn thể quý thầy cô trong Khoa Tin học lời cảm ơn chân thành nhất. Thầy cô đã truyền đạt lại cho em những kiến thức căn bản nhất, từ đó giúp em có được nền tảng vững chắc để có thể tìm hiểu được những kiến thức mới, những phương thức mới trong học tập lẫn trong cuộc sống.</w:t>
      </w:r>
    </w:p>
    <w:p w:rsidR="00831264" w:rsidRPr="00831264" w:rsidRDefault="00995BB5" w:rsidP="005B1521">
      <w:pPr>
        <w:pStyle w:val="TNNormalIndent"/>
        <w:rPr>
          <w:lang w:val="en-US"/>
        </w:rPr>
      </w:pPr>
      <w:r>
        <w:t>E</w:t>
      </w:r>
      <w:r w:rsidR="005B1521">
        <w:t>m xin cảm ơn thầy TS. Tô Tuấn, người</w:t>
      </w:r>
      <w:r>
        <w:rPr>
          <w:lang w:val="en-US"/>
        </w:rPr>
        <w:t xml:space="preserve"> đã hướng dẫn em khi đề tài này còn là đồ án ngành</w:t>
      </w:r>
      <w:r w:rsidR="005B1521">
        <w:t xml:space="preserve">. </w:t>
      </w:r>
      <w:r w:rsidR="00831264">
        <w:rPr>
          <w:lang w:val="en-US"/>
        </w:rPr>
        <w:t xml:space="preserve">Thầy đã cho em những lời khuyên chân thành, những tầm nhìn xa trong việc phát triển phần mềm. Do sự lưỡng lự trong việc chọn đồ án tốt nghiệp của mình, em đã bỏ lỡ cơ hội được hoàn thành đồ án tốt nghiệp dưới sự hướng dẫn của thầy. </w:t>
      </w:r>
      <w:r w:rsidR="00985D4C">
        <w:rPr>
          <w:lang w:val="en-US"/>
        </w:rPr>
        <w:t>Đó là một điều khiến em tiếc nuối</w:t>
      </w:r>
      <w:r w:rsidR="00831264">
        <w:rPr>
          <w:lang w:val="en-US"/>
        </w:rPr>
        <w:t>.</w:t>
      </w:r>
    </w:p>
    <w:p w:rsidR="005B1521" w:rsidRPr="00843D1B" w:rsidRDefault="00831264" w:rsidP="0041576C">
      <w:pPr>
        <w:pStyle w:val="TNNormalIndent"/>
        <w:rPr>
          <w:lang w:val="en-US"/>
        </w:rPr>
      </w:pPr>
      <w:r>
        <w:rPr>
          <w:lang w:val="en-US"/>
        </w:rPr>
        <w:t xml:space="preserve">Em xin cảm ơn </w:t>
      </w:r>
      <w:r w:rsidR="005B1521">
        <w:t>Thầy</w:t>
      </w:r>
      <w:r>
        <w:rPr>
          <w:lang w:val="en-US"/>
        </w:rPr>
        <w:t xml:space="preserve"> ThS. Nguyễn Hoàng Phong</w:t>
      </w:r>
      <w:r w:rsidR="0041576C">
        <w:t>, người hướng dẫn em hoàn thành đồ án tốt nghiệp.</w:t>
      </w:r>
      <w:r w:rsidR="0041576C">
        <w:rPr>
          <w:lang w:val="en-US"/>
        </w:rPr>
        <w:t xml:space="preserve"> Thầy </w:t>
      </w:r>
      <w:r w:rsidR="005B1521">
        <w:t>đã</w:t>
      </w:r>
      <w:r w:rsidR="0041576C">
        <w:rPr>
          <w:lang w:val="en-US"/>
        </w:rPr>
        <w:t xml:space="preserve"> theo sát em từng ngày và</w:t>
      </w:r>
      <w:r w:rsidR="005B1521">
        <w:t xml:space="preserve"> chỉ bảo em hết sức tậ</w:t>
      </w:r>
      <w:r w:rsidR="0041576C">
        <w:t>n tình,</w:t>
      </w:r>
      <w:r w:rsidR="005B1521">
        <w:t xml:space="preserve"> giúp em có được những ý tưởng</w:t>
      </w:r>
      <w:r w:rsidR="00B20867">
        <w:rPr>
          <w:lang w:val="en-US"/>
        </w:rPr>
        <w:t>, giải pháp</w:t>
      </w:r>
      <w:r w:rsidR="005B1521">
        <w:t xml:space="preserve"> </w:t>
      </w:r>
      <w:r w:rsidR="00B20867">
        <w:rPr>
          <w:lang w:val="en-US"/>
        </w:rPr>
        <w:t>rất hiệu quả</w:t>
      </w:r>
      <w:r w:rsidR="005B1521">
        <w:t>.</w:t>
      </w:r>
      <w:r w:rsidR="00843D1B">
        <w:rPr>
          <w:lang w:val="en-US"/>
        </w:rPr>
        <w:t xml:space="preserve"> Có lẽ mọi việc sẽ trở nên rất khó khăn với em nếu như không được thầy hướng dẫn. Em cảm ơn thầy.</w:t>
      </w:r>
    </w:p>
    <w:p w:rsidR="005B1521" w:rsidRDefault="005B1521" w:rsidP="005B1521">
      <w:r>
        <w:t>Em cũng xin gửi lời cảm ơn đến người thân, bạn bè đã giúp đỡ em hoàn thành đồ án này!</w:t>
      </w:r>
    </w:p>
    <w:p w:rsidR="00533728" w:rsidRPr="000202F7" w:rsidRDefault="00FD5943" w:rsidP="00FD5943">
      <w:r w:rsidRPr="000202F7">
        <w:tab/>
      </w:r>
    </w:p>
    <w:tbl>
      <w:tblPr>
        <w:tblW w:w="0" w:type="auto"/>
        <w:jc w:val="right"/>
        <w:tblLook w:val="04A0" w:firstRow="1" w:lastRow="0" w:firstColumn="1" w:lastColumn="0" w:noHBand="0" w:noVBand="1"/>
      </w:tblPr>
      <w:tblGrid>
        <w:gridCol w:w="4643"/>
      </w:tblGrid>
      <w:tr w:rsidR="00533728" w:rsidRPr="001A620A">
        <w:trPr>
          <w:jc w:val="right"/>
        </w:trPr>
        <w:tc>
          <w:tcPr>
            <w:tcW w:w="4643" w:type="dxa"/>
            <w:shd w:val="clear" w:color="auto" w:fill="auto"/>
            <w:vAlign w:val="center"/>
          </w:tcPr>
          <w:p w:rsidR="00533728" w:rsidRPr="001A620A" w:rsidRDefault="00533728" w:rsidP="006F30B9">
            <w:pPr>
              <w:pStyle w:val="1bodyNidungonvnbn"/>
            </w:pPr>
            <w:r w:rsidRPr="001A620A">
              <w:t>Bình Dương, tháng 4 năm 2016</w:t>
            </w:r>
          </w:p>
        </w:tc>
      </w:tr>
    </w:tbl>
    <w:p w:rsidR="00067C59" w:rsidRDefault="00067C59" w:rsidP="006F30B9">
      <w:pPr>
        <w:pStyle w:val="1bodyNidungonvnbn"/>
        <w:rPr>
          <w:lang w:val="en-US"/>
        </w:rPr>
        <w:sectPr w:rsidR="00067C59" w:rsidSect="00067C59">
          <w:footerReference w:type="default" r:id="rId8"/>
          <w:type w:val="continuous"/>
          <w:pgSz w:w="11906" w:h="16838" w:code="9"/>
          <w:pgMar w:top="1134" w:right="1134" w:bottom="1134" w:left="1701" w:header="851" w:footer="851" w:gutter="0"/>
          <w:pgNumType w:fmt="lowerRoman" w:start="1"/>
          <w:cols w:space="708"/>
          <w:docGrid w:linePitch="360"/>
        </w:sectPr>
      </w:pPr>
    </w:p>
    <w:tbl>
      <w:tblPr>
        <w:tblW w:w="0" w:type="auto"/>
        <w:jc w:val="right"/>
        <w:tblLook w:val="04A0" w:firstRow="1" w:lastRow="0" w:firstColumn="1" w:lastColumn="0" w:noHBand="0" w:noVBand="1"/>
      </w:tblPr>
      <w:tblGrid>
        <w:gridCol w:w="4643"/>
      </w:tblGrid>
      <w:tr w:rsidR="00533728" w:rsidRPr="001A620A">
        <w:trPr>
          <w:jc w:val="right"/>
        </w:trPr>
        <w:tc>
          <w:tcPr>
            <w:tcW w:w="4643" w:type="dxa"/>
            <w:shd w:val="clear" w:color="auto" w:fill="auto"/>
            <w:vAlign w:val="center"/>
          </w:tcPr>
          <w:p w:rsidR="006933AF" w:rsidRDefault="006933AF" w:rsidP="006F30B9">
            <w:pPr>
              <w:pStyle w:val="1bodyNidungonvnbn"/>
              <w:rPr>
                <w:lang w:val="en-US"/>
              </w:rPr>
            </w:pPr>
          </w:p>
          <w:p w:rsidR="00533728" w:rsidRPr="003F3FD7" w:rsidRDefault="003F3FD7" w:rsidP="006F30B9">
            <w:pPr>
              <w:pStyle w:val="1bodyNidungonvnbn"/>
              <w:rPr>
                <w:lang w:val="en-US"/>
              </w:rPr>
            </w:pPr>
            <w:r>
              <w:rPr>
                <w:lang w:val="en-US"/>
              </w:rPr>
              <w:t>Lê Khả Sỹ</w:t>
            </w:r>
          </w:p>
        </w:tc>
      </w:tr>
    </w:tbl>
    <w:p w:rsidR="00FD5943" w:rsidRPr="00F8269A" w:rsidRDefault="00FD5943" w:rsidP="00F55C17">
      <w:pPr>
        <w:rPr>
          <w:color w:val="000000"/>
          <w:szCs w:val="32"/>
        </w:rPr>
      </w:pPr>
      <w:r w:rsidRPr="000202F7">
        <w:tab/>
      </w:r>
      <w:r w:rsidRPr="000202F7">
        <w:tab/>
      </w:r>
      <w:r w:rsidRPr="000202F7">
        <w:tab/>
      </w:r>
      <w:r w:rsidRPr="000202F7">
        <w:tab/>
      </w:r>
      <w:r w:rsidRPr="000202F7">
        <w:tab/>
      </w:r>
      <w:r w:rsidRPr="000202F7">
        <w:tab/>
      </w:r>
      <w:r w:rsidRPr="000202F7">
        <w:tab/>
      </w:r>
      <w:r w:rsidRPr="000202F7">
        <w:tab/>
      </w:r>
    </w:p>
    <w:tbl>
      <w:tblPr>
        <w:tblW w:w="0" w:type="auto"/>
        <w:jc w:val="right"/>
        <w:tblLook w:val="04A0" w:firstRow="1" w:lastRow="0" w:firstColumn="1" w:lastColumn="0" w:noHBand="0" w:noVBand="1"/>
      </w:tblPr>
      <w:tblGrid>
        <w:gridCol w:w="4643"/>
      </w:tblGrid>
      <w:tr w:rsidR="005C0385" w:rsidRPr="001A620A">
        <w:trPr>
          <w:jc w:val="right"/>
        </w:trPr>
        <w:tc>
          <w:tcPr>
            <w:tcW w:w="4643" w:type="dxa"/>
            <w:shd w:val="clear" w:color="auto" w:fill="auto"/>
            <w:vAlign w:val="center"/>
          </w:tcPr>
          <w:p w:rsidR="005C0385" w:rsidRDefault="005C0385" w:rsidP="003F3FD7">
            <w:pPr>
              <w:rPr>
                <w:lang w:val="en-US"/>
              </w:rPr>
            </w:pPr>
          </w:p>
        </w:tc>
      </w:tr>
    </w:tbl>
    <w:p w:rsidR="001A620A" w:rsidRPr="004F41D2" w:rsidRDefault="001A620A" w:rsidP="004D38E1">
      <w:pPr>
        <w:pStyle w:val="1nameDanhmcxxx"/>
      </w:pPr>
    </w:p>
    <w:p w:rsidR="009B4806" w:rsidRPr="004F41D2" w:rsidRDefault="001A620A" w:rsidP="004D38E1">
      <w:pPr>
        <w:pStyle w:val="1nameDanhmcxxx"/>
      </w:pPr>
      <w:bookmarkStart w:id="3" w:name="_Toc447998045"/>
      <w:bookmarkStart w:id="4" w:name="_Toc449630611"/>
      <w:r w:rsidRPr="004F41D2">
        <w:br w:type="page"/>
      </w:r>
      <w:r w:rsidR="00E57BA4" w:rsidRPr="004F41D2">
        <w:lastRenderedPageBreak/>
        <w:t xml:space="preserve">NHẬN XÉT ĐÁNH GIÁ CỦA </w:t>
      </w:r>
      <w:r w:rsidR="00FD5943" w:rsidRPr="004F41D2">
        <w:t>GIÁO VIÊN HƯỚNG DẪN</w:t>
      </w:r>
      <w:bookmarkEnd w:id="3"/>
      <w:bookmarkEnd w:id="4"/>
    </w:p>
    <w:p w:rsidR="00BD2375" w:rsidRPr="00A85982" w:rsidRDefault="00BD2375" w:rsidP="0044189D">
      <w:pPr>
        <w:tabs>
          <w:tab w:val="left" w:leader="dot" w:pos="8820"/>
        </w:tabs>
        <w:spacing w:line="360" w:lineRule="auto"/>
      </w:pPr>
      <w:bookmarkStart w:id="5" w:name="_Toc447998046"/>
      <w:bookmarkStart w:id="6" w:name="_Toc449630612"/>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7027F9" w:rsidP="0044189D">
      <w:pPr>
        <w:tabs>
          <w:tab w:val="left" w:leader="dot" w:pos="8820"/>
        </w:tabs>
        <w:spacing w:line="360" w:lineRule="auto"/>
      </w:pPr>
      <w:r>
        <w:tab/>
      </w:r>
      <w:r w:rsidR="00BD2375"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BD2375" w:rsidRPr="00A85982" w:rsidRDefault="00BD2375" w:rsidP="0044189D">
      <w:pPr>
        <w:tabs>
          <w:tab w:val="left" w:leader="dot" w:pos="8820"/>
        </w:tabs>
        <w:spacing w:line="360" w:lineRule="auto"/>
      </w:pPr>
      <w:r w:rsidRPr="00A85982">
        <w:tab/>
      </w:r>
    </w:p>
    <w:p w:rsidR="001A620A" w:rsidRPr="00BD2375" w:rsidRDefault="001A620A" w:rsidP="00BD2375"/>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tblGrid>
      <w:tr w:rsidR="006933AF" w:rsidRPr="001A620A" w:rsidTr="0044189D">
        <w:trPr>
          <w:jc w:val="right"/>
        </w:trPr>
        <w:tc>
          <w:tcPr>
            <w:tcW w:w="4643" w:type="dxa"/>
            <w:tcBorders>
              <w:top w:val="nil"/>
              <w:left w:val="nil"/>
              <w:bottom w:val="nil"/>
              <w:right w:val="nil"/>
            </w:tcBorders>
            <w:shd w:val="clear" w:color="auto" w:fill="auto"/>
            <w:vAlign w:val="center"/>
          </w:tcPr>
          <w:p w:rsidR="006933AF" w:rsidRPr="001A620A" w:rsidRDefault="004E5D56" w:rsidP="004E5D56">
            <w:pPr>
              <w:pStyle w:val="1bodyNidungonvnbn"/>
              <w:jc w:val="both"/>
            </w:pPr>
            <w:r>
              <w:t>Bình Dương,</w:t>
            </w:r>
            <w:r>
              <w:rPr>
                <w:lang w:val="en-US"/>
              </w:rPr>
              <w:t xml:space="preserve"> ngày…</w:t>
            </w:r>
            <w:r>
              <w:t xml:space="preserve"> tháng .... năm .......</w:t>
            </w:r>
          </w:p>
        </w:tc>
      </w:tr>
    </w:tbl>
    <w:p w:rsidR="007861EE" w:rsidRDefault="007861EE" w:rsidP="007861EE">
      <w:pPr>
        <w:pStyle w:val="1bodyNidungonvnbn"/>
        <w:jc w:val="both"/>
        <w:rPr>
          <w:lang w:val="en-US"/>
        </w:rPr>
        <w:sectPr w:rsidR="007861EE" w:rsidSect="006F30B9">
          <w:type w:val="continuous"/>
          <w:pgSz w:w="11906" w:h="16838" w:code="9"/>
          <w:pgMar w:top="1134" w:right="1134" w:bottom="1134" w:left="1701" w:header="851" w:footer="851" w:gutter="0"/>
          <w:pgNumType w:fmt="lowerRoman"/>
          <w:cols w:space="708"/>
          <w:docGrid w:linePitch="360"/>
        </w:sectPr>
      </w:pPr>
    </w:p>
    <w:p w:rsidR="00142B18" w:rsidRPr="00142B18" w:rsidRDefault="00142B18" w:rsidP="004D38E1">
      <w:pPr>
        <w:pStyle w:val="1nameDanhmcxxx"/>
        <w:rPr>
          <w:lang w:val="en-US"/>
        </w:rPr>
      </w:pPr>
      <w:r w:rsidRPr="004F41D2">
        <w:lastRenderedPageBreak/>
        <w:t xml:space="preserve">NHẬN XÉT ĐÁNH GIÁ CỦA </w:t>
      </w:r>
      <w:r>
        <w:t>GIẢNG</w:t>
      </w:r>
      <w:r w:rsidRPr="004F41D2">
        <w:t xml:space="preserve"> VIÊN </w:t>
      </w:r>
      <w:r>
        <w:rPr>
          <w:lang w:val="en-US"/>
        </w:rPr>
        <w:t>PHẢN BIỆN</w:t>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tab/>
      </w: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A85982" w:rsidRDefault="00142B18" w:rsidP="00142B18">
      <w:pPr>
        <w:tabs>
          <w:tab w:val="left" w:leader="dot" w:pos="8820"/>
        </w:tabs>
        <w:spacing w:line="360" w:lineRule="auto"/>
      </w:pPr>
      <w:r w:rsidRPr="00A85982">
        <w:tab/>
      </w:r>
    </w:p>
    <w:p w:rsidR="00142B18" w:rsidRPr="00BD2375" w:rsidRDefault="00142B18" w:rsidP="00142B18"/>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3"/>
      </w:tblGrid>
      <w:tr w:rsidR="00142B18" w:rsidRPr="001A620A" w:rsidTr="00A9755E">
        <w:trPr>
          <w:jc w:val="right"/>
        </w:trPr>
        <w:tc>
          <w:tcPr>
            <w:tcW w:w="4643" w:type="dxa"/>
            <w:tcBorders>
              <w:top w:val="nil"/>
              <w:left w:val="nil"/>
              <w:bottom w:val="nil"/>
              <w:right w:val="nil"/>
            </w:tcBorders>
            <w:shd w:val="clear" w:color="auto" w:fill="auto"/>
            <w:vAlign w:val="center"/>
          </w:tcPr>
          <w:p w:rsidR="00142B18" w:rsidRPr="001A620A" w:rsidRDefault="00142B18" w:rsidP="00A9755E">
            <w:pPr>
              <w:pStyle w:val="1bodyNidungonvnbn"/>
              <w:jc w:val="both"/>
            </w:pPr>
            <w:r>
              <w:t>Bình Dương,</w:t>
            </w:r>
            <w:r>
              <w:rPr>
                <w:lang w:val="en-US"/>
              </w:rPr>
              <w:t xml:space="preserve"> ngày…</w:t>
            </w:r>
            <w:r>
              <w:t xml:space="preserve"> tháng .... năm .......</w:t>
            </w:r>
          </w:p>
        </w:tc>
      </w:tr>
    </w:tbl>
    <w:p w:rsidR="00142B18" w:rsidRDefault="00142B18" w:rsidP="007861EE">
      <w:pPr>
        <w:pStyle w:val="1bodyNidungonvnbn"/>
        <w:jc w:val="both"/>
        <w:rPr>
          <w:lang w:val="en-US"/>
        </w:rPr>
        <w:sectPr w:rsidR="00142B18" w:rsidSect="007861EE">
          <w:pgSz w:w="11906" w:h="16838" w:code="9"/>
          <w:pgMar w:top="1134" w:right="1134" w:bottom="1134" w:left="1701" w:header="851" w:footer="851" w:gutter="0"/>
          <w:pgNumType w:fmt="lowerRoman"/>
          <w:cols w:space="708"/>
          <w:docGrid w:linePitch="360"/>
        </w:sectPr>
      </w:pPr>
    </w:p>
    <w:p w:rsidR="00142B18" w:rsidRDefault="00142B18" w:rsidP="007861EE">
      <w:pPr>
        <w:pStyle w:val="1bodyNidungonvnbn"/>
        <w:jc w:val="both"/>
        <w:rPr>
          <w:lang w:val="en-US"/>
        </w:rPr>
      </w:pPr>
    </w:p>
    <w:p w:rsidR="001C7F68" w:rsidRDefault="008E6C5E" w:rsidP="00E91A64">
      <w:pPr>
        <w:pStyle w:val="Heading1"/>
        <w:numPr>
          <w:ilvl w:val="0"/>
          <w:numId w:val="0"/>
        </w:numPr>
        <w:rPr>
          <w:lang w:val="en-US"/>
        </w:rPr>
      </w:pPr>
      <w:bookmarkStart w:id="7" w:name="_Toc456867530"/>
      <w:bookmarkStart w:id="8" w:name="_Toc456867589"/>
      <w:r w:rsidRPr="00503B7A">
        <w:t>DANH</w:t>
      </w:r>
      <w:r>
        <w:rPr>
          <w:lang w:val="en-US"/>
        </w:rPr>
        <w:t xml:space="preserve"> SÁCH CHỮ VIẾT TẮT</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3729"/>
        <w:gridCol w:w="4106"/>
      </w:tblGrid>
      <w:tr w:rsidR="00603524" w:rsidRPr="001C7F68" w:rsidTr="00603524">
        <w:tc>
          <w:tcPr>
            <w:tcW w:w="1242" w:type="dxa"/>
            <w:shd w:val="clear" w:color="auto" w:fill="auto"/>
          </w:tcPr>
          <w:p w:rsidR="001C7F68" w:rsidRPr="002B49A7" w:rsidRDefault="001C7F68" w:rsidP="002B49A7">
            <w:pPr>
              <w:pStyle w:val="tabletext"/>
              <w:rPr>
                <w:b/>
              </w:rPr>
            </w:pPr>
            <w:r w:rsidRPr="002B49A7">
              <w:rPr>
                <w:b/>
              </w:rPr>
              <w:t>Viết tắt</w:t>
            </w:r>
          </w:p>
        </w:tc>
        <w:tc>
          <w:tcPr>
            <w:tcW w:w="3828" w:type="dxa"/>
            <w:shd w:val="clear" w:color="auto" w:fill="auto"/>
          </w:tcPr>
          <w:p w:rsidR="001C7F68" w:rsidRPr="002B49A7" w:rsidRDefault="001C7F68" w:rsidP="002B49A7">
            <w:pPr>
              <w:pStyle w:val="tabletext"/>
              <w:rPr>
                <w:b/>
              </w:rPr>
            </w:pPr>
            <w:r w:rsidRPr="002B49A7">
              <w:rPr>
                <w:b/>
              </w:rPr>
              <w:t>Đầy đủ</w:t>
            </w:r>
          </w:p>
        </w:tc>
        <w:tc>
          <w:tcPr>
            <w:tcW w:w="4217" w:type="dxa"/>
            <w:shd w:val="clear" w:color="auto" w:fill="auto"/>
          </w:tcPr>
          <w:p w:rsidR="001C7F68" w:rsidRPr="002B49A7" w:rsidRDefault="001C7F68" w:rsidP="002B49A7">
            <w:pPr>
              <w:pStyle w:val="tabletext"/>
              <w:rPr>
                <w:b/>
              </w:rPr>
            </w:pPr>
            <w:r w:rsidRPr="002B49A7">
              <w:rPr>
                <w:b/>
              </w:rPr>
              <w:t>Ý nghĩa</w:t>
            </w:r>
          </w:p>
        </w:tc>
      </w:tr>
      <w:tr w:rsidR="00603524" w:rsidRPr="001C7F68" w:rsidTr="00603524">
        <w:tc>
          <w:tcPr>
            <w:tcW w:w="1242" w:type="dxa"/>
            <w:shd w:val="clear" w:color="auto" w:fill="auto"/>
          </w:tcPr>
          <w:p w:rsidR="001C7F68" w:rsidRPr="001C7F68" w:rsidRDefault="001C7F68" w:rsidP="002B49A7">
            <w:pPr>
              <w:pStyle w:val="tabletext"/>
            </w:pPr>
            <w:r w:rsidRPr="001C7F68">
              <w:t>RNS</w:t>
            </w:r>
          </w:p>
        </w:tc>
        <w:tc>
          <w:tcPr>
            <w:tcW w:w="3828" w:type="dxa"/>
            <w:shd w:val="clear" w:color="auto" w:fill="auto"/>
          </w:tcPr>
          <w:p w:rsidR="001C7F68" w:rsidRPr="001C7F68" w:rsidRDefault="001C7F68" w:rsidP="002B49A7">
            <w:pPr>
              <w:pStyle w:val="tabletext"/>
            </w:pPr>
            <w:r w:rsidRPr="001C7F68">
              <w:t>Raw Notification System</w:t>
            </w:r>
          </w:p>
        </w:tc>
        <w:tc>
          <w:tcPr>
            <w:tcW w:w="4217" w:type="dxa"/>
            <w:shd w:val="clear" w:color="auto" w:fill="auto"/>
          </w:tcPr>
          <w:p w:rsidR="001C7F68" w:rsidRPr="001C7F68" w:rsidRDefault="001C7F68" w:rsidP="002B49A7">
            <w:pPr>
              <w:pStyle w:val="tabletext"/>
            </w:pPr>
            <w:r w:rsidRPr="001C7F68">
              <w:t>Hệ thống thông báo (project hiện tại)</w:t>
            </w:r>
          </w:p>
        </w:tc>
      </w:tr>
      <w:tr w:rsidR="00113108" w:rsidRPr="001C7F68" w:rsidTr="00603524">
        <w:tc>
          <w:tcPr>
            <w:tcW w:w="1242" w:type="dxa"/>
            <w:shd w:val="clear" w:color="auto" w:fill="auto"/>
          </w:tcPr>
          <w:p w:rsidR="00113108" w:rsidRPr="001C7F68" w:rsidRDefault="00113108" w:rsidP="002B49A7">
            <w:pPr>
              <w:pStyle w:val="tabletext"/>
            </w:pPr>
            <w:r>
              <w:t>AES</w:t>
            </w:r>
          </w:p>
        </w:tc>
        <w:tc>
          <w:tcPr>
            <w:tcW w:w="3828" w:type="dxa"/>
            <w:shd w:val="clear" w:color="auto" w:fill="auto"/>
          </w:tcPr>
          <w:p w:rsidR="00113108" w:rsidRPr="001C7F68" w:rsidRDefault="00113108" w:rsidP="002B49A7">
            <w:pPr>
              <w:pStyle w:val="tabletext"/>
            </w:pPr>
            <w:r>
              <w:t>Already Exists System</w:t>
            </w:r>
          </w:p>
        </w:tc>
        <w:tc>
          <w:tcPr>
            <w:tcW w:w="4217" w:type="dxa"/>
            <w:shd w:val="clear" w:color="auto" w:fill="auto"/>
          </w:tcPr>
          <w:p w:rsidR="00113108" w:rsidRPr="001C7F68" w:rsidRDefault="00113108" w:rsidP="002B49A7">
            <w:pPr>
              <w:pStyle w:val="tabletext"/>
            </w:pPr>
            <w:r>
              <w:t>Hệ thống đã có sẵn mà cần cài đặt RNS lên.</w:t>
            </w:r>
          </w:p>
        </w:tc>
      </w:tr>
      <w:tr w:rsidR="00603524" w:rsidRPr="001C7F68" w:rsidTr="00603524">
        <w:tc>
          <w:tcPr>
            <w:tcW w:w="1242" w:type="dxa"/>
            <w:shd w:val="clear" w:color="auto" w:fill="auto"/>
          </w:tcPr>
          <w:p w:rsidR="001C7F68" w:rsidRPr="001C7F68" w:rsidRDefault="00603524" w:rsidP="002B49A7">
            <w:pPr>
              <w:pStyle w:val="tabletext"/>
            </w:pPr>
            <w:r>
              <w:t>WNS</w:t>
            </w:r>
          </w:p>
        </w:tc>
        <w:tc>
          <w:tcPr>
            <w:tcW w:w="3828" w:type="dxa"/>
            <w:shd w:val="clear" w:color="auto" w:fill="auto"/>
          </w:tcPr>
          <w:p w:rsidR="001C7F68" w:rsidRPr="001C7F68" w:rsidRDefault="00603524" w:rsidP="002B49A7">
            <w:pPr>
              <w:pStyle w:val="tabletext"/>
            </w:pPr>
            <w:r>
              <w:t>Windows Notification Service</w:t>
            </w:r>
          </w:p>
        </w:tc>
        <w:tc>
          <w:tcPr>
            <w:tcW w:w="4217" w:type="dxa"/>
            <w:shd w:val="clear" w:color="auto" w:fill="auto"/>
          </w:tcPr>
          <w:p w:rsidR="001C7F68" w:rsidRPr="001C7F68" w:rsidRDefault="00603524" w:rsidP="002B49A7">
            <w:pPr>
              <w:pStyle w:val="tabletext"/>
            </w:pPr>
            <w:r>
              <w:t>Dịch vụ thông báo của windows 10</w:t>
            </w:r>
          </w:p>
        </w:tc>
      </w:tr>
      <w:tr w:rsidR="00603524" w:rsidRPr="001C7F68" w:rsidTr="00603524">
        <w:tc>
          <w:tcPr>
            <w:tcW w:w="1242" w:type="dxa"/>
            <w:shd w:val="clear" w:color="auto" w:fill="auto"/>
          </w:tcPr>
          <w:p w:rsidR="001C7F68" w:rsidRPr="001C7F68" w:rsidRDefault="00603524" w:rsidP="002B49A7">
            <w:pPr>
              <w:pStyle w:val="tabletext"/>
            </w:pPr>
            <w:r>
              <w:t>URI</w:t>
            </w:r>
          </w:p>
        </w:tc>
        <w:tc>
          <w:tcPr>
            <w:tcW w:w="3828" w:type="dxa"/>
            <w:shd w:val="clear" w:color="auto" w:fill="auto"/>
          </w:tcPr>
          <w:p w:rsidR="001C7F68" w:rsidRPr="001C7F68" w:rsidRDefault="00603524" w:rsidP="002B49A7">
            <w:pPr>
              <w:pStyle w:val="tabletext"/>
            </w:pPr>
            <w:r>
              <w:t>Uniform Resource  Identifier</w:t>
            </w:r>
          </w:p>
        </w:tc>
        <w:tc>
          <w:tcPr>
            <w:tcW w:w="4217" w:type="dxa"/>
            <w:shd w:val="clear" w:color="auto" w:fill="auto"/>
          </w:tcPr>
          <w:p w:rsidR="001C7F68" w:rsidRPr="001C7F68" w:rsidRDefault="00694678" w:rsidP="002B49A7">
            <w:pPr>
              <w:pStyle w:val="tabletext"/>
            </w:pPr>
            <w:r>
              <w:rPr>
                <w:lang w:val="en"/>
              </w:rPr>
              <w:t>M</w:t>
            </w:r>
            <w:r w:rsidRPr="00F42BB1">
              <w:rPr>
                <w:lang w:val="en"/>
              </w:rPr>
              <w:t>ột chuỗi</w:t>
            </w:r>
            <w:r w:rsidR="00F75D32">
              <w:rPr>
                <w:lang w:val="en"/>
              </w:rPr>
              <w:t xml:space="preserve"> ký tự</w:t>
            </w:r>
            <w:r w:rsidRPr="00F42BB1">
              <w:rPr>
                <w:lang w:val="en"/>
              </w:rPr>
              <w:t xml:space="preserve"> đại diện cho một ứng dụng trên một thiết bị</w:t>
            </w:r>
            <w:r w:rsidR="002B342E">
              <w:rPr>
                <w:lang w:val="en"/>
              </w:rPr>
              <w:t>.</w:t>
            </w:r>
          </w:p>
        </w:tc>
      </w:tr>
      <w:tr w:rsidR="00603524" w:rsidRPr="001C7F68" w:rsidTr="00603524">
        <w:tc>
          <w:tcPr>
            <w:tcW w:w="1242" w:type="dxa"/>
            <w:shd w:val="clear" w:color="auto" w:fill="auto"/>
          </w:tcPr>
          <w:p w:rsidR="001C7F68" w:rsidRPr="001C7F68" w:rsidRDefault="00D625E5" w:rsidP="002B49A7">
            <w:pPr>
              <w:pStyle w:val="tabletext"/>
            </w:pPr>
            <w:r>
              <w:t>UWP</w:t>
            </w:r>
          </w:p>
        </w:tc>
        <w:tc>
          <w:tcPr>
            <w:tcW w:w="3828" w:type="dxa"/>
            <w:shd w:val="clear" w:color="auto" w:fill="auto"/>
          </w:tcPr>
          <w:p w:rsidR="001C7F68" w:rsidRPr="001C7F68" w:rsidRDefault="00D625E5" w:rsidP="002B49A7">
            <w:pPr>
              <w:pStyle w:val="tabletext"/>
            </w:pPr>
            <w:r>
              <w:t>Uiversal Windows Platform</w:t>
            </w:r>
          </w:p>
        </w:tc>
        <w:tc>
          <w:tcPr>
            <w:tcW w:w="4217" w:type="dxa"/>
            <w:shd w:val="clear" w:color="auto" w:fill="auto"/>
          </w:tcPr>
          <w:p w:rsidR="001C7F68" w:rsidRPr="001C7F68" w:rsidRDefault="00D625E5" w:rsidP="002B49A7">
            <w:pPr>
              <w:pStyle w:val="tabletext"/>
            </w:pPr>
            <w:r>
              <w:t>Loại ứng dụng store chạy trên windows 10</w:t>
            </w:r>
            <w:r w:rsidR="004C778B">
              <w:t>.</w:t>
            </w:r>
          </w:p>
        </w:tc>
      </w:tr>
      <w:tr w:rsidR="00C81BE2" w:rsidRPr="001C7F68" w:rsidTr="00603524">
        <w:tc>
          <w:tcPr>
            <w:tcW w:w="1242" w:type="dxa"/>
            <w:shd w:val="clear" w:color="auto" w:fill="auto"/>
          </w:tcPr>
          <w:p w:rsidR="00C81BE2" w:rsidRDefault="00C81BE2" w:rsidP="002B49A7">
            <w:pPr>
              <w:pStyle w:val="tabletext"/>
            </w:pPr>
            <w:r w:rsidRPr="00C81BE2">
              <w:t>GUID</w:t>
            </w:r>
          </w:p>
        </w:tc>
        <w:tc>
          <w:tcPr>
            <w:tcW w:w="3828" w:type="dxa"/>
            <w:shd w:val="clear" w:color="auto" w:fill="auto"/>
          </w:tcPr>
          <w:p w:rsidR="00C81BE2" w:rsidRDefault="00C81BE2" w:rsidP="002B49A7">
            <w:pPr>
              <w:pStyle w:val="tabletext"/>
            </w:pPr>
            <w:r>
              <w:t xml:space="preserve"> Global Unique Identifiy</w:t>
            </w:r>
          </w:p>
        </w:tc>
        <w:tc>
          <w:tcPr>
            <w:tcW w:w="4217" w:type="dxa"/>
            <w:shd w:val="clear" w:color="auto" w:fill="auto"/>
          </w:tcPr>
          <w:p w:rsidR="00C81BE2" w:rsidRDefault="00C81BE2" w:rsidP="002B49A7">
            <w:pPr>
              <w:pStyle w:val="tabletext"/>
            </w:pPr>
            <w:r>
              <w:t>Là một cấu trúc chứa 128bit có giá trị ngẫu nhiên, được biểu diễn dưới dạng 32 ký tự</w:t>
            </w:r>
            <w:r w:rsidR="001430BB">
              <w:t xml:space="preserve"> HEX.</w:t>
            </w:r>
            <w:r w:rsidR="002B342E">
              <w:t xml:space="preserve"> Thường được dùng làm Token hoặc ID.</w:t>
            </w:r>
          </w:p>
        </w:tc>
      </w:tr>
      <w:tr w:rsidR="0027072B" w:rsidRPr="001C7F68" w:rsidTr="00603524">
        <w:tc>
          <w:tcPr>
            <w:tcW w:w="1242" w:type="dxa"/>
            <w:shd w:val="clear" w:color="auto" w:fill="auto"/>
          </w:tcPr>
          <w:p w:rsidR="0027072B" w:rsidRPr="00C81BE2" w:rsidRDefault="0027072B" w:rsidP="002B49A7">
            <w:pPr>
              <w:pStyle w:val="tabletext"/>
            </w:pPr>
            <w:r>
              <w:t>CIL</w:t>
            </w:r>
          </w:p>
        </w:tc>
        <w:tc>
          <w:tcPr>
            <w:tcW w:w="3828" w:type="dxa"/>
            <w:shd w:val="clear" w:color="auto" w:fill="auto"/>
          </w:tcPr>
          <w:p w:rsidR="0027072B" w:rsidRDefault="0027072B" w:rsidP="002B49A7">
            <w:pPr>
              <w:pStyle w:val="tabletext"/>
            </w:pPr>
            <w:r w:rsidRPr="0027072B">
              <w:t>Common Intermediate Language</w:t>
            </w:r>
          </w:p>
        </w:tc>
        <w:tc>
          <w:tcPr>
            <w:tcW w:w="4217" w:type="dxa"/>
            <w:shd w:val="clear" w:color="auto" w:fill="auto"/>
          </w:tcPr>
          <w:p w:rsidR="0027072B" w:rsidRDefault="0027072B" w:rsidP="002B49A7">
            <w:pPr>
              <w:pStyle w:val="tabletext"/>
            </w:pPr>
            <w:r>
              <w:t>Khi một ứng dụng .Net được biên dịch, nó là một file exe chứa mã CIL chứ không phải mã máy.</w:t>
            </w:r>
            <w:r>
              <w:br/>
              <w:t xml:space="preserve">Mã CIL là ngôn ngữ lập trình bậc thấp nhất mà con người có thể đọc được. CIL được định nghĩa bởi </w:t>
            </w:r>
            <w:r w:rsidRPr="0027072B">
              <w:t>Common Language Infrastructure</w:t>
            </w:r>
            <w:r>
              <w:t xml:space="preserve"> (CLI) và được sử dụng bởi .Net Framework và Mono.</w:t>
            </w:r>
            <w:r w:rsidR="00605B93">
              <w:t xml:space="preserve"> CIL còn được gọi là managed code.</w:t>
            </w:r>
          </w:p>
        </w:tc>
      </w:tr>
      <w:tr w:rsidR="00583948" w:rsidRPr="001C7F68" w:rsidTr="00603524">
        <w:tc>
          <w:tcPr>
            <w:tcW w:w="1242" w:type="dxa"/>
            <w:shd w:val="clear" w:color="auto" w:fill="auto"/>
          </w:tcPr>
          <w:p w:rsidR="00583948" w:rsidRPr="00C81BE2" w:rsidRDefault="00583948" w:rsidP="002B49A7">
            <w:pPr>
              <w:pStyle w:val="tabletext"/>
            </w:pPr>
            <w:r>
              <w:t>CLR</w:t>
            </w:r>
          </w:p>
        </w:tc>
        <w:tc>
          <w:tcPr>
            <w:tcW w:w="3828" w:type="dxa"/>
            <w:shd w:val="clear" w:color="auto" w:fill="auto"/>
          </w:tcPr>
          <w:p w:rsidR="00583948" w:rsidRDefault="00583948" w:rsidP="002B49A7">
            <w:pPr>
              <w:pStyle w:val="tabletext"/>
            </w:pPr>
            <w:r>
              <w:t>Common Language Runtime</w:t>
            </w:r>
          </w:p>
        </w:tc>
        <w:tc>
          <w:tcPr>
            <w:tcW w:w="4217" w:type="dxa"/>
            <w:shd w:val="clear" w:color="auto" w:fill="auto"/>
          </w:tcPr>
          <w:p w:rsidR="00583948" w:rsidRDefault="0027072B" w:rsidP="002B49A7">
            <w:pPr>
              <w:pStyle w:val="tabletext"/>
            </w:pPr>
            <w:r>
              <w:t>Khi một file exe của .Net được chạy, nó sẽ được thông dịch lại thành mã máy từ mã CIL.</w:t>
            </w:r>
            <w:r>
              <w:br/>
              <w:t>CLR chính l</w:t>
            </w:r>
            <w:r w:rsidR="00583948">
              <w:t>à môi trường để chạy</w:t>
            </w:r>
            <w:r>
              <w:t xml:space="preserve"> CIL</w:t>
            </w:r>
            <w:r w:rsidR="00583948">
              <w:t xml:space="preserve"> của .Net. Có thể xem như đây là một máy ảo giúp biên dịch managed code </w:t>
            </w:r>
            <w:r>
              <w:t>thành mã máy sao cho phù hợp với môi trường mà nó đang chạ</w:t>
            </w:r>
            <w:r w:rsidR="00605B93">
              <w:t>y, tương tự như JVM của JAVA.</w:t>
            </w:r>
          </w:p>
        </w:tc>
      </w:tr>
      <w:tr w:rsidR="000664AD" w:rsidRPr="001C7F68" w:rsidTr="00603524">
        <w:tc>
          <w:tcPr>
            <w:tcW w:w="1242" w:type="dxa"/>
            <w:shd w:val="clear" w:color="auto" w:fill="auto"/>
          </w:tcPr>
          <w:p w:rsidR="000664AD" w:rsidRDefault="000664AD" w:rsidP="002B49A7">
            <w:pPr>
              <w:pStyle w:val="tabletext"/>
            </w:pPr>
            <w:r>
              <w:t>ORM</w:t>
            </w:r>
          </w:p>
        </w:tc>
        <w:tc>
          <w:tcPr>
            <w:tcW w:w="3828" w:type="dxa"/>
            <w:shd w:val="clear" w:color="auto" w:fill="auto"/>
          </w:tcPr>
          <w:p w:rsidR="000664AD" w:rsidRDefault="00605B93" w:rsidP="002B49A7">
            <w:pPr>
              <w:pStyle w:val="tabletext"/>
            </w:pPr>
            <w:r>
              <w:t>Object Relational Model</w:t>
            </w:r>
          </w:p>
        </w:tc>
        <w:tc>
          <w:tcPr>
            <w:tcW w:w="4217" w:type="dxa"/>
            <w:shd w:val="clear" w:color="auto" w:fill="auto"/>
          </w:tcPr>
          <w:p w:rsidR="000664AD" w:rsidRDefault="00605B93" w:rsidP="002B49A7">
            <w:pPr>
              <w:pStyle w:val="tabletext"/>
            </w:pPr>
            <w:r>
              <w:t>Là một kỹ thuật chuyển đổi dữ liệu không hướng đối tượng thành dữ liệu hướng đối tượng. Thường được dùng trong mapping data khi đọc từ DB lên.</w:t>
            </w:r>
          </w:p>
        </w:tc>
      </w:tr>
    </w:tbl>
    <w:p w:rsidR="001C7F68" w:rsidRPr="001C7F68" w:rsidRDefault="001C7F68" w:rsidP="001C7F68">
      <w:pPr>
        <w:rPr>
          <w:lang w:val="en-US"/>
        </w:rPr>
      </w:pPr>
    </w:p>
    <w:p w:rsidR="006F30B9" w:rsidRDefault="006F30B9" w:rsidP="006F30B9">
      <w:pPr>
        <w:pStyle w:val="1bodyNidungonvnbn"/>
      </w:pPr>
      <w:r>
        <w:tab/>
      </w:r>
    </w:p>
    <w:p w:rsidR="00D463AA" w:rsidRDefault="006F30B9" w:rsidP="00D463AA">
      <w:pPr>
        <w:pStyle w:val="1bodyNidungonvnbn"/>
      </w:pPr>
      <w:r>
        <w:lastRenderedPageBreak/>
        <w:br w:type="page"/>
      </w:r>
      <w:bookmarkStart w:id="9" w:name="_Toc454284124"/>
      <w:bookmarkStart w:id="10" w:name="_Toc454284454"/>
      <w:bookmarkEnd w:id="2"/>
      <w:bookmarkEnd w:id="5"/>
      <w:bookmarkEnd w:id="6"/>
    </w:p>
    <w:sdt>
      <w:sdtPr>
        <w:rPr>
          <w:rFonts w:cs="Times New Roman"/>
          <w:b w:val="0"/>
          <w:bCs w:val="0"/>
          <w:kern w:val="0"/>
          <w:szCs w:val="24"/>
          <w:lang w:val="vi-VN"/>
        </w:rPr>
        <w:id w:val="1685937780"/>
        <w:docPartObj>
          <w:docPartGallery w:val="Table of Contents"/>
          <w:docPartUnique/>
        </w:docPartObj>
      </w:sdtPr>
      <w:sdtEndPr>
        <w:rPr>
          <w:noProof/>
        </w:rPr>
      </w:sdtEndPr>
      <w:sdtContent>
        <w:p w:rsidR="00D463AA" w:rsidRDefault="00D463AA" w:rsidP="004B3090">
          <w:pPr>
            <w:pStyle w:val="TOCHeading"/>
            <w:numPr>
              <w:ilvl w:val="0"/>
              <w:numId w:val="0"/>
            </w:numPr>
          </w:pPr>
          <w:r>
            <w:t>MỤC LỤC</w:t>
          </w:r>
        </w:p>
        <w:p w:rsidR="00D463AA" w:rsidRDefault="00D463AA" w:rsidP="009768D6">
          <w:pPr>
            <w:pStyle w:val="TOC1"/>
            <w:rPr>
              <w:rFonts w:asciiTheme="minorHAnsi" w:eastAsiaTheme="minorEastAsia" w:hAnsiTheme="minorHAnsi" w:cstheme="minorBidi"/>
              <w:noProof/>
              <w:sz w:val="22"/>
              <w:szCs w:val="22"/>
              <w:lang w:eastAsia="vi-VN"/>
            </w:rPr>
          </w:pPr>
          <w:r>
            <w:fldChar w:fldCharType="begin"/>
          </w:r>
          <w:r>
            <w:instrText xml:space="preserve"> TOC \o "1-3" \h \z \u </w:instrText>
          </w:r>
          <w:r>
            <w:fldChar w:fldCharType="separate"/>
          </w:r>
          <w:hyperlink w:anchor="_Toc456867589" w:history="1">
            <w:r w:rsidRPr="00445BE4">
              <w:rPr>
                <w:rStyle w:val="Hyperlink"/>
                <w:noProof/>
              </w:rPr>
              <w:t>DANH</w:t>
            </w:r>
            <w:r w:rsidRPr="00445BE4">
              <w:rPr>
                <w:rStyle w:val="Hyperlink"/>
                <w:noProof/>
                <w:lang w:val="en-US"/>
              </w:rPr>
              <w:t xml:space="preserve"> SÁCH CHỮ VIẾT TẮT</w:t>
            </w:r>
            <w:r>
              <w:rPr>
                <w:noProof/>
                <w:webHidden/>
              </w:rPr>
              <w:tab/>
            </w:r>
            <w:r>
              <w:rPr>
                <w:noProof/>
                <w:webHidden/>
              </w:rPr>
              <w:fldChar w:fldCharType="begin"/>
            </w:r>
            <w:r>
              <w:rPr>
                <w:noProof/>
                <w:webHidden/>
              </w:rPr>
              <w:instrText xml:space="preserve"> PAGEREF _Toc456867589 \h </w:instrText>
            </w:r>
            <w:r>
              <w:rPr>
                <w:noProof/>
                <w:webHidden/>
              </w:rPr>
            </w:r>
            <w:r>
              <w:rPr>
                <w:noProof/>
                <w:webHidden/>
              </w:rPr>
              <w:fldChar w:fldCharType="separate"/>
            </w:r>
            <w:r>
              <w:rPr>
                <w:noProof/>
                <w:webHidden/>
              </w:rPr>
              <w:t>iv</w:t>
            </w:r>
            <w:r>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590" w:history="1">
            <w:r w:rsidR="00D463AA" w:rsidRPr="00445BE4">
              <w:rPr>
                <w:rStyle w:val="Hyperlink"/>
                <w:noProof/>
                <w:lang w:val="en-US"/>
              </w:rPr>
              <w:t xml:space="preserve">CHƯƠNG 2. MỞ </w:t>
            </w:r>
            <w:r w:rsidR="00D463AA" w:rsidRPr="00445BE4">
              <w:rPr>
                <w:rStyle w:val="Hyperlink"/>
                <w:noProof/>
              </w:rPr>
              <w:t>ĐẦU</w:t>
            </w:r>
            <w:r w:rsidR="00D463AA">
              <w:rPr>
                <w:noProof/>
                <w:webHidden/>
              </w:rPr>
              <w:tab/>
            </w:r>
            <w:r w:rsidR="00D463AA">
              <w:rPr>
                <w:noProof/>
                <w:webHidden/>
              </w:rPr>
              <w:fldChar w:fldCharType="begin"/>
            </w:r>
            <w:r w:rsidR="00D463AA">
              <w:rPr>
                <w:noProof/>
                <w:webHidden/>
              </w:rPr>
              <w:instrText xml:space="preserve"> PAGEREF _Toc456867590 \h </w:instrText>
            </w:r>
            <w:r w:rsidR="00D463AA">
              <w:rPr>
                <w:noProof/>
                <w:webHidden/>
              </w:rPr>
            </w:r>
            <w:r w:rsidR="00D463AA">
              <w:rPr>
                <w:noProof/>
                <w:webHidden/>
              </w:rPr>
              <w:fldChar w:fldCharType="separate"/>
            </w:r>
            <w:r w:rsidR="00D463AA">
              <w:rPr>
                <w:noProof/>
                <w:webHidden/>
              </w:rPr>
              <w:t>1</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591" w:history="1">
            <w:r w:rsidR="00D463AA" w:rsidRPr="00445BE4">
              <w:rPr>
                <w:rStyle w:val="Hyperlink"/>
                <w:noProof/>
                <w:lang w:val="en-US"/>
              </w:rPr>
              <w:t>2.1 LÝ DO HÌNH THÀNH ĐỀ TÀI</w:t>
            </w:r>
            <w:r w:rsidR="00D463AA">
              <w:rPr>
                <w:noProof/>
                <w:webHidden/>
              </w:rPr>
              <w:tab/>
            </w:r>
            <w:r w:rsidR="00D463AA">
              <w:rPr>
                <w:noProof/>
                <w:webHidden/>
              </w:rPr>
              <w:fldChar w:fldCharType="begin"/>
            </w:r>
            <w:r w:rsidR="00D463AA">
              <w:rPr>
                <w:noProof/>
                <w:webHidden/>
              </w:rPr>
              <w:instrText xml:space="preserve"> PAGEREF _Toc456867591 \h </w:instrText>
            </w:r>
            <w:r w:rsidR="00D463AA">
              <w:rPr>
                <w:noProof/>
                <w:webHidden/>
              </w:rPr>
            </w:r>
            <w:r w:rsidR="00D463AA">
              <w:rPr>
                <w:noProof/>
                <w:webHidden/>
              </w:rPr>
              <w:fldChar w:fldCharType="separate"/>
            </w:r>
            <w:r w:rsidR="00D463AA">
              <w:rPr>
                <w:noProof/>
                <w:webHidden/>
              </w:rPr>
              <w:t>1</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592" w:history="1">
            <w:r w:rsidR="00D463AA" w:rsidRPr="00445BE4">
              <w:rPr>
                <w:rStyle w:val="Hyperlink"/>
                <w:noProof/>
                <w:lang w:val="en-US"/>
              </w:rPr>
              <w:t>2.2 MỤC TIÊU ĐỀ TÀI</w:t>
            </w:r>
            <w:r w:rsidR="00D463AA">
              <w:rPr>
                <w:noProof/>
                <w:webHidden/>
              </w:rPr>
              <w:tab/>
            </w:r>
            <w:r w:rsidR="00D463AA">
              <w:rPr>
                <w:noProof/>
                <w:webHidden/>
              </w:rPr>
              <w:fldChar w:fldCharType="begin"/>
            </w:r>
            <w:r w:rsidR="00D463AA">
              <w:rPr>
                <w:noProof/>
                <w:webHidden/>
              </w:rPr>
              <w:instrText xml:space="preserve"> PAGEREF _Toc456867592 \h </w:instrText>
            </w:r>
            <w:r w:rsidR="00D463AA">
              <w:rPr>
                <w:noProof/>
                <w:webHidden/>
              </w:rPr>
            </w:r>
            <w:r w:rsidR="00D463AA">
              <w:rPr>
                <w:noProof/>
                <w:webHidden/>
              </w:rPr>
              <w:fldChar w:fldCharType="separate"/>
            </w:r>
            <w:r w:rsidR="00D463AA">
              <w:rPr>
                <w:noProof/>
                <w:webHidden/>
              </w:rPr>
              <w:t>2</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593" w:history="1">
            <w:r w:rsidR="00D463AA" w:rsidRPr="00445BE4">
              <w:rPr>
                <w:rStyle w:val="Hyperlink"/>
                <w:noProof/>
                <w:lang w:val="en-US"/>
              </w:rPr>
              <w:t>2.3 Ý NGHĨA THỰC TIỄN CỦA ĐỀ TÀI</w:t>
            </w:r>
            <w:r w:rsidR="00D463AA">
              <w:rPr>
                <w:noProof/>
                <w:webHidden/>
              </w:rPr>
              <w:tab/>
            </w:r>
            <w:r w:rsidR="00D463AA">
              <w:rPr>
                <w:noProof/>
                <w:webHidden/>
              </w:rPr>
              <w:fldChar w:fldCharType="begin"/>
            </w:r>
            <w:r w:rsidR="00D463AA">
              <w:rPr>
                <w:noProof/>
                <w:webHidden/>
              </w:rPr>
              <w:instrText xml:space="preserve"> PAGEREF _Toc456867593 \h </w:instrText>
            </w:r>
            <w:r w:rsidR="00D463AA">
              <w:rPr>
                <w:noProof/>
                <w:webHidden/>
              </w:rPr>
            </w:r>
            <w:r w:rsidR="00D463AA">
              <w:rPr>
                <w:noProof/>
                <w:webHidden/>
              </w:rPr>
              <w:fldChar w:fldCharType="separate"/>
            </w:r>
            <w:r w:rsidR="00D463AA">
              <w:rPr>
                <w:noProof/>
                <w:webHidden/>
              </w:rPr>
              <w:t>2</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594" w:history="1">
            <w:r w:rsidR="00D463AA" w:rsidRPr="00445BE4">
              <w:rPr>
                <w:rStyle w:val="Hyperlink"/>
                <w:noProof/>
              </w:rPr>
              <w:t>2.4 PHẠM VI ĐỀ TÀI</w:t>
            </w:r>
            <w:r w:rsidR="00D463AA">
              <w:rPr>
                <w:noProof/>
                <w:webHidden/>
              </w:rPr>
              <w:tab/>
            </w:r>
            <w:r w:rsidR="00D463AA">
              <w:rPr>
                <w:noProof/>
                <w:webHidden/>
              </w:rPr>
              <w:fldChar w:fldCharType="begin"/>
            </w:r>
            <w:r w:rsidR="00D463AA">
              <w:rPr>
                <w:noProof/>
                <w:webHidden/>
              </w:rPr>
              <w:instrText xml:space="preserve"> PAGEREF _Toc456867594 \h </w:instrText>
            </w:r>
            <w:r w:rsidR="00D463AA">
              <w:rPr>
                <w:noProof/>
                <w:webHidden/>
              </w:rPr>
            </w:r>
            <w:r w:rsidR="00D463AA">
              <w:rPr>
                <w:noProof/>
                <w:webHidden/>
              </w:rPr>
              <w:fldChar w:fldCharType="separate"/>
            </w:r>
            <w:r w:rsidR="00D463AA">
              <w:rPr>
                <w:noProof/>
                <w:webHidden/>
              </w:rPr>
              <w:t>2</w:t>
            </w:r>
            <w:r w:rsidR="00D463AA">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595" w:history="1">
            <w:r w:rsidR="00D463AA" w:rsidRPr="00445BE4">
              <w:rPr>
                <w:rStyle w:val="Hyperlink"/>
                <w:noProof/>
                <w:lang w:val="en-US"/>
              </w:rPr>
              <w:t>CHƯƠNG 3. CƠ SỞ LÝ THUYẾT</w:t>
            </w:r>
            <w:r w:rsidR="00D463AA">
              <w:rPr>
                <w:noProof/>
                <w:webHidden/>
              </w:rPr>
              <w:tab/>
            </w:r>
            <w:r w:rsidR="00D463AA">
              <w:rPr>
                <w:noProof/>
                <w:webHidden/>
              </w:rPr>
              <w:fldChar w:fldCharType="begin"/>
            </w:r>
            <w:r w:rsidR="00D463AA">
              <w:rPr>
                <w:noProof/>
                <w:webHidden/>
              </w:rPr>
              <w:instrText xml:space="preserve"> PAGEREF _Toc456867595 \h </w:instrText>
            </w:r>
            <w:r w:rsidR="00D463AA">
              <w:rPr>
                <w:noProof/>
                <w:webHidden/>
              </w:rPr>
            </w:r>
            <w:r w:rsidR="00D463AA">
              <w:rPr>
                <w:noProof/>
                <w:webHidden/>
              </w:rPr>
              <w:fldChar w:fldCharType="separate"/>
            </w:r>
            <w:r w:rsidR="00D463AA">
              <w:rPr>
                <w:noProof/>
                <w:webHidden/>
              </w:rPr>
              <w:t>3</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596" w:history="1">
            <w:r w:rsidR="00D463AA" w:rsidRPr="00445BE4">
              <w:rPr>
                <w:rStyle w:val="Hyperlink"/>
                <w:noProof/>
                <w:lang w:val="en-US"/>
              </w:rPr>
              <w:t>3.1 CÁC GIẢI PHÁP</w:t>
            </w:r>
            <w:r w:rsidR="00D463AA">
              <w:rPr>
                <w:noProof/>
                <w:webHidden/>
              </w:rPr>
              <w:tab/>
            </w:r>
            <w:r w:rsidR="00D463AA">
              <w:rPr>
                <w:noProof/>
                <w:webHidden/>
              </w:rPr>
              <w:fldChar w:fldCharType="begin"/>
            </w:r>
            <w:r w:rsidR="00D463AA">
              <w:rPr>
                <w:noProof/>
                <w:webHidden/>
              </w:rPr>
              <w:instrText xml:space="preserve"> PAGEREF _Toc456867596 \h </w:instrText>
            </w:r>
            <w:r w:rsidR="00D463AA">
              <w:rPr>
                <w:noProof/>
                <w:webHidden/>
              </w:rPr>
            </w:r>
            <w:r w:rsidR="00D463AA">
              <w:rPr>
                <w:noProof/>
                <w:webHidden/>
              </w:rPr>
              <w:fldChar w:fldCharType="separate"/>
            </w:r>
            <w:r w:rsidR="00D463AA">
              <w:rPr>
                <w:noProof/>
                <w:webHidden/>
              </w:rPr>
              <w:t>3</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597" w:history="1">
            <w:r w:rsidR="00D463AA" w:rsidRPr="00445BE4">
              <w:rPr>
                <w:rStyle w:val="Hyperlink"/>
                <w:noProof/>
                <w:lang w:val="en-US"/>
              </w:rPr>
              <w:t>3.2</w:t>
            </w:r>
            <w:r w:rsidR="00D463AA" w:rsidRPr="00445BE4">
              <w:rPr>
                <w:rStyle w:val="Hyperlink"/>
                <w:noProof/>
              </w:rPr>
              <w:t xml:space="preserve"> WINDOWS NOTIFICATION SERVICE</w:t>
            </w:r>
            <w:r w:rsidR="00D463AA" w:rsidRPr="00445BE4">
              <w:rPr>
                <w:rStyle w:val="Hyperlink"/>
                <w:noProof/>
                <w:lang w:val="en-US"/>
              </w:rPr>
              <w:t xml:space="preserve"> (WNS)</w:t>
            </w:r>
            <w:r w:rsidR="00D463AA">
              <w:rPr>
                <w:noProof/>
                <w:webHidden/>
              </w:rPr>
              <w:tab/>
            </w:r>
            <w:r w:rsidR="00D463AA">
              <w:rPr>
                <w:noProof/>
                <w:webHidden/>
              </w:rPr>
              <w:fldChar w:fldCharType="begin"/>
            </w:r>
            <w:r w:rsidR="00D463AA">
              <w:rPr>
                <w:noProof/>
                <w:webHidden/>
              </w:rPr>
              <w:instrText xml:space="preserve"> PAGEREF _Toc456867597 \h </w:instrText>
            </w:r>
            <w:r w:rsidR="00D463AA">
              <w:rPr>
                <w:noProof/>
                <w:webHidden/>
              </w:rPr>
            </w:r>
            <w:r w:rsidR="00D463AA">
              <w:rPr>
                <w:noProof/>
                <w:webHidden/>
              </w:rPr>
              <w:fldChar w:fldCharType="separate"/>
            </w:r>
            <w:r w:rsidR="00D463AA">
              <w:rPr>
                <w:noProof/>
                <w:webHidden/>
              </w:rPr>
              <w:t>3</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598" w:history="1">
            <w:r w:rsidR="00D463AA" w:rsidRPr="00445BE4">
              <w:rPr>
                <w:rStyle w:val="Hyperlink"/>
                <w:noProof/>
                <w:lang w:val="en-US"/>
              </w:rPr>
              <w:t>3.2.1 WNS là gì</w:t>
            </w:r>
            <w:r w:rsidR="00D463AA">
              <w:rPr>
                <w:noProof/>
                <w:webHidden/>
              </w:rPr>
              <w:tab/>
            </w:r>
            <w:r w:rsidR="00D463AA">
              <w:rPr>
                <w:noProof/>
                <w:webHidden/>
              </w:rPr>
              <w:fldChar w:fldCharType="begin"/>
            </w:r>
            <w:r w:rsidR="00D463AA">
              <w:rPr>
                <w:noProof/>
                <w:webHidden/>
              </w:rPr>
              <w:instrText xml:space="preserve"> PAGEREF _Toc456867598 \h </w:instrText>
            </w:r>
            <w:r w:rsidR="00D463AA">
              <w:rPr>
                <w:noProof/>
                <w:webHidden/>
              </w:rPr>
            </w:r>
            <w:r w:rsidR="00D463AA">
              <w:rPr>
                <w:noProof/>
                <w:webHidden/>
              </w:rPr>
              <w:fldChar w:fldCharType="separate"/>
            </w:r>
            <w:r w:rsidR="00D463AA">
              <w:rPr>
                <w:noProof/>
                <w:webHidden/>
              </w:rPr>
              <w:t>3</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599" w:history="1">
            <w:r w:rsidR="00D463AA" w:rsidRPr="00445BE4">
              <w:rPr>
                <w:rStyle w:val="Hyperlink"/>
                <w:noProof/>
              </w:rPr>
              <w:t>3.2.2 WNS làm việc như thế nào?</w:t>
            </w:r>
            <w:r w:rsidR="00D463AA">
              <w:rPr>
                <w:noProof/>
                <w:webHidden/>
              </w:rPr>
              <w:tab/>
            </w:r>
            <w:r w:rsidR="00D463AA">
              <w:rPr>
                <w:noProof/>
                <w:webHidden/>
              </w:rPr>
              <w:fldChar w:fldCharType="begin"/>
            </w:r>
            <w:r w:rsidR="00D463AA">
              <w:rPr>
                <w:noProof/>
                <w:webHidden/>
              </w:rPr>
              <w:instrText xml:space="preserve"> PAGEREF _Toc456867599 \h </w:instrText>
            </w:r>
            <w:r w:rsidR="00D463AA">
              <w:rPr>
                <w:noProof/>
                <w:webHidden/>
              </w:rPr>
            </w:r>
            <w:r w:rsidR="00D463AA">
              <w:rPr>
                <w:noProof/>
                <w:webHidden/>
              </w:rPr>
              <w:fldChar w:fldCharType="separate"/>
            </w:r>
            <w:r w:rsidR="00D463AA">
              <w:rPr>
                <w:noProof/>
                <w:webHidden/>
              </w:rPr>
              <w:t>4</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00" w:history="1">
            <w:r w:rsidR="00D463AA" w:rsidRPr="00445BE4">
              <w:rPr>
                <w:rStyle w:val="Hyperlink"/>
                <w:noProof/>
                <w:lang w:val="en-US"/>
              </w:rPr>
              <w:t>3.2.3 Các vấn đề bảo mật của mô hình WNS.</w:t>
            </w:r>
            <w:r w:rsidR="00D463AA">
              <w:rPr>
                <w:noProof/>
                <w:webHidden/>
              </w:rPr>
              <w:tab/>
            </w:r>
            <w:r w:rsidR="00D463AA">
              <w:rPr>
                <w:noProof/>
                <w:webHidden/>
              </w:rPr>
              <w:fldChar w:fldCharType="begin"/>
            </w:r>
            <w:r w:rsidR="00D463AA">
              <w:rPr>
                <w:noProof/>
                <w:webHidden/>
              </w:rPr>
              <w:instrText xml:space="preserve"> PAGEREF _Toc456867600 \h </w:instrText>
            </w:r>
            <w:r w:rsidR="00D463AA">
              <w:rPr>
                <w:noProof/>
                <w:webHidden/>
              </w:rPr>
            </w:r>
            <w:r w:rsidR="00D463AA">
              <w:rPr>
                <w:noProof/>
                <w:webHidden/>
              </w:rPr>
              <w:fldChar w:fldCharType="separate"/>
            </w:r>
            <w:r w:rsidR="00D463AA">
              <w:rPr>
                <w:noProof/>
                <w:webHidden/>
              </w:rPr>
              <w:t>5</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01" w:history="1">
            <w:r w:rsidR="00D463AA" w:rsidRPr="00445BE4">
              <w:rPr>
                <w:rStyle w:val="Hyperlink"/>
                <w:noProof/>
                <w:lang w:val="en-US"/>
              </w:rPr>
              <w:t>3.2.4 Làm việc với WNS</w:t>
            </w:r>
            <w:r w:rsidR="00D463AA">
              <w:rPr>
                <w:noProof/>
                <w:webHidden/>
              </w:rPr>
              <w:tab/>
            </w:r>
            <w:r w:rsidR="00D463AA">
              <w:rPr>
                <w:noProof/>
                <w:webHidden/>
              </w:rPr>
              <w:fldChar w:fldCharType="begin"/>
            </w:r>
            <w:r w:rsidR="00D463AA">
              <w:rPr>
                <w:noProof/>
                <w:webHidden/>
              </w:rPr>
              <w:instrText xml:space="preserve"> PAGEREF _Toc456867601 \h </w:instrText>
            </w:r>
            <w:r w:rsidR="00D463AA">
              <w:rPr>
                <w:noProof/>
                <w:webHidden/>
              </w:rPr>
            </w:r>
            <w:r w:rsidR="00D463AA">
              <w:rPr>
                <w:noProof/>
                <w:webHidden/>
              </w:rPr>
              <w:fldChar w:fldCharType="separate"/>
            </w:r>
            <w:r w:rsidR="00D463AA">
              <w:rPr>
                <w:noProof/>
                <w:webHidden/>
              </w:rPr>
              <w:t>5</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02" w:history="1">
            <w:r w:rsidR="00D463AA" w:rsidRPr="00445BE4">
              <w:rPr>
                <w:rStyle w:val="Hyperlink"/>
                <w:noProof/>
                <w:lang w:val="en-US"/>
              </w:rPr>
              <w:t>3.3 CÁC GIẢI PHÁP, CÔNG NGHỆ, PATTERM KHÁC ĐƯỢC SỬ DỤNG</w:t>
            </w:r>
            <w:r w:rsidR="00D463AA">
              <w:rPr>
                <w:noProof/>
                <w:webHidden/>
              </w:rPr>
              <w:tab/>
            </w:r>
            <w:r w:rsidR="00D463AA">
              <w:rPr>
                <w:noProof/>
                <w:webHidden/>
              </w:rPr>
              <w:fldChar w:fldCharType="begin"/>
            </w:r>
            <w:r w:rsidR="00D463AA">
              <w:rPr>
                <w:noProof/>
                <w:webHidden/>
              </w:rPr>
              <w:instrText xml:space="preserve"> PAGEREF _Toc456867602 \h </w:instrText>
            </w:r>
            <w:r w:rsidR="00D463AA">
              <w:rPr>
                <w:noProof/>
                <w:webHidden/>
              </w:rPr>
            </w:r>
            <w:r w:rsidR="00D463AA">
              <w:rPr>
                <w:noProof/>
                <w:webHidden/>
              </w:rPr>
              <w:fldChar w:fldCharType="separate"/>
            </w:r>
            <w:r w:rsidR="00D463AA">
              <w:rPr>
                <w:noProof/>
                <w:webHidden/>
              </w:rPr>
              <w:t>16</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03" w:history="1">
            <w:r w:rsidR="00D463AA" w:rsidRPr="00445BE4">
              <w:rPr>
                <w:rStyle w:val="Hyperlink"/>
                <w:noProof/>
                <w:lang w:val="en-US"/>
              </w:rPr>
              <w:t>3.3.1 Windows communication foundation (WCF)</w:t>
            </w:r>
            <w:r w:rsidR="00D463AA">
              <w:rPr>
                <w:noProof/>
                <w:webHidden/>
              </w:rPr>
              <w:tab/>
            </w:r>
            <w:r w:rsidR="00D463AA">
              <w:rPr>
                <w:noProof/>
                <w:webHidden/>
              </w:rPr>
              <w:fldChar w:fldCharType="begin"/>
            </w:r>
            <w:r w:rsidR="00D463AA">
              <w:rPr>
                <w:noProof/>
                <w:webHidden/>
              </w:rPr>
              <w:instrText xml:space="preserve"> PAGEREF _Toc456867603 \h </w:instrText>
            </w:r>
            <w:r w:rsidR="00D463AA">
              <w:rPr>
                <w:noProof/>
                <w:webHidden/>
              </w:rPr>
            </w:r>
            <w:r w:rsidR="00D463AA">
              <w:rPr>
                <w:noProof/>
                <w:webHidden/>
              </w:rPr>
              <w:fldChar w:fldCharType="separate"/>
            </w:r>
            <w:r w:rsidR="00D463AA">
              <w:rPr>
                <w:noProof/>
                <w:webHidden/>
              </w:rPr>
              <w:t>16</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04" w:history="1">
            <w:r w:rsidR="00D463AA" w:rsidRPr="00445BE4">
              <w:rPr>
                <w:rStyle w:val="Hyperlink"/>
                <w:noProof/>
                <w:lang w:val="en-US"/>
              </w:rPr>
              <w:t>3.3.2 Dapper .Net</w:t>
            </w:r>
            <w:r w:rsidR="00D463AA">
              <w:rPr>
                <w:noProof/>
                <w:webHidden/>
              </w:rPr>
              <w:tab/>
            </w:r>
            <w:r w:rsidR="00D463AA">
              <w:rPr>
                <w:noProof/>
                <w:webHidden/>
              </w:rPr>
              <w:fldChar w:fldCharType="begin"/>
            </w:r>
            <w:r w:rsidR="00D463AA">
              <w:rPr>
                <w:noProof/>
                <w:webHidden/>
              </w:rPr>
              <w:instrText xml:space="preserve"> PAGEREF _Toc456867604 \h </w:instrText>
            </w:r>
            <w:r w:rsidR="00D463AA">
              <w:rPr>
                <w:noProof/>
                <w:webHidden/>
              </w:rPr>
            </w:r>
            <w:r w:rsidR="00D463AA">
              <w:rPr>
                <w:noProof/>
                <w:webHidden/>
              </w:rPr>
              <w:fldChar w:fldCharType="separate"/>
            </w:r>
            <w:r w:rsidR="00D463AA">
              <w:rPr>
                <w:noProof/>
                <w:webHidden/>
              </w:rPr>
              <w:t>20</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05" w:history="1">
            <w:r w:rsidR="00D463AA" w:rsidRPr="00445BE4">
              <w:rPr>
                <w:rStyle w:val="Hyperlink"/>
                <w:noProof/>
                <w:lang w:val="en-US"/>
              </w:rPr>
              <w:t>3.3.3 Mô hình nhiều lớp</w:t>
            </w:r>
            <w:r w:rsidR="00D463AA">
              <w:rPr>
                <w:noProof/>
                <w:webHidden/>
              </w:rPr>
              <w:tab/>
            </w:r>
            <w:r w:rsidR="00D463AA">
              <w:rPr>
                <w:noProof/>
                <w:webHidden/>
              </w:rPr>
              <w:fldChar w:fldCharType="begin"/>
            </w:r>
            <w:r w:rsidR="00D463AA">
              <w:rPr>
                <w:noProof/>
                <w:webHidden/>
              </w:rPr>
              <w:instrText xml:space="preserve"> PAGEREF _Toc456867605 \h </w:instrText>
            </w:r>
            <w:r w:rsidR="00D463AA">
              <w:rPr>
                <w:noProof/>
                <w:webHidden/>
              </w:rPr>
            </w:r>
            <w:r w:rsidR="00D463AA">
              <w:rPr>
                <w:noProof/>
                <w:webHidden/>
              </w:rPr>
              <w:fldChar w:fldCharType="separate"/>
            </w:r>
            <w:r w:rsidR="00D463AA">
              <w:rPr>
                <w:noProof/>
                <w:webHidden/>
              </w:rPr>
              <w:t>21</w:t>
            </w:r>
            <w:r w:rsidR="00D463AA">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606" w:history="1">
            <w:r w:rsidR="00D463AA" w:rsidRPr="00445BE4">
              <w:rPr>
                <w:rStyle w:val="Hyperlink"/>
                <w:noProof/>
              </w:rPr>
              <w:t>CHƯƠNG 4. THIẾT KẾ</w:t>
            </w:r>
            <w:r w:rsidR="00D463AA" w:rsidRPr="00445BE4">
              <w:rPr>
                <w:rStyle w:val="Hyperlink"/>
                <w:noProof/>
                <w:lang w:val="en-US"/>
              </w:rPr>
              <w:t xml:space="preserve"> TỔNG QUÁT</w:t>
            </w:r>
            <w:r w:rsidR="00D463AA" w:rsidRPr="00445BE4">
              <w:rPr>
                <w:rStyle w:val="Hyperlink"/>
                <w:noProof/>
              </w:rPr>
              <w:t xml:space="preserve"> </w:t>
            </w:r>
            <w:r w:rsidR="00D463AA" w:rsidRPr="00445BE4">
              <w:rPr>
                <w:rStyle w:val="Hyperlink"/>
                <w:noProof/>
                <w:lang w:val="en-US"/>
              </w:rPr>
              <w:t>RNS</w:t>
            </w:r>
            <w:r w:rsidR="00D463AA" w:rsidRPr="00445BE4">
              <w:rPr>
                <w:rStyle w:val="Hyperlink"/>
                <w:noProof/>
              </w:rPr>
              <w:t xml:space="preserve"> TRÊN NỀN TẢNG .NET FRAMEWORK</w:t>
            </w:r>
            <w:r w:rsidR="00D463AA">
              <w:rPr>
                <w:noProof/>
                <w:webHidden/>
              </w:rPr>
              <w:tab/>
            </w:r>
            <w:r w:rsidR="00D463AA">
              <w:rPr>
                <w:noProof/>
                <w:webHidden/>
              </w:rPr>
              <w:fldChar w:fldCharType="begin"/>
            </w:r>
            <w:r w:rsidR="00D463AA">
              <w:rPr>
                <w:noProof/>
                <w:webHidden/>
              </w:rPr>
              <w:instrText xml:space="preserve"> PAGEREF _Toc456867606 \h </w:instrText>
            </w:r>
            <w:r w:rsidR="00D463AA">
              <w:rPr>
                <w:noProof/>
                <w:webHidden/>
              </w:rPr>
            </w:r>
            <w:r w:rsidR="00D463AA">
              <w:rPr>
                <w:noProof/>
                <w:webHidden/>
              </w:rPr>
              <w:fldChar w:fldCharType="separate"/>
            </w:r>
            <w:r w:rsidR="00D463AA">
              <w:rPr>
                <w:noProof/>
                <w:webHidden/>
              </w:rPr>
              <w:t>22</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07" w:history="1">
            <w:r w:rsidR="00D463AA" w:rsidRPr="00445BE4">
              <w:rPr>
                <w:rStyle w:val="Hyperlink"/>
                <w:noProof/>
              </w:rPr>
              <w:t>4.1 MỤC TIÊU MÀ BẢN THIẾT KẾ HƯỚNG ĐẾN</w:t>
            </w:r>
            <w:r w:rsidR="00D463AA">
              <w:rPr>
                <w:noProof/>
                <w:webHidden/>
              </w:rPr>
              <w:tab/>
            </w:r>
            <w:r w:rsidR="00D463AA">
              <w:rPr>
                <w:noProof/>
                <w:webHidden/>
              </w:rPr>
              <w:fldChar w:fldCharType="begin"/>
            </w:r>
            <w:r w:rsidR="00D463AA">
              <w:rPr>
                <w:noProof/>
                <w:webHidden/>
              </w:rPr>
              <w:instrText xml:space="preserve"> PAGEREF _Toc456867607 \h </w:instrText>
            </w:r>
            <w:r w:rsidR="00D463AA">
              <w:rPr>
                <w:noProof/>
                <w:webHidden/>
              </w:rPr>
            </w:r>
            <w:r w:rsidR="00D463AA">
              <w:rPr>
                <w:noProof/>
                <w:webHidden/>
              </w:rPr>
              <w:fldChar w:fldCharType="separate"/>
            </w:r>
            <w:r w:rsidR="00D463AA">
              <w:rPr>
                <w:noProof/>
                <w:webHidden/>
              </w:rPr>
              <w:t>22</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08" w:history="1">
            <w:r w:rsidR="00D463AA" w:rsidRPr="00445BE4">
              <w:rPr>
                <w:rStyle w:val="Hyperlink"/>
                <w:noProof/>
              </w:rPr>
              <w:t>4.2</w:t>
            </w:r>
            <w:r w:rsidR="00D463AA" w:rsidRPr="00445BE4">
              <w:rPr>
                <w:rStyle w:val="Hyperlink"/>
                <w:noProof/>
                <w:lang w:val="en-US"/>
              </w:rPr>
              <w:t xml:space="preserve"> BẢN THIẾT KẾ TỔNG QUÁT CÁC</w:t>
            </w:r>
            <w:r w:rsidR="00D463AA" w:rsidRPr="00445BE4">
              <w:rPr>
                <w:rStyle w:val="Hyperlink"/>
                <w:noProof/>
              </w:rPr>
              <w:t xml:space="preserve"> THÀNH PHẦN</w:t>
            </w:r>
            <w:r w:rsidR="00D463AA" w:rsidRPr="00445BE4">
              <w:rPr>
                <w:rStyle w:val="Hyperlink"/>
                <w:noProof/>
                <w:lang w:val="en-US"/>
              </w:rPr>
              <w:t xml:space="preserve"> CỦA</w:t>
            </w:r>
            <w:r w:rsidR="00D463AA" w:rsidRPr="00445BE4">
              <w:rPr>
                <w:rStyle w:val="Hyperlink"/>
                <w:noProof/>
              </w:rPr>
              <w:t xml:space="preserve"> HỆ THỐNG</w:t>
            </w:r>
            <w:r w:rsidR="00D463AA">
              <w:rPr>
                <w:noProof/>
                <w:webHidden/>
              </w:rPr>
              <w:tab/>
            </w:r>
            <w:r w:rsidR="00D463AA">
              <w:rPr>
                <w:noProof/>
                <w:webHidden/>
              </w:rPr>
              <w:fldChar w:fldCharType="begin"/>
            </w:r>
            <w:r w:rsidR="00D463AA">
              <w:rPr>
                <w:noProof/>
                <w:webHidden/>
              </w:rPr>
              <w:instrText xml:space="preserve"> PAGEREF _Toc456867608 \h </w:instrText>
            </w:r>
            <w:r w:rsidR="00D463AA">
              <w:rPr>
                <w:noProof/>
                <w:webHidden/>
              </w:rPr>
            </w:r>
            <w:r w:rsidR="00D463AA">
              <w:rPr>
                <w:noProof/>
                <w:webHidden/>
              </w:rPr>
              <w:fldChar w:fldCharType="separate"/>
            </w:r>
            <w:r w:rsidR="00D463AA">
              <w:rPr>
                <w:noProof/>
                <w:webHidden/>
              </w:rPr>
              <w:t>22</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09" w:history="1">
            <w:r w:rsidR="00D463AA" w:rsidRPr="00445BE4">
              <w:rPr>
                <w:rStyle w:val="Hyperlink"/>
                <w:noProof/>
                <w:lang w:val="en-US"/>
              </w:rPr>
              <w:t>4.3 SƠ ĐỒ STATE CỦA NOTIFICATION DATA</w:t>
            </w:r>
            <w:r w:rsidR="00D463AA">
              <w:rPr>
                <w:noProof/>
                <w:webHidden/>
              </w:rPr>
              <w:tab/>
            </w:r>
            <w:r w:rsidR="00D463AA">
              <w:rPr>
                <w:noProof/>
                <w:webHidden/>
              </w:rPr>
              <w:fldChar w:fldCharType="begin"/>
            </w:r>
            <w:r w:rsidR="00D463AA">
              <w:rPr>
                <w:noProof/>
                <w:webHidden/>
              </w:rPr>
              <w:instrText xml:space="preserve"> PAGEREF _Toc456867609 \h </w:instrText>
            </w:r>
            <w:r w:rsidR="00D463AA">
              <w:rPr>
                <w:noProof/>
                <w:webHidden/>
              </w:rPr>
            </w:r>
            <w:r w:rsidR="00D463AA">
              <w:rPr>
                <w:noProof/>
                <w:webHidden/>
              </w:rPr>
              <w:fldChar w:fldCharType="separate"/>
            </w:r>
            <w:r w:rsidR="00D463AA">
              <w:rPr>
                <w:noProof/>
                <w:webHidden/>
              </w:rPr>
              <w:t>24</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10" w:history="1">
            <w:r w:rsidR="00D463AA" w:rsidRPr="00445BE4">
              <w:rPr>
                <w:rStyle w:val="Hyperlink"/>
                <w:noProof/>
                <w:lang w:val="en-US"/>
              </w:rPr>
              <w:t>4.4 BẢN THIẾT KẾ MÔ HÌNH AUTHENTICATION VÀ AUTHORIZATION CHO RNS</w:t>
            </w:r>
            <w:r w:rsidR="00D463AA">
              <w:rPr>
                <w:noProof/>
                <w:webHidden/>
              </w:rPr>
              <w:tab/>
            </w:r>
            <w:r w:rsidR="00D463AA">
              <w:rPr>
                <w:noProof/>
                <w:webHidden/>
              </w:rPr>
              <w:fldChar w:fldCharType="begin"/>
            </w:r>
            <w:r w:rsidR="00D463AA">
              <w:rPr>
                <w:noProof/>
                <w:webHidden/>
              </w:rPr>
              <w:instrText xml:space="preserve"> PAGEREF _Toc456867610 \h </w:instrText>
            </w:r>
            <w:r w:rsidR="00D463AA">
              <w:rPr>
                <w:noProof/>
                <w:webHidden/>
              </w:rPr>
            </w:r>
            <w:r w:rsidR="00D463AA">
              <w:rPr>
                <w:noProof/>
                <w:webHidden/>
              </w:rPr>
              <w:fldChar w:fldCharType="separate"/>
            </w:r>
            <w:r w:rsidR="00D463AA">
              <w:rPr>
                <w:noProof/>
                <w:webHidden/>
              </w:rPr>
              <w:t>25</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11" w:history="1">
            <w:r w:rsidR="00D463AA" w:rsidRPr="00445BE4">
              <w:rPr>
                <w:rStyle w:val="Hyperlink"/>
                <w:noProof/>
                <w:lang w:val="en-US"/>
              </w:rPr>
              <w:t>4.5 BẢN THIẾT KẾ CƠ SỞ DỮ LIỆU</w:t>
            </w:r>
            <w:r w:rsidR="00D463AA">
              <w:rPr>
                <w:noProof/>
                <w:webHidden/>
              </w:rPr>
              <w:tab/>
            </w:r>
            <w:r w:rsidR="00D463AA">
              <w:rPr>
                <w:noProof/>
                <w:webHidden/>
              </w:rPr>
              <w:fldChar w:fldCharType="begin"/>
            </w:r>
            <w:r w:rsidR="00D463AA">
              <w:rPr>
                <w:noProof/>
                <w:webHidden/>
              </w:rPr>
              <w:instrText xml:space="preserve"> PAGEREF _Toc456867611 \h </w:instrText>
            </w:r>
            <w:r w:rsidR="00D463AA">
              <w:rPr>
                <w:noProof/>
                <w:webHidden/>
              </w:rPr>
            </w:r>
            <w:r w:rsidR="00D463AA">
              <w:rPr>
                <w:noProof/>
                <w:webHidden/>
              </w:rPr>
              <w:fldChar w:fldCharType="separate"/>
            </w:r>
            <w:r w:rsidR="00D463AA">
              <w:rPr>
                <w:noProof/>
                <w:webHidden/>
              </w:rPr>
              <w:t>27</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12" w:history="1">
            <w:r w:rsidR="00D463AA" w:rsidRPr="00445BE4">
              <w:rPr>
                <w:rStyle w:val="Hyperlink"/>
                <w:noProof/>
                <w:lang w:val="en-US"/>
              </w:rPr>
              <w:t>4.6 SƠ ĐỒ GIAO TIẾP</w:t>
            </w:r>
            <w:r w:rsidR="00D463AA">
              <w:rPr>
                <w:noProof/>
                <w:webHidden/>
              </w:rPr>
              <w:tab/>
            </w:r>
            <w:r w:rsidR="00D463AA">
              <w:rPr>
                <w:noProof/>
                <w:webHidden/>
              </w:rPr>
              <w:fldChar w:fldCharType="begin"/>
            </w:r>
            <w:r w:rsidR="00D463AA">
              <w:rPr>
                <w:noProof/>
                <w:webHidden/>
              </w:rPr>
              <w:instrText xml:space="preserve"> PAGEREF _Toc456867612 \h </w:instrText>
            </w:r>
            <w:r w:rsidR="00D463AA">
              <w:rPr>
                <w:noProof/>
                <w:webHidden/>
              </w:rPr>
            </w:r>
            <w:r w:rsidR="00D463AA">
              <w:rPr>
                <w:noProof/>
                <w:webHidden/>
              </w:rPr>
              <w:fldChar w:fldCharType="separate"/>
            </w:r>
            <w:r w:rsidR="00D463AA">
              <w:rPr>
                <w:noProof/>
                <w:webHidden/>
              </w:rPr>
              <w:t>29</w:t>
            </w:r>
            <w:r w:rsidR="00D463AA">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613" w:history="1">
            <w:r w:rsidR="00D463AA" w:rsidRPr="00445BE4">
              <w:rPr>
                <w:rStyle w:val="Hyperlink"/>
                <w:noProof/>
                <w:lang w:val="en-US"/>
              </w:rPr>
              <w:t>CHƯƠNG 5. THIẾT KẾ CHI TIẾT RNS</w:t>
            </w:r>
            <w:r w:rsidR="00D463AA">
              <w:rPr>
                <w:noProof/>
                <w:webHidden/>
              </w:rPr>
              <w:tab/>
            </w:r>
            <w:r w:rsidR="00D463AA">
              <w:rPr>
                <w:noProof/>
                <w:webHidden/>
              </w:rPr>
              <w:fldChar w:fldCharType="begin"/>
            </w:r>
            <w:r w:rsidR="00D463AA">
              <w:rPr>
                <w:noProof/>
                <w:webHidden/>
              </w:rPr>
              <w:instrText xml:space="preserve"> PAGEREF _Toc456867613 \h </w:instrText>
            </w:r>
            <w:r w:rsidR="00D463AA">
              <w:rPr>
                <w:noProof/>
                <w:webHidden/>
              </w:rPr>
            </w:r>
            <w:r w:rsidR="00D463AA">
              <w:rPr>
                <w:noProof/>
                <w:webHidden/>
              </w:rPr>
              <w:fldChar w:fldCharType="separate"/>
            </w:r>
            <w:r w:rsidR="00D463AA">
              <w:rPr>
                <w:noProof/>
                <w:webHidden/>
              </w:rPr>
              <w:t>31</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14" w:history="1">
            <w:r w:rsidR="00D463AA" w:rsidRPr="00445BE4">
              <w:rPr>
                <w:rStyle w:val="Hyperlink"/>
                <w:noProof/>
                <w:lang w:val="en-US"/>
              </w:rPr>
              <w:t>5.1 CÁC SƠ ĐỒ TRẠNG THÁI</w:t>
            </w:r>
            <w:r w:rsidR="00D463AA">
              <w:rPr>
                <w:noProof/>
                <w:webHidden/>
              </w:rPr>
              <w:tab/>
            </w:r>
            <w:r w:rsidR="00D463AA">
              <w:rPr>
                <w:noProof/>
                <w:webHidden/>
              </w:rPr>
              <w:fldChar w:fldCharType="begin"/>
            </w:r>
            <w:r w:rsidR="00D463AA">
              <w:rPr>
                <w:noProof/>
                <w:webHidden/>
              </w:rPr>
              <w:instrText xml:space="preserve"> PAGEREF _Toc456867614 \h </w:instrText>
            </w:r>
            <w:r w:rsidR="00D463AA">
              <w:rPr>
                <w:noProof/>
                <w:webHidden/>
              </w:rPr>
            </w:r>
            <w:r w:rsidR="00D463AA">
              <w:rPr>
                <w:noProof/>
                <w:webHidden/>
              </w:rPr>
              <w:fldChar w:fldCharType="separate"/>
            </w:r>
            <w:r w:rsidR="00D463AA">
              <w:rPr>
                <w:noProof/>
                <w:webHidden/>
              </w:rPr>
              <w:t>31</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15" w:history="1">
            <w:r w:rsidR="00D463AA" w:rsidRPr="00445BE4">
              <w:rPr>
                <w:rStyle w:val="Hyperlink"/>
                <w:noProof/>
                <w:lang w:val="en-US"/>
              </w:rPr>
              <w:t>5.1.1 Notification</w:t>
            </w:r>
            <w:r w:rsidR="00D463AA">
              <w:rPr>
                <w:noProof/>
                <w:webHidden/>
              </w:rPr>
              <w:tab/>
            </w:r>
            <w:r w:rsidR="00D463AA">
              <w:rPr>
                <w:noProof/>
                <w:webHidden/>
              </w:rPr>
              <w:fldChar w:fldCharType="begin"/>
            </w:r>
            <w:r w:rsidR="00D463AA">
              <w:rPr>
                <w:noProof/>
                <w:webHidden/>
              </w:rPr>
              <w:instrText xml:space="preserve"> PAGEREF _Toc456867615 \h </w:instrText>
            </w:r>
            <w:r w:rsidR="00D463AA">
              <w:rPr>
                <w:noProof/>
                <w:webHidden/>
              </w:rPr>
            </w:r>
            <w:r w:rsidR="00D463AA">
              <w:rPr>
                <w:noProof/>
                <w:webHidden/>
              </w:rPr>
              <w:fldChar w:fldCharType="separate"/>
            </w:r>
            <w:r w:rsidR="00D463AA">
              <w:rPr>
                <w:noProof/>
                <w:webHidden/>
              </w:rPr>
              <w:t>31</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16" w:history="1">
            <w:r w:rsidR="00D463AA" w:rsidRPr="00445BE4">
              <w:rPr>
                <w:rStyle w:val="Hyperlink"/>
                <w:noProof/>
                <w:lang w:val="en-US"/>
              </w:rPr>
              <w:t>5.1.2 Receiver</w:t>
            </w:r>
            <w:r w:rsidR="00D463AA">
              <w:rPr>
                <w:noProof/>
                <w:webHidden/>
              </w:rPr>
              <w:tab/>
            </w:r>
            <w:r w:rsidR="00D463AA">
              <w:rPr>
                <w:noProof/>
                <w:webHidden/>
              </w:rPr>
              <w:fldChar w:fldCharType="begin"/>
            </w:r>
            <w:r w:rsidR="00D463AA">
              <w:rPr>
                <w:noProof/>
                <w:webHidden/>
              </w:rPr>
              <w:instrText xml:space="preserve"> PAGEREF _Toc456867616 \h </w:instrText>
            </w:r>
            <w:r w:rsidR="00D463AA">
              <w:rPr>
                <w:noProof/>
                <w:webHidden/>
              </w:rPr>
            </w:r>
            <w:r w:rsidR="00D463AA">
              <w:rPr>
                <w:noProof/>
                <w:webHidden/>
              </w:rPr>
              <w:fldChar w:fldCharType="separate"/>
            </w:r>
            <w:r w:rsidR="00D463AA">
              <w:rPr>
                <w:noProof/>
                <w:webHidden/>
              </w:rPr>
              <w:t>32</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17" w:history="1">
            <w:r w:rsidR="00D463AA" w:rsidRPr="00445BE4">
              <w:rPr>
                <w:rStyle w:val="Hyperlink"/>
                <w:noProof/>
                <w:lang w:val="en-US"/>
              </w:rPr>
              <w:t>5.1.3 Device</w:t>
            </w:r>
            <w:r w:rsidR="00D463AA">
              <w:rPr>
                <w:noProof/>
                <w:webHidden/>
              </w:rPr>
              <w:tab/>
            </w:r>
            <w:r w:rsidR="00D463AA">
              <w:rPr>
                <w:noProof/>
                <w:webHidden/>
              </w:rPr>
              <w:fldChar w:fldCharType="begin"/>
            </w:r>
            <w:r w:rsidR="00D463AA">
              <w:rPr>
                <w:noProof/>
                <w:webHidden/>
              </w:rPr>
              <w:instrText xml:space="preserve"> PAGEREF _Toc456867617 \h </w:instrText>
            </w:r>
            <w:r w:rsidR="00D463AA">
              <w:rPr>
                <w:noProof/>
                <w:webHidden/>
              </w:rPr>
            </w:r>
            <w:r w:rsidR="00D463AA">
              <w:rPr>
                <w:noProof/>
                <w:webHidden/>
              </w:rPr>
              <w:fldChar w:fldCharType="separate"/>
            </w:r>
            <w:r w:rsidR="00D463AA">
              <w:rPr>
                <w:noProof/>
                <w:webHidden/>
              </w:rPr>
              <w:t>33</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18" w:history="1">
            <w:r w:rsidR="00D463AA" w:rsidRPr="00445BE4">
              <w:rPr>
                <w:rStyle w:val="Hyperlink"/>
                <w:noProof/>
                <w:lang w:val="en-US"/>
              </w:rPr>
              <w:t>5.2 CÁC SƠ ĐỒ HOẠT ĐỘNG</w:t>
            </w:r>
            <w:r w:rsidR="00D463AA">
              <w:rPr>
                <w:noProof/>
                <w:webHidden/>
              </w:rPr>
              <w:tab/>
            </w:r>
            <w:r w:rsidR="00D463AA">
              <w:rPr>
                <w:noProof/>
                <w:webHidden/>
              </w:rPr>
              <w:fldChar w:fldCharType="begin"/>
            </w:r>
            <w:r w:rsidR="00D463AA">
              <w:rPr>
                <w:noProof/>
                <w:webHidden/>
              </w:rPr>
              <w:instrText xml:space="preserve"> PAGEREF _Toc456867618 \h </w:instrText>
            </w:r>
            <w:r w:rsidR="00D463AA">
              <w:rPr>
                <w:noProof/>
                <w:webHidden/>
              </w:rPr>
            </w:r>
            <w:r w:rsidR="00D463AA">
              <w:rPr>
                <w:noProof/>
                <w:webHidden/>
              </w:rPr>
              <w:fldChar w:fldCharType="separate"/>
            </w:r>
            <w:r w:rsidR="00D463AA">
              <w:rPr>
                <w:noProof/>
                <w:webHidden/>
              </w:rPr>
              <w:t>33</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19" w:history="1">
            <w:r w:rsidR="00D463AA" w:rsidRPr="00445BE4">
              <w:rPr>
                <w:rStyle w:val="Hyperlink"/>
                <w:noProof/>
              </w:rPr>
              <w:t>5.2.1</w:t>
            </w:r>
            <w:r w:rsidR="00D463AA" w:rsidRPr="00445BE4">
              <w:rPr>
                <w:rStyle w:val="Hyperlink"/>
                <w:noProof/>
                <w:lang w:val="en-US"/>
              </w:rPr>
              <w:t xml:space="preserve"> Add Receiver</w:t>
            </w:r>
            <w:r w:rsidR="00D463AA">
              <w:rPr>
                <w:noProof/>
                <w:webHidden/>
              </w:rPr>
              <w:tab/>
            </w:r>
            <w:r w:rsidR="00D463AA">
              <w:rPr>
                <w:noProof/>
                <w:webHidden/>
              </w:rPr>
              <w:fldChar w:fldCharType="begin"/>
            </w:r>
            <w:r w:rsidR="00D463AA">
              <w:rPr>
                <w:noProof/>
                <w:webHidden/>
              </w:rPr>
              <w:instrText xml:space="preserve"> PAGEREF _Toc456867619 \h </w:instrText>
            </w:r>
            <w:r w:rsidR="00D463AA">
              <w:rPr>
                <w:noProof/>
                <w:webHidden/>
              </w:rPr>
            </w:r>
            <w:r w:rsidR="00D463AA">
              <w:rPr>
                <w:noProof/>
                <w:webHidden/>
              </w:rPr>
              <w:fldChar w:fldCharType="separate"/>
            </w:r>
            <w:r w:rsidR="00D463AA">
              <w:rPr>
                <w:noProof/>
                <w:webHidden/>
              </w:rPr>
              <w:t>34</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20" w:history="1">
            <w:r w:rsidR="00D463AA" w:rsidRPr="00445BE4">
              <w:rPr>
                <w:rStyle w:val="Hyperlink"/>
                <w:noProof/>
                <w:lang w:val="en-US"/>
              </w:rPr>
              <w:t>5.2.2 Add Device</w:t>
            </w:r>
            <w:r w:rsidR="00D463AA">
              <w:rPr>
                <w:noProof/>
                <w:webHidden/>
              </w:rPr>
              <w:tab/>
            </w:r>
            <w:r w:rsidR="00D463AA">
              <w:rPr>
                <w:noProof/>
                <w:webHidden/>
              </w:rPr>
              <w:fldChar w:fldCharType="begin"/>
            </w:r>
            <w:r w:rsidR="00D463AA">
              <w:rPr>
                <w:noProof/>
                <w:webHidden/>
              </w:rPr>
              <w:instrText xml:space="preserve"> PAGEREF _Toc456867620 \h </w:instrText>
            </w:r>
            <w:r w:rsidR="00D463AA">
              <w:rPr>
                <w:noProof/>
                <w:webHidden/>
              </w:rPr>
            </w:r>
            <w:r w:rsidR="00D463AA">
              <w:rPr>
                <w:noProof/>
                <w:webHidden/>
              </w:rPr>
              <w:fldChar w:fldCharType="separate"/>
            </w:r>
            <w:r w:rsidR="00D463AA">
              <w:rPr>
                <w:noProof/>
                <w:webHidden/>
              </w:rPr>
              <w:t>35</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21" w:history="1">
            <w:r w:rsidR="00D463AA" w:rsidRPr="00445BE4">
              <w:rPr>
                <w:rStyle w:val="Hyperlink"/>
                <w:noProof/>
                <w:lang w:val="en-US"/>
              </w:rPr>
              <w:t>5.2.3 Add Notification</w:t>
            </w:r>
            <w:r w:rsidR="00D463AA">
              <w:rPr>
                <w:noProof/>
                <w:webHidden/>
              </w:rPr>
              <w:tab/>
            </w:r>
            <w:r w:rsidR="00D463AA">
              <w:rPr>
                <w:noProof/>
                <w:webHidden/>
              </w:rPr>
              <w:fldChar w:fldCharType="begin"/>
            </w:r>
            <w:r w:rsidR="00D463AA">
              <w:rPr>
                <w:noProof/>
                <w:webHidden/>
              </w:rPr>
              <w:instrText xml:space="preserve"> PAGEREF _Toc456867621 \h </w:instrText>
            </w:r>
            <w:r w:rsidR="00D463AA">
              <w:rPr>
                <w:noProof/>
                <w:webHidden/>
              </w:rPr>
            </w:r>
            <w:r w:rsidR="00D463AA">
              <w:rPr>
                <w:noProof/>
                <w:webHidden/>
              </w:rPr>
              <w:fldChar w:fldCharType="separate"/>
            </w:r>
            <w:r w:rsidR="00D463AA">
              <w:rPr>
                <w:noProof/>
                <w:webHidden/>
              </w:rPr>
              <w:t>36</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22" w:history="1">
            <w:r w:rsidR="00D463AA" w:rsidRPr="00445BE4">
              <w:rPr>
                <w:rStyle w:val="Hyperlink"/>
                <w:noProof/>
                <w:lang w:val="en-US"/>
              </w:rPr>
              <w:t>5.2.4 Send All Notification</w:t>
            </w:r>
            <w:r w:rsidR="00D463AA">
              <w:rPr>
                <w:noProof/>
                <w:webHidden/>
              </w:rPr>
              <w:tab/>
            </w:r>
            <w:r w:rsidR="00D463AA">
              <w:rPr>
                <w:noProof/>
                <w:webHidden/>
              </w:rPr>
              <w:fldChar w:fldCharType="begin"/>
            </w:r>
            <w:r w:rsidR="00D463AA">
              <w:rPr>
                <w:noProof/>
                <w:webHidden/>
              </w:rPr>
              <w:instrText xml:space="preserve"> PAGEREF _Toc456867622 \h </w:instrText>
            </w:r>
            <w:r w:rsidR="00D463AA">
              <w:rPr>
                <w:noProof/>
                <w:webHidden/>
              </w:rPr>
            </w:r>
            <w:r w:rsidR="00D463AA">
              <w:rPr>
                <w:noProof/>
                <w:webHidden/>
              </w:rPr>
              <w:fldChar w:fldCharType="separate"/>
            </w:r>
            <w:r w:rsidR="00D463AA">
              <w:rPr>
                <w:noProof/>
                <w:webHidden/>
              </w:rPr>
              <w:t>37</w:t>
            </w:r>
            <w:r w:rsidR="00D463AA">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623" w:history="1">
            <w:r w:rsidR="00D463AA" w:rsidRPr="00445BE4">
              <w:rPr>
                <w:rStyle w:val="Hyperlink"/>
                <w:noProof/>
                <w:lang w:val="en-US"/>
              </w:rPr>
              <w:t>CHƯƠNG 6. CÔNG CỤ PHÁT TRIỂN, CÀI ĐẶT</w:t>
            </w:r>
            <w:r w:rsidR="00D463AA">
              <w:rPr>
                <w:noProof/>
                <w:webHidden/>
              </w:rPr>
              <w:tab/>
            </w:r>
            <w:r w:rsidR="00D463AA">
              <w:rPr>
                <w:noProof/>
                <w:webHidden/>
              </w:rPr>
              <w:fldChar w:fldCharType="begin"/>
            </w:r>
            <w:r w:rsidR="00D463AA">
              <w:rPr>
                <w:noProof/>
                <w:webHidden/>
              </w:rPr>
              <w:instrText xml:space="preserve"> PAGEREF _Toc456867623 \h </w:instrText>
            </w:r>
            <w:r w:rsidR="00D463AA">
              <w:rPr>
                <w:noProof/>
                <w:webHidden/>
              </w:rPr>
            </w:r>
            <w:r w:rsidR="00D463AA">
              <w:rPr>
                <w:noProof/>
                <w:webHidden/>
              </w:rPr>
              <w:fldChar w:fldCharType="separate"/>
            </w:r>
            <w:r w:rsidR="00D463AA">
              <w:rPr>
                <w:noProof/>
                <w:webHidden/>
              </w:rPr>
              <w:t>38</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24" w:history="1">
            <w:r w:rsidR="00D463AA" w:rsidRPr="00445BE4">
              <w:rPr>
                <w:rStyle w:val="Hyperlink"/>
                <w:noProof/>
                <w:lang w:val="en-US"/>
              </w:rPr>
              <w:t>6.1 CÔNG CỤ PHÁT TRIỂN</w:t>
            </w:r>
            <w:r w:rsidR="00D463AA">
              <w:rPr>
                <w:noProof/>
                <w:webHidden/>
              </w:rPr>
              <w:tab/>
            </w:r>
            <w:r w:rsidR="00D463AA">
              <w:rPr>
                <w:noProof/>
                <w:webHidden/>
              </w:rPr>
              <w:fldChar w:fldCharType="begin"/>
            </w:r>
            <w:r w:rsidR="00D463AA">
              <w:rPr>
                <w:noProof/>
                <w:webHidden/>
              </w:rPr>
              <w:instrText xml:space="preserve"> PAGEREF _Toc456867624 \h </w:instrText>
            </w:r>
            <w:r w:rsidR="00D463AA">
              <w:rPr>
                <w:noProof/>
                <w:webHidden/>
              </w:rPr>
            </w:r>
            <w:r w:rsidR="00D463AA">
              <w:rPr>
                <w:noProof/>
                <w:webHidden/>
              </w:rPr>
              <w:fldChar w:fldCharType="separate"/>
            </w:r>
            <w:r w:rsidR="00D463AA">
              <w:rPr>
                <w:noProof/>
                <w:webHidden/>
              </w:rPr>
              <w:t>38</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25" w:history="1">
            <w:r w:rsidR="00D463AA" w:rsidRPr="00445BE4">
              <w:rPr>
                <w:rStyle w:val="Hyperlink"/>
                <w:noProof/>
                <w:lang w:val="en-US"/>
              </w:rPr>
              <w:t>6.2 HƯỚNG DẪN CÀI ĐẶT RNS CHO NHÀ PHÁT TRIỂN AES</w:t>
            </w:r>
            <w:r w:rsidR="00D463AA">
              <w:rPr>
                <w:noProof/>
                <w:webHidden/>
              </w:rPr>
              <w:tab/>
            </w:r>
            <w:r w:rsidR="00D463AA">
              <w:rPr>
                <w:noProof/>
                <w:webHidden/>
              </w:rPr>
              <w:fldChar w:fldCharType="begin"/>
            </w:r>
            <w:r w:rsidR="00D463AA">
              <w:rPr>
                <w:noProof/>
                <w:webHidden/>
              </w:rPr>
              <w:instrText xml:space="preserve"> PAGEREF _Toc456867625 \h </w:instrText>
            </w:r>
            <w:r w:rsidR="00D463AA">
              <w:rPr>
                <w:noProof/>
                <w:webHidden/>
              </w:rPr>
            </w:r>
            <w:r w:rsidR="00D463AA">
              <w:rPr>
                <w:noProof/>
                <w:webHidden/>
              </w:rPr>
              <w:fldChar w:fldCharType="separate"/>
            </w:r>
            <w:r w:rsidR="00D463AA">
              <w:rPr>
                <w:noProof/>
                <w:webHidden/>
              </w:rPr>
              <w:t>38</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26" w:history="1">
            <w:r w:rsidR="00D463AA" w:rsidRPr="00445BE4">
              <w:rPr>
                <w:rStyle w:val="Hyperlink"/>
                <w:noProof/>
                <w:lang w:val="en-US"/>
              </w:rPr>
              <w:t>6.2.1 Khởi tạo Database</w:t>
            </w:r>
            <w:r w:rsidR="00D463AA">
              <w:rPr>
                <w:noProof/>
                <w:webHidden/>
              </w:rPr>
              <w:tab/>
            </w:r>
            <w:r w:rsidR="00D463AA">
              <w:rPr>
                <w:noProof/>
                <w:webHidden/>
              </w:rPr>
              <w:fldChar w:fldCharType="begin"/>
            </w:r>
            <w:r w:rsidR="00D463AA">
              <w:rPr>
                <w:noProof/>
                <w:webHidden/>
              </w:rPr>
              <w:instrText xml:space="preserve"> PAGEREF _Toc456867626 \h </w:instrText>
            </w:r>
            <w:r w:rsidR="00D463AA">
              <w:rPr>
                <w:noProof/>
                <w:webHidden/>
              </w:rPr>
            </w:r>
            <w:r w:rsidR="00D463AA">
              <w:rPr>
                <w:noProof/>
                <w:webHidden/>
              </w:rPr>
              <w:fldChar w:fldCharType="separate"/>
            </w:r>
            <w:r w:rsidR="00D463AA">
              <w:rPr>
                <w:noProof/>
                <w:webHidden/>
              </w:rPr>
              <w:t>38</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27" w:history="1">
            <w:r w:rsidR="00D463AA" w:rsidRPr="00445BE4">
              <w:rPr>
                <w:rStyle w:val="Hyperlink"/>
                <w:noProof/>
                <w:lang w:val="en-US"/>
              </w:rPr>
              <w:t>6.2.2 Config RNS</w:t>
            </w:r>
            <w:r w:rsidR="00D463AA">
              <w:rPr>
                <w:noProof/>
                <w:webHidden/>
              </w:rPr>
              <w:tab/>
            </w:r>
            <w:r w:rsidR="00D463AA">
              <w:rPr>
                <w:noProof/>
                <w:webHidden/>
              </w:rPr>
              <w:fldChar w:fldCharType="begin"/>
            </w:r>
            <w:r w:rsidR="00D463AA">
              <w:rPr>
                <w:noProof/>
                <w:webHidden/>
              </w:rPr>
              <w:instrText xml:space="preserve"> PAGEREF _Toc456867627 \h </w:instrText>
            </w:r>
            <w:r w:rsidR="00D463AA">
              <w:rPr>
                <w:noProof/>
                <w:webHidden/>
              </w:rPr>
            </w:r>
            <w:r w:rsidR="00D463AA">
              <w:rPr>
                <w:noProof/>
                <w:webHidden/>
              </w:rPr>
              <w:fldChar w:fldCharType="separate"/>
            </w:r>
            <w:r w:rsidR="00D463AA">
              <w:rPr>
                <w:noProof/>
                <w:webHidden/>
              </w:rPr>
              <w:t>38</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28" w:history="1">
            <w:r w:rsidR="00D463AA" w:rsidRPr="00445BE4">
              <w:rPr>
                <w:rStyle w:val="Hyperlink"/>
                <w:noProof/>
                <w:lang w:val="en-US"/>
              </w:rPr>
              <w:t>6.2.3 Cài đặt module giao tiếp với Server service</w:t>
            </w:r>
            <w:r w:rsidR="00D463AA">
              <w:rPr>
                <w:noProof/>
                <w:webHidden/>
              </w:rPr>
              <w:tab/>
            </w:r>
            <w:r w:rsidR="00D463AA">
              <w:rPr>
                <w:noProof/>
                <w:webHidden/>
              </w:rPr>
              <w:fldChar w:fldCharType="begin"/>
            </w:r>
            <w:r w:rsidR="00D463AA">
              <w:rPr>
                <w:noProof/>
                <w:webHidden/>
              </w:rPr>
              <w:instrText xml:space="preserve"> PAGEREF _Toc456867628 \h </w:instrText>
            </w:r>
            <w:r w:rsidR="00D463AA">
              <w:rPr>
                <w:noProof/>
                <w:webHidden/>
              </w:rPr>
            </w:r>
            <w:r w:rsidR="00D463AA">
              <w:rPr>
                <w:noProof/>
                <w:webHidden/>
              </w:rPr>
              <w:fldChar w:fldCharType="separate"/>
            </w:r>
            <w:r w:rsidR="00D463AA">
              <w:rPr>
                <w:noProof/>
                <w:webHidden/>
              </w:rPr>
              <w:t>39</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29" w:history="1">
            <w:r w:rsidR="00D463AA" w:rsidRPr="00445BE4">
              <w:rPr>
                <w:rStyle w:val="Hyperlink"/>
                <w:noProof/>
                <w:lang w:val="en-US"/>
              </w:rPr>
              <w:t>6.2.4 Xây dựng login service</w:t>
            </w:r>
            <w:r w:rsidR="00D463AA">
              <w:rPr>
                <w:noProof/>
                <w:webHidden/>
              </w:rPr>
              <w:tab/>
            </w:r>
            <w:r w:rsidR="00D463AA">
              <w:rPr>
                <w:noProof/>
                <w:webHidden/>
              </w:rPr>
              <w:fldChar w:fldCharType="begin"/>
            </w:r>
            <w:r w:rsidR="00D463AA">
              <w:rPr>
                <w:noProof/>
                <w:webHidden/>
              </w:rPr>
              <w:instrText xml:space="preserve"> PAGEREF _Toc456867629 \h </w:instrText>
            </w:r>
            <w:r w:rsidR="00D463AA">
              <w:rPr>
                <w:noProof/>
                <w:webHidden/>
              </w:rPr>
            </w:r>
            <w:r w:rsidR="00D463AA">
              <w:rPr>
                <w:noProof/>
                <w:webHidden/>
              </w:rPr>
              <w:fldChar w:fldCharType="separate"/>
            </w:r>
            <w:r w:rsidR="00D463AA">
              <w:rPr>
                <w:noProof/>
                <w:webHidden/>
              </w:rPr>
              <w:t>41</w:t>
            </w:r>
            <w:r w:rsidR="00D463AA">
              <w:rPr>
                <w:noProof/>
                <w:webHidden/>
              </w:rPr>
              <w:fldChar w:fldCharType="end"/>
            </w:r>
          </w:hyperlink>
        </w:p>
        <w:p w:rsidR="00D463AA" w:rsidRDefault="000C3455" w:rsidP="009768D6">
          <w:pPr>
            <w:pStyle w:val="TOC3"/>
            <w:tabs>
              <w:tab w:val="right" w:leader="dot" w:pos="9061"/>
            </w:tabs>
            <w:jc w:val="left"/>
            <w:rPr>
              <w:rFonts w:asciiTheme="minorHAnsi" w:eastAsiaTheme="minorEastAsia" w:hAnsiTheme="minorHAnsi" w:cstheme="minorBidi"/>
              <w:noProof/>
              <w:sz w:val="22"/>
              <w:szCs w:val="22"/>
              <w:lang w:eastAsia="vi-VN"/>
            </w:rPr>
          </w:pPr>
          <w:hyperlink w:anchor="_Toc456867630" w:history="1">
            <w:r w:rsidR="00D463AA" w:rsidRPr="00445BE4">
              <w:rPr>
                <w:rStyle w:val="Hyperlink"/>
                <w:noProof/>
                <w:lang w:val="en-US"/>
              </w:rPr>
              <w:t>6.2.5 Xây dựng Mobile Application</w:t>
            </w:r>
            <w:r w:rsidR="00D463AA">
              <w:rPr>
                <w:noProof/>
                <w:webHidden/>
              </w:rPr>
              <w:tab/>
            </w:r>
            <w:r w:rsidR="00D463AA">
              <w:rPr>
                <w:noProof/>
                <w:webHidden/>
              </w:rPr>
              <w:fldChar w:fldCharType="begin"/>
            </w:r>
            <w:r w:rsidR="00D463AA">
              <w:rPr>
                <w:noProof/>
                <w:webHidden/>
              </w:rPr>
              <w:instrText xml:space="preserve"> PAGEREF _Toc456867630 \h </w:instrText>
            </w:r>
            <w:r w:rsidR="00D463AA">
              <w:rPr>
                <w:noProof/>
                <w:webHidden/>
              </w:rPr>
            </w:r>
            <w:r w:rsidR="00D463AA">
              <w:rPr>
                <w:noProof/>
                <w:webHidden/>
              </w:rPr>
              <w:fldChar w:fldCharType="separate"/>
            </w:r>
            <w:r w:rsidR="00D463AA">
              <w:rPr>
                <w:noProof/>
                <w:webHidden/>
              </w:rPr>
              <w:t>41</w:t>
            </w:r>
            <w:r w:rsidR="00D463AA">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631" w:history="1">
            <w:r w:rsidR="00D463AA" w:rsidRPr="00445BE4">
              <w:rPr>
                <w:rStyle w:val="Hyperlink"/>
                <w:noProof/>
                <w:lang w:val="en-US"/>
              </w:rPr>
              <w:t>CHƯƠNG 7. KIỂM THỬ</w:t>
            </w:r>
            <w:r w:rsidR="00D463AA">
              <w:rPr>
                <w:noProof/>
                <w:webHidden/>
              </w:rPr>
              <w:tab/>
            </w:r>
            <w:r w:rsidR="00D463AA">
              <w:rPr>
                <w:noProof/>
                <w:webHidden/>
              </w:rPr>
              <w:fldChar w:fldCharType="begin"/>
            </w:r>
            <w:r w:rsidR="00D463AA">
              <w:rPr>
                <w:noProof/>
                <w:webHidden/>
              </w:rPr>
              <w:instrText xml:space="preserve"> PAGEREF _Toc456867631 \h </w:instrText>
            </w:r>
            <w:r w:rsidR="00D463AA">
              <w:rPr>
                <w:noProof/>
                <w:webHidden/>
              </w:rPr>
            </w:r>
            <w:r w:rsidR="00D463AA">
              <w:rPr>
                <w:noProof/>
                <w:webHidden/>
              </w:rPr>
              <w:fldChar w:fldCharType="separate"/>
            </w:r>
            <w:r w:rsidR="00D463AA">
              <w:rPr>
                <w:noProof/>
                <w:webHidden/>
              </w:rPr>
              <w:t>44</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32" w:history="1">
            <w:r w:rsidR="00D463AA" w:rsidRPr="00445BE4">
              <w:rPr>
                <w:rStyle w:val="Hyperlink"/>
                <w:noProof/>
                <w:lang w:val="en-US"/>
              </w:rPr>
              <w:t>7.1 PHƯƠNG PHÁP KIỂM THỬ</w:t>
            </w:r>
            <w:r w:rsidR="00D463AA">
              <w:rPr>
                <w:noProof/>
                <w:webHidden/>
              </w:rPr>
              <w:tab/>
            </w:r>
            <w:r w:rsidR="00D463AA">
              <w:rPr>
                <w:noProof/>
                <w:webHidden/>
              </w:rPr>
              <w:fldChar w:fldCharType="begin"/>
            </w:r>
            <w:r w:rsidR="00D463AA">
              <w:rPr>
                <w:noProof/>
                <w:webHidden/>
              </w:rPr>
              <w:instrText xml:space="preserve"> PAGEREF _Toc456867632 \h </w:instrText>
            </w:r>
            <w:r w:rsidR="00D463AA">
              <w:rPr>
                <w:noProof/>
                <w:webHidden/>
              </w:rPr>
            </w:r>
            <w:r w:rsidR="00D463AA">
              <w:rPr>
                <w:noProof/>
                <w:webHidden/>
              </w:rPr>
              <w:fldChar w:fldCharType="separate"/>
            </w:r>
            <w:r w:rsidR="00D463AA">
              <w:rPr>
                <w:noProof/>
                <w:webHidden/>
              </w:rPr>
              <w:t>44</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33" w:history="1">
            <w:r w:rsidR="00D463AA" w:rsidRPr="00445BE4">
              <w:rPr>
                <w:rStyle w:val="Hyperlink"/>
                <w:noProof/>
                <w:lang w:val="en-US"/>
              </w:rPr>
              <w:t>7.2 MỤC TIÊU KIỂM THỬ</w:t>
            </w:r>
            <w:r w:rsidR="00D463AA">
              <w:rPr>
                <w:noProof/>
                <w:webHidden/>
              </w:rPr>
              <w:tab/>
            </w:r>
            <w:r w:rsidR="00D463AA">
              <w:rPr>
                <w:noProof/>
                <w:webHidden/>
              </w:rPr>
              <w:fldChar w:fldCharType="begin"/>
            </w:r>
            <w:r w:rsidR="00D463AA">
              <w:rPr>
                <w:noProof/>
                <w:webHidden/>
              </w:rPr>
              <w:instrText xml:space="preserve"> PAGEREF _Toc456867633 \h </w:instrText>
            </w:r>
            <w:r w:rsidR="00D463AA">
              <w:rPr>
                <w:noProof/>
                <w:webHidden/>
              </w:rPr>
            </w:r>
            <w:r w:rsidR="00D463AA">
              <w:rPr>
                <w:noProof/>
                <w:webHidden/>
              </w:rPr>
              <w:fldChar w:fldCharType="separate"/>
            </w:r>
            <w:r w:rsidR="00D463AA">
              <w:rPr>
                <w:noProof/>
                <w:webHidden/>
              </w:rPr>
              <w:t>44</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34" w:history="1">
            <w:r w:rsidR="00D463AA" w:rsidRPr="00445BE4">
              <w:rPr>
                <w:rStyle w:val="Hyperlink"/>
                <w:noProof/>
                <w:lang w:val="en-US"/>
              </w:rPr>
              <w:t>7.3 CÀI ĐẶT MÔI TRƯỜNG KIỂM THỬ</w:t>
            </w:r>
            <w:r w:rsidR="00D463AA">
              <w:rPr>
                <w:noProof/>
                <w:webHidden/>
              </w:rPr>
              <w:tab/>
            </w:r>
            <w:r w:rsidR="00D463AA">
              <w:rPr>
                <w:noProof/>
                <w:webHidden/>
              </w:rPr>
              <w:fldChar w:fldCharType="begin"/>
            </w:r>
            <w:r w:rsidR="00D463AA">
              <w:rPr>
                <w:noProof/>
                <w:webHidden/>
              </w:rPr>
              <w:instrText xml:space="preserve"> PAGEREF _Toc456867634 \h </w:instrText>
            </w:r>
            <w:r w:rsidR="00D463AA">
              <w:rPr>
                <w:noProof/>
                <w:webHidden/>
              </w:rPr>
            </w:r>
            <w:r w:rsidR="00D463AA">
              <w:rPr>
                <w:noProof/>
                <w:webHidden/>
              </w:rPr>
              <w:fldChar w:fldCharType="separate"/>
            </w:r>
            <w:r w:rsidR="00D463AA">
              <w:rPr>
                <w:noProof/>
                <w:webHidden/>
              </w:rPr>
              <w:t>44</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35" w:history="1">
            <w:r w:rsidR="00D463AA" w:rsidRPr="00445BE4">
              <w:rPr>
                <w:rStyle w:val="Hyperlink"/>
                <w:noProof/>
                <w:lang w:val="en-US"/>
              </w:rPr>
              <w:t>7.4 TRIỂN KHAI RNS TRÊN MÔI TRƯỜNG KIỂM THỬ</w:t>
            </w:r>
            <w:r w:rsidR="00D463AA">
              <w:rPr>
                <w:noProof/>
                <w:webHidden/>
              </w:rPr>
              <w:tab/>
            </w:r>
            <w:r w:rsidR="00D463AA">
              <w:rPr>
                <w:noProof/>
                <w:webHidden/>
              </w:rPr>
              <w:fldChar w:fldCharType="begin"/>
            </w:r>
            <w:r w:rsidR="00D463AA">
              <w:rPr>
                <w:noProof/>
                <w:webHidden/>
              </w:rPr>
              <w:instrText xml:space="preserve"> PAGEREF _Toc456867635 \h </w:instrText>
            </w:r>
            <w:r w:rsidR="00D463AA">
              <w:rPr>
                <w:noProof/>
                <w:webHidden/>
              </w:rPr>
            </w:r>
            <w:r w:rsidR="00D463AA">
              <w:rPr>
                <w:noProof/>
                <w:webHidden/>
              </w:rPr>
              <w:fldChar w:fldCharType="separate"/>
            </w:r>
            <w:r w:rsidR="00D463AA">
              <w:rPr>
                <w:noProof/>
                <w:webHidden/>
              </w:rPr>
              <w:t>44</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36" w:history="1">
            <w:r w:rsidR="00D463AA" w:rsidRPr="00445BE4">
              <w:rPr>
                <w:rStyle w:val="Hyperlink"/>
                <w:noProof/>
                <w:lang w:val="en-US"/>
              </w:rPr>
              <w:t>7.5 KẾT QUẢ KIỂM THỬ</w:t>
            </w:r>
            <w:r w:rsidR="00D463AA">
              <w:rPr>
                <w:noProof/>
                <w:webHidden/>
              </w:rPr>
              <w:tab/>
            </w:r>
            <w:r w:rsidR="00D463AA">
              <w:rPr>
                <w:noProof/>
                <w:webHidden/>
              </w:rPr>
              <w:fldChar w:fldCharType="begin"/>
            </w:r>
            <w:r w:rsidR="00D463AA">
              <w:rPr>
                <w:noProof/>
                <w:webHidden/>
              </w:rPr>
              <w:instrText xml:space="preserve"> PAGEREF _Toc456867636 \h </w:instrText>
            </w:r>
            <w:r w:rsidR="00D463AA">
              <w:rPr>
                <w:noProof/>
                <w:webHidden/>
              </w:rPr>
            </w:r>
            <w:r w:rsidR="00D463AA">
              <w:rPr>
                <w:noProof/>
                <w:webHidden/>
              </w:rPr>
              <w:fldChar w:fldCharType="separate"/>
            </w:r>
            <w:r w:rsidR="00D463AA">
              <w:rPr>
                <w:noProof/>
                <w:webHidden/>
              </w:rPr>
              <w:t>47</w:t>
            </w:r>
            <w:r w:rsidR="00D463AA">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637" w:history="1">
            <w:r w:rsidR="00D463AA" w:rsidRPr="00445BE4">
              <w:rPr>
                <w:rStyle w:val="Hyperlink"/>
                <w:noProof/>
              </w:rPr>
              <w:t>CHƯƠNG 8. KẾT LUẬN VÀ HƯỚNG PHÁT TRIỂN</w:t>
            </w:r>
            <w:r w:rsidR="00D463AA">
              <w:rPr>
                <w:noProof/>
                <w:webHidden/>
              </w:rPr>
              <w:tab/>
            </w:r>
            <w:r w:rsidR="00D463AA">
              <w:rPr>
                <w:noProof/>
                <w:webHidden/>
              </w:rPr>
              <w:fldChar w:fldCharType="begin"/>
            </w:r>
            <w:r w:rsidR="00D463AA">
              <w:rPr>
                <w:noProof/>
                <w:webHidden/>
              </w:rPr>
              <w:instrText xml:space="preserve"> PAGEREF _Toc456867637 \h </w:instrText>
            </w:r>
            <w:r w:rsidR="00D463AA">
              <w:rPr>
                <w:noProof/>
                <w:webHidden/>
              </w:rPr>
            </w:r>
            <w:r w:rsidR="00D463AA">
              <w:rPr>
                <w:noProof/>
                <w:webHidden/>
              </w:rPr>
              <w:fldChar w:fldCharType="separate"/>
            </w:r>
            <w:r w:rsidR="00D463AA">
              <w:rPr>
                <w:noProof/>
                <w:webHidden/>
              </w:rPr>
              <w:t>48</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38" w:history="1">
            <w:r w:rsidR="00D463AA" w:rsidRPr="00445BE4">
              <w:rPr>
                <w:rStyle w:val="Hyperlink"/>
                <w:noProof/>
                <w:lang w:val="en-US"/>
              </w:rPr>
              <w:t>8.1 KẾT QUẢ ĐẠT ĐƯỢC</w:t>
            </w:r>
            <w:r w:rsidR="00D463AA">
              <w:rPr>
                <w:noProof/>
                <w:webHidden/>
              </w:rPr>
              <w:tab/>
            </w:r>
            <w:r w:rsidR="00D463AA">
              <w:rPr>
                <w:noProof/>
                <w:webHidden/>
              </w:rPr>
              <w:fldChar w:fldCharType="begin"/>
            </w:r>
            <w:r w:rsidR="00D463AA">
              <w:rPr>
                <w:noProof/>
                <w:webHidden/>
              </w:rPr>
              <w:instrText xml:space="preserve"> PAGEREF _Toc456867638 \h </w:instrText>
            </w:r>
            <w:r w:rsidR="00D463AA">
              <w:rPr>
                <w:noProof/>
                <w:webHidden/>
              </w:rPr>
            </w:r>
            <w:r w:rsidR="00D463AA">
              <w:rPr>
                <w:noProof/>
                <w:webHidden/>
              </w:rPr>
              <w:fldChar w:fldCharType="separate"/>
            </w:r>
            <w:r w:rsidR="00D463AA">
              <w:rPr>
                <w:noProof/>
                <w:webHidden/>
              </w:rPr>
              <w:t>48</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39" w:history="1">
            <w:r w:rsidR="00D463AA" w:rsidRPr="00445BE4">
              <w:rPr>
                <w:rStyle w:val="Hyperlink"/>
                <w:noProof/>
                <w:lang w:val="en-US"/>
              </w:rPr>
              <w:t>8.2 ĐÁNH GIÁ KẾT QUẢ</w:t>
            </w:r>
            <w:r w:rsidR="00D463AA">
              <w:rPr>
                <w:noProof/>
                <w:webHidden/>
              </w:rPr>
              <w:tab/>
            </w:r>
            <w:r w:rsidR="00D463AA">
              <w:rPr>
                <w:noProof/>
                <w:webHidden/>
              </w:rPr>
              <w:fldChar w:fldCharType="begin"/>
            </w:r>
            <w:r w:rsidR="00D463AA">
              <w:rPr>
                <w:noProof/>
                <w:webHidden/>
              </w:rPr>
              <w:instrText xml:space="preserve"> PAGEREF _Toc456867639 \h </w:instrText>
            </w:r>
            <w:r w:rsidR="00D463AA">
              <w:rPr>
                <w:noProof/>
                <w:webHidden/>
              </w:rPr>
            </w:r>
            <w:r w:rsidR="00D463AA">
              <w:rPr>
                <w:noProof/>
                <w:webHidden/>
              </w:rPr>
              <w:fldChar w:fldCharType="separate"/>
            </w:r>
            <w:r w:rsidR="00D463AA">
              <w:rPr>
                <w:noProof/>
                <w:webHidden/>
              </w:rPr>
              <w:t>48</w:t>
            </w:r>
            <w:r w:rsidR="00D463AA">
              <w:rPr>
                <w:noProof/>
                <w:webHidden/>
              </w:rPr>
              <w:fldChar w:fldCharType="end"/>
            </w:r>
          </w:hyperlink>
        </w:p>
        <w:p w:rsidR="00D463AA" w:rsidRDefault="000C3455" w:rsidP="004B3090">
          <w:pPr>
            <w:pStyle w:val="TOC2"/>
            <w:rPr>
              <w:rFonts w:asciiTheme="minorHAnsi" w:eastAsiaTheme="minorEastAsia" w:hAnsiTheme="minorHAnsi" w:cstheme="minorBidi"/>
              <w:noProof/>
              <w:sz w:val="22"/>
              <w:szCs w:val="22"/>
              <w:lang w:eastAsia="vi-VN"/>
            </w:rPr>
          </w:pPr>
          <w:hyperlink w:anchor="_Toc456867640" w:history="1">
            <w:r w:rsidR="00D463AA" w:rsidRPr="00445BE4">
              <w:rPr>
                <w:rStyle w:val="Hyperlink"/>
                <w:noProof/>
                <w:lang w:val="en-US"/>
              </w:rPr>
              <w:t>8.3 HƯỚNG PHÁT TRIỂN</w:t>
            </w:r>
            <w:r w:rsidR="00D463AA">
              <w:rPr>
                <w:noProof/>
                <w:webHidden/>
              </w:rPr>
              <w:tab/>
            </w:r>
            <w:r w:rsidR="00D463AA">
              <w:rPr>
                <w:noProof/>
                <w:webHidden/>
              </w:rPr>
              <w:fldChar w:fldCharType="begin"/>
            </w:r>
            <w:r w:rsidR="00D463AA">
              <w:rPr>
                <w:noProof/>
                <w:webHidden/>
              </w:rPr>
              <w:instrText xml:space="preserve"> PAGEREF _Toc456867640 \h </w:instrText>
            </w:r>
            <w:r w:rsidR="00D463AA">
              <w:rPr>
                <w:noProof/>
                <w:webHidden/>
              </w:rPr>
            </w:r>
            <w:r w:rsidR="00D463AA">
              <w:rPr>
                <w:noProof/>
                <w:webHidden/>
              </w:rPr>
              <w:fldChar w:fldCharType="separate"/>
            </w:r>
            <w:r w:rsidR="00D463AA">
              <w:rPr>
                <w:noProof/>
                <w:webHidden/>
              </w:rPr>
              <w:t>49</w:t>
            </w:r>
            <w:r w:rsidR="00D463AA">
              <w:rPr>
                <w:noProof/>
                <w:webHidden/>
              </w:rPr>
              <w:fldChar w:fldCharType="end"/>
            </w:r>
          </w:hyperlink>
        </w:p>
        <w:p w:rsidR="00D463AA" w:rsidRDefault="000C3455" w:rsidP="009768D6">
          <w:pPr>
            <w:pStyle w:val="TOC1"/>
            <w:rPr>
              <w:rFonts w:asciiTheme="minorHAnsi" w:eastAsiaTheme="minorEastAsia" w:hAnsiTheme="minorHAnsi" w:cstheme="minorBidi"/>
              <w:noProof/>
              <w:sz w:val="22"/>
              <w:szCs w:val="22"/>
              <w:lang w:eastAsia="vi-VN"/>
            </w:rPr>
          </w:pPr>
          <w:hyperlink w:anchor="_Toc456867641" w:history="1">
            <w:r w:rsidR="00D463AA" w:rsidRPr="00445BE4">
              <w:rPr>
                <w:rStyle w:val="Hyperlink"/>
                <w:noProof/>
                <w:lang w:val="en-US"/>
              </w:rPr>
              <w:t>Tài liệu tham khảo</w:t>
            </w:r>
            <w:r w:rsidR="00D463AA">
              <w:rPr>
                <w:noProof/>
                <w:webHidden/>
              </w:rPr>
              <w:tab/>
            </w:r>
            <w:r w:rsidR="00D463AA">
              <w:rPr>
                <w:noProof/>
                <w:webHidden/>
              </w:rPr>
              <w:fldChar w:fldCharType="begin"/>
            </w:r>
            <w:r w:rsidR="00D463AA">
              <w:rPr>
                <w:noProof/>
                <w:webHidden/>
              </w:rPr>
              <w:instrText xml:space="preserve"> PAGEREF _Toc456867641 \h </w:instrText>
            </w:r>
            <w:r w:rsidR="00D463AA">
              <w:rPr>
                <w:noProof/>
                <w:webHidden/>
              </w:rPr>
            </w:r>
            <w:r w:rsidR="00D463AA">
              <w:rPr>
                <w:noProof/>
                <w:webHidden/>
              </w:rPr>
              <w:fldChar w:fldCharType="separate"/>
            </w:r>
            <w:r w:rsidR="00D463AA">
              <w:rPr>
                <w:noProof/>
                <w:webHidden/>
              </w:rPr>
              <w:t>51</w:t>
            </w:r>
            <w:r w:rsidR="00D463AA">
              <w:rPr>
                <w:noProof/>
                <w:webHidden/>
              </w:rPr>
              <w:fldChar w:fldCharType="end"/>
            </w:r>
          </w:hyperlink>
        </w:p>
        <w:p w:rsidR="00D463AA" w:rsidRDefault="00D463AA" w:rsidP="009768D6">
          <w:pPr>
            <w:jc w:val="left"/>
          </w:pPr>
          <w:r>
            <w:rPr>
              <w:b/>
              <w:bCs/>
              <w:noProof/>
            </w:rPr>
            <w:fldChar w:fldCharType="end"/>
          </w:r>
        </w:p>
      </w:sdtContent>
    </w:sdt>
    <w:p w:rsidR="006F30B9" w:rsidRDefault="00D463AA" w:rsidP="00D463AA">
      <w:pPr>
        <w:pStyle w:val="1bodyNidungonvnbn"/>
      </w:pPr>
      <w:r>
        <w:t xml:space="preserve"> </w:t>
      </w:r>
    </w:p>
    <w:p w:rsidR="006F30B9" w:rsidRDefault="006F30B9" w:rsidP="006F30B9">
      <w:pPr>
        <w:tabs>
          <w:tab w:val="left" w:pos="6535"/>
        </w:tabs>
      </w:pPr>
      <w:r>
        <w:tab/>
      </w:r>
    </w:p>
    <w:p w:rsidR="006F30B9" w:rsidRDefault="006F30B9" w:rsidP="006F30B9"/>
    <w:p w:rsidR="006F30B9" w:rsidRPr="006F30B9" w:rsidRDefault="006F30B9" w:rsidP="006F30B9">
      <w:pPr>
        <w:sectPr w:rsidR="006F30B9" w:rsidRPr="006F30B9" w:rsidSect="007861EE">
          <w:pgSz w:w="11906" w:h="16838" w:code="9"/>
          <w:pgMar w:top="1134" w:right="1134" w:bottom="1134" w:left="1701" w:header="851" w:footer="851" w:gutter="0"/>
          <w:pgNumType w:fmt="lowerRoman"/>
          <w:cols w:space="708"/>
          <w:docGrid w:linePitch="360"/>
        </w:sectPr>
      </w:pPr>
    </w:p>
    <w:p w:rsidR="00603524" w:rsidRDefault="00603524" w:rsidP="002A4FB0">
      <w:pPr>
        <w:rPr>
          <w:lang w:val="en-US"/>
        </w:rPr>
      </w:pPr>
    </w:p>
    <w:p w:rsidR="002B3095" w:rsidRDefault="00D5778C" w:rsidP="007F1EB1">
      <w:pPr>
        <w:pStyle w:val="Heading1"/>
        <w:rPr>
          <w:lang w:val="en-US"/>
        </w:rPr>
      </w:pPr>
      <w:bookmarkStart w:id="11" w:name="_Toc456867531"/>
      <w:bookmarkStart w:id="12" w:name="_Toc456867590"/>
      <w:r>
        <w:rPr>
          <w:lang w:val="en-US"/>
        </w:rPr>
        <w:t xml:space="preserve">MỞ </w:t>
      </w:r>
      <w:r w:rsidR="003F3FD7" w:rsidRPr="001C7F68">
        <w:t>ĐẦU</w:t>
      </w:r>
      <w:bookmarkEnd w:id="9"/>
      <w:bookmarkEnd w:id="10"/>
      <w:bookmarkEnd w:id="11"/>
      <w:bookmarkEnd w:id="12"/>
    </w:p>
    <w:p w:rsidR="000A7524" w:rsidRDefault="000A7524" w:rsidP="000A7524">
      <w:pPr>
        <w:pStyle w:val="Heading2"/>
        <w:rPr>
          <w:lang w:val="en-US"/>
        </w:rPr>
      </w:pPr>
      <w:bookmarkStart w:id="13" w:name="_Toc454284125"/>
      <w:bookmarkStart w:id="14" w:name="_Toc454284455"/>
      <w:bookmarkStart w:id="15" w:name="_Toc456867532"/>
      <w:bookmarkStart w:id="16" w:name="_Toc456867591"/>
      <w:r w:rsidRPr="000A7524">
        <w:rPr>
          <w:lang w:val="en-US"/>
        </w:rPr>
        <w:t>LÝ DO HÌNH THÀNH ĐỀ TÀI</w:t>
      </w:r>
      <w:bookmarkEnd w:id="13"/>
      <w:bookmarkEnd w:id="14"/>
      <w:bookmarkEnd w:id="15"/>
      <w:bookmarkEnd w:id="16"/>
    </w:p>
    <w:p w:rsidR="00D5778C" w:rsidRDefault="00A070D2" w:rsidP="00084379">
      <w:pPr>
        <w:pStyle w:val="TNNormalIndent"/>
        <w:rPr>
          <w:lang w:val="en-US"/>
        </w:rPr>
      </w:pPr>
      <w:r w:rsidRPr="00A070D2">
        <w:rPr>
          <w:lang w:val="en-US"/>
        </w:rPr>
        <w:t>Ngày nay, có một sự thực dễ dàng nhận ra nhận ra:  công nghệ đang thay đổi cuộc sống của chúng ta theo từng ngày. Có thể hôm nay bạn làm việc theo cách này, nhưng ngày mai, với những công nghệ mới, những công cụ mới, cách làm việc của bạn sẽ thay đổi theo chúng. Có nhu cầu thì sẽ có cung cấp, khi con người có sự bất tiện trong một hoạt động nào đó trong cuộc sống, những nhà phát triển phần mềm sẽ đưa ra những công cụ hữu ích nhằm đơn giản hóa, tự động hóa các hoạt động mà trước đây phải làm thủ công, giúp người dùng tiết kiệm được thời gian và công sức. Việc đi tìm câu trả lời cho câu hỏi “việc gì đang làm cho mọi người khó chịu?” sẽ đưa ra những ý tưởng tuyệt vời.</w:t>
      </w:r>
    </w:p>
    <w:p w:rsidR="00D5778C" w:rsidRDefault="00A070D2" w:rsidP="00084379">
      <w:pPr>
        <w:pStyle w:val="TNNormalIndent"/>
        <w:rPr>
          <w:lang w:val="en-US"/>
        </w:rPr>
      </w:pPr>
      <w:r>
        <w:t>Cũng với câu hỏi đó, em đã quan sát và nhận ra việc khiến sinh viên trường Đại học Bình Dương nói riêng và một số trường đại học trong khu vực nói chung không thoải mái là vấn đề thông báo tin tức cho sinh viên. Việc tiếp cận thông tin đối với một sinh viên không khó, nhưng việc tiếp nhận thông tin kịp thời thì không phải lúc nào cũng dễ dàng.  Ví dụ khi giảng viên có công việc đột xuất nên phải dời lịch học sang buổi khác, giảng viên thông báo việc này cho nhà trường biết và thông tin đó được đăng lên blog của lớp, nhưng thông tin đó quá gần giờ đi học nên có rất nhiều sinh viên đến trường mới biế</w:t>
      </w:r>
      <w:r w:rsidR="00D1799D">
        <w:t xml:space="preserve">t. </w:t>
      </w:r>
      <w:r>
        <w:t>Chuyện đó không phải lỗi của giảng viên hay sinh viên, mà chỉ vì hệ thống thông tin của nhà trường chưa đủ khả năng đưa thông tin tới cho từng sinh viên một cách tức thời. Ngoài ra, một sinh viên phải lên trường để xem về rất nhiều thông tin như: điểm, lịch học, lịch thi…. những việc tuy đơn giản như vậy nhưng tốn rất nhiều thời gian của cả sinh viên lẫn các thầy cô</w:t>
      </w:r>
      <w:bookmarkStart w:id="17" w:name="_Toc454284126"/>
      <w:bookmarkStart w:id="18" w:name="_Toc454284456"/>
      <w:r w:rsidR="00D5778C">
        <w:rPr>
          <w:lang w:val="en-US"/>
        </w:rPr>
        <w:t>.</w:t>
      </w:r>
    </w:p>
    <w:p w:rsidR="0038296A" w:rsidRDefault="0038296A" w:rsidP="00084379">
      <w:pPr>
        <w:pStyle w:val="TNNormalIndent"/>
      </w:pPr>
      <w:r>
        <w:rPr>
          <w:lang w:val="en-US"/>
        </w:rPr>
        <w:t xml:space="preserve">Thêm vào đó, các kênh thông tin hiện tại chỉ có thể đưa </w:t>
      </w:r>
      <w:r>
        <w:t>thông tin được</w:t>
      </w:r>
      <w:r>
        <w:rPr>
          <w:lang w:val="en-US"/>
        </w:rPr>
        <w:t xml:space="preserve"> tới</w:t>
      </w:r>
      <w:r>
        <w:t xml:space="preserve"> mức lớp, có nghĩa là một thông báo chỉ</w:t>
      </w:r>
      <w:r>
        <w:rPr>
          <w:lang w:val="en-US"/>
        </w:rPr>
        <w:t xml:space="preserve"> có thể</w:t>
      </w:r>
      <w:r>
        <w:t xml:space="preserve"> </w:t>
      </w:r>
      <w:r>
        <w:rPr>
          <w:lang w:val="en-US"/>
        </w:rPr>
        <w:t>gửi</w:t>
      </w:r>
      <w:r>
        <w:t xml:space="preserve"> tới cho đơn vị nhỏ nhất là một lớp, không thể thông báo cho từng sinh viên cụ thể.</w:t>
      </w:r>
      <w:r w:rsidR="00084379">
        <w:rPr>
          <w:lang w:val="en-US"/>
        </w:rPr>
        <w:t xml:space="preserve"> </w:t>
      </w:r>
      <w:r>
        <w:t xml:space="preserve">Với vấn đề này, cách giải quyết là tìm một cách thích hợp để </w:t>
      </w:r>
      <w:r>
        <w:rPr>
          <w:lang w:val="en-US"/>
        </w:rPr>
        <w:t>người dùng không phải đi tìm thông tin nữa, mà chính thông tin sẽ tìm đến người dùng</w:t>
      </w:r>
      <w:r>
        <w:t>!</w:t>
      </w:r>
    </w:p>
    <w:p w:rsidR="00E522C3" w:rsidRDefault="00E522C3" w:rsidP="00084379">
      <w:pPr>
        <w:pStyle w:val="TNNormalIndent"/>
      </w:pPr>
      <w:r>
        <w:rPr>
          <w:lang w:val="en-US"/>
        </w:rPr>
        <w:t xml:space="preserve">Tuy nhiên, Trong thời gian đi vào phát triển thực tế, em nhận ra rằng: </w:t>
      </w:r>
      <w:r w:rsidRPr="00370555">
        <w:t>nhu cầu thêm chức năng thông báo cho một hệ thống có sẵn là rất lớ</w:t>
      </w:r>
      <w:r>
        <w:t>n.</w:t>
      </w:r>
      <w:r w:rsidR="00084379">
        <w:rPr>
          <w:lang w:val="en-US"/>
        </w:rPr>
        <w:t xml:space="preserve"> </w:t>
      </w:r>
      <w:r w:rsidRPr="00370555">
        <w:t>Ví dụ</w:t>
      </w:r>
      <w:r>
        <w:t>:</w:t>
      </w:r>
      <w:r w:rsidRPr="00370555">
        <w:t xml:space="preserve"> một công ty</w:t>
      </w:r>
      <w:r>
        <w:rPr>
          <w:lang w:val="en-US"/>
        </w:rPr>
        <w:t xml:space="preserve"> A</w:t>
      </w:r>
      <w:r w:rsidRPr="00370555">
        <w:t xml:space="preserve"> có một hệ thống quản lí nhân sự, nhưng đôi khi cần thông báo qua điện thoại một tin tức nào đó củ</w:t>
      </w:r>
      <w:r>
        <w:t>a công ty.</w:t>
      </w:r>
      <w:r w:rsidR="00084379">
        <w:rPr>
          <w:lang w:val="en-US"/>
        </w:rPr>
        <w:t xml:space="preserve"> </w:t>
      </w:r>
      <w:r>
        <w:rPr>
          <w:lang w:val="en-US"/>
        </w:rPr>
        <w:t xml:space="preserve">Hoặc trong một trường hợp khác: </w:t>
      </w:r>
      <w:r w:rsidRPr="005A1104">
        <w:t>với một ứng dụng đọc sách, người dùng đăng nhập trên hai thiết bị khác nhau</w:t>
      </w:r>
      <w:r>
        <w:t xml:space="preserve"> A và B</w:t>
      </w:r>
      <w:r w:rsidRPr="005A1104">
        <w:t>.</w:t>
      </w:r>
      <w:r>
        <w:t xml:space="preserve"> Họ mua một cuốn sách bằng ứng dụng đó trên thiết bị A. Vậy khi đó, ứng dụng thiết bị B phải được thông báo rằng bạn đã mua cuốn sách đó và ứng dụng sẽ thực hiện tải cuốn sách đó về, để khi người dùng mở ứng dụng trên thiết bị B ra thì cuốn sách đó đã sẵn sàng để được đọc.</w:t>
      </w:r>
    </w:p>
    <w:p w:rsidR="0030777D" w:rsidRPr="000E5C91" w:rsidRDefault="0030777D" w:rsidP="00084379">
      <w:pPr>
        <w:pStyle w:val="TNNormalIndent"/>
        <w:rPr>
          <w:lang w:val="en-US"/>
        </w:rPr>
      </w:pPr>
      <w:r w:rsidRPr="00EA609F">
        <w:t xml:space="preserve">Với cách nhìn đó, em hi vọng có thể tạo ra một </w:t>
      </w:r>
      <w:r>
        <w:rPr>
          <w:lang w:val="en-US"/>
        </w:rPr>
        <w:t>hệ thống</w:t>
      </w:r>
      <w:r w:rsidRPr="00EA609F">
        <w:t xml:space="preserve"> thông báo không chỉ cho một hệ thống xác định nào, mà nó có thể được sử dụng trong bất kì một hệ thống nào muốn có thêm chức năng thông báo</w:t>
      </w:r>
      <w:r>
        <w:rPr>
          <w:lang w:val="en-US"/>
        </w:rPr>
        <w:t xml:space="preserve"> như một hệ thống con</w:t>
      </w:r>
      <w:r>
        <w:t>, có thể gửi được những thông báo có nội dung lớn, code được chia sẻ hoàn toàn miễn phí</w:t>
      </w:r>
      <w:r w:rsidRPr="00EA609F">
        <w:t>. Điều này sẽ giúp các dự án phần mềm cần chức năng thông báo được hoàn thiện nhanh hơn rất nhiều.</w:t>
      </w:r>
    </w:p>
    <w:p w:rsidR="00F24451" w:rsidRDefault="00F24451">
      <w:pPr>
        <w:pStyle w:val="Heading2"/>
        <w:rPr>
          <w:lang w:val="en-US"/>
        </w:rPr>
      </w:pPr>
      <w:bookmarkStart w:id="19" w:name="_Toc456867533"/>
      <w:bookmarkStart w:id="20" w:name="_Toc456867592"/>
      <w:r>
        <w:rPr>
          <w:lang w:val="en-US"/>
        </w:rPr>
        <w:lastRenderedPageBreak/>
        <w:t>MỤC TIÊU ĐỀ TÀI</w:t>
      </w:r>
      <w:bookmarkEnd w:id="19"/>
      <w:bookmarkEnd w:id="20"/>
    </w:p>
    <w:p w:rsidR="000E5C91" w:rsidRDefault="000E5C91" w:rsidP="00084379">
      <w:pPr>
        <w:pStyle w:val="TNNormalIndent"/>
        <w:rPr>
          <w:lang w:val="en-US" w:eastAsia="en-US"/>
        </w:rPr>
      </w:pPr>
      <w:r>
        <w:rPr>
          <w:lang w:val="en-US"/>
        </w:rPr>
        <w:t xml:space="preserve">Mục tiêu của đề tài là: </w:t>
      </w:r>
      <w:r>
        <w:rPr>
          <w:lang w:val="en-US" w:eastAsia="en-US"/>
        </w:rPr>
        <w:t>sẽ thiết kế và hiện thực một hệ thống gửi thông báo tự động dưới dạng Notification trong đó có hỗ trợ 1 số tính năng:</w:t>
      </w:r>
    </w:p>
    <w:p w:rsidR="000E5C91" w:rsidRDefault="00922492" w:rsidP="00BE1F3B">
      <w:pPr>
        <w:numPr>
          <w:ilvl w:val="0"/>
          <w:numId w:val="5"/>
        </w:numPr>
        <w:rPr>
          <w:lang w:val="en-US"/>
        </w:rPr>
      </w:pPr>
      <w:r>
        <w:rPr>
          <w:lang w:val="en-US"/>
        </w:rPr>
        <w:t>Gửi thông báo tới các thiết bị của một hoặc nhiều người dùng.</w:t>
      </w:r>
    </w:p>
    <w:p w:rsidR="00922492" w:rsidRDefault="00922492" w:rsidP="00BE1F3B">
      <w:pPr>
        <w:numPr>
          <w:ilvl w:val="0"/>
          <w:numId w:val="5"/>
        </w:numPr>
        <w:rPr>
          <w:lang w:val="en-US"/>
        </w:rPr>
      </w:pPr>
      <w:r>
        <w:rPr>
          <w:lang w:val="en-US"/>
        </w:rPr>
        <w:t>Lưu trữ thông báo.</w:t>
      </w:r>
    </w:p>
    <w:p w:rsidR="00922492" w:rsidRDefault="00922492" w:rsidP="00BE1F3B">
      <w:pPr>
        <w:numPr>
          <w:ilvl w:val="0"/>
          <w:numId w:val="5"/>
        </w:numPr>
        <w:rPr>
          <w:lang w:val="en-US"/>
        </w:rPr>
      </w:pPr>
      <w:r>
        <w:rPr>
          <w:lang w:val="en-US"/>
        </w:rPr>
        <w:t>Giao tiếp được với tất cả các client được viết bằng các ngôn ngữ khác nhau.</w:t>
      </w:r>
    </w:p>
    <w:p w:rsidR="00922492" w:rsidRDefault="00922492" w:rsidP="00922492">
      <w:pPr>
        <w:rPr>
          <w:lang w:val="en-US"/>
        </w:rPr>
      </w:pPr>
      <w:r>
        <w:rPr>
          <w:lang w:val="en-US"/>
        </w:rPr>
        <w:t>Ngoài ra, đề tài sẽ có một ứng dụng demo, giúp chứng minh tính hữu dụng và ý nghĩa của đề tài.</w:t>
      </w:r>
    </w:p>
    <w:p w:rsidR="007F1EB1" w:rsidRDefault="007F1EB1" w:rsidP="00084379">
      <w:pPr>
        <w:pStyle w:val="TNNormalIndent"/>
        <w:rPr>
          <w:lang w:val="en-US"/>
        </w:rPr>
      </w:pPr>
      <w:r>
        <w:rPr>
          <w:lang w:val="en-US"/>
        </w:rPr>
        <w:t>Hệ thống được thiết kế để sẵn sàng gửi thông báo tới cho các hệ điều hành không phải là Windows như: IOS và Android. Tuy nhiên, do thời gian có hạn nên em không thể làm Demo trên hai hệ điều hành trên được mà sẽ tập trung vào nghiên cứu và thiết kế hệ thống hoạt động trên Windows 10.</w:t>
      </w:r>
    </w:p>
    <w:p w:rsidR="00D1799D" w:rsidRDefault="00D1799D">
      <w:pPr>
        <w:pStyle w:val="Heading2"/>
        <w:rPr>
          <w:lang w:val="en-US"/>
        </w:rPr>
      </w:pPr>
      <w:bookmarkStart w:id="21" w:name="_Toc456867534"/>
      <w:bookmarkStart w:id="22" w:name="_Toc456867593"/>
      <w:bookmarkEnd w:id="17"/>
      <w:bookmarkEnd w:id="18"/>
      <w:r>
        <w:rPr>
          <w:lang w:val="en-US"/>
        </w:rPr>
        <w:t>Ý NGHĨA THỰC TIỄN CỦA ĐỀ TÀI</w:t>
      </w:r>
      <w:bookmarkEnd w:id="21"/>
      <w:bookmarkEnd w:id="22"/>
    </w:p>
    <w:p w:rsidR="004757BB" w:rsidRPr="00D1799D" w:rsidRDefault="00D1799D" w:rsidP="003C50CF">
      <w:pPr>
        <w:pStyle w:val="TNNormalIndent"/>
        <w:rPr>
          <w:lang w:val="en-US"/>
        </w:rPr>
      </w:pPr>
      <w:r>
        <w:rPr>
          <w:lang w:val="en-US"/>
        </w:rPr>
        <w:t>Việc phát triể</w:t>
      </w:r>
      <w:r w:rsidR="007F1EB1">
        <w:rPr>
          <w:lang w:val="en-US"/>
        </w:rPr>
        <w:t>n đề tài</w:t>
      </w:r>
      <w:r>
        <w:rPr>
          <w:lang w:val="en-US"/>
        </w:rPr>
        <w:t xml:space="preserve"> này sẽ giúp ích rất nhiều cho các tổ chức, cá nhân có nhu cầu gửi thông báo tới một nhóm người dùng. Giúp giảm thời gian, công sức lẫn chi phí trong quá trình phát triển phần mề</w:t>
      </w:r>
      <w:r w:rsidR="003C50CF">
        <w:rPr>
          <w:lang w:val="en-US"/>
        </w:rPr>
        <w:t xml:space="preserve">m. </w:t>
      </w:r>
      <w:r w:rsidR="004757BB">
        <w:rPr>
          <w:lang w:val="en-US"/>
        </w:rPr>
        <w:t>Đối với người dùng, sẽ không còn việc đi kiểm tra thông tin mới hàng ngày nữa. Thông tin sẽ tự tìm đến với họ. Đó sẽ là một trải nghiệm tuyệt vời.</w:t>
      </w:r>
    </w:p>
    <w:p w:rsidR="00716B8B" w:rsidRDefault="00716B8B" w:rsidP="00716B8B">
      <w:pPr>
        <w:pStyle w:val="Heading2"/>
      </w:pPr>
      <w:bookmarkStart w:id="23" w:name="_Toc456867535"/>
      <w:bookmarkStart w:id="24" w:name="_Toc456867594"/>
      <w:r w:rsidRPr="00716B8B">
        <w:t>PHẠM VI ĐỀ TÀI</w:t>
      </w:r>
      <w:bookmarkEnd w:id="23"/>
      <w:bookmarkEnd w:id="24"/>
    </w:p>
    <w:p w:rsidR="00716B8B" w:rsidRDefault="00716B8B" w:rsidP="003C50CF">
      <w:pPr>
        <w:pStyle w:val="TNNormalIndent"/>
        <w:rPr>
          <w:lang w:val="en-US"/>
        </w:rPr>
      </w:pPr>
      <w:r>
        <w:rPr>
          <w:lang w:val="en-US"/>
        </w:rPr>
        <w:t>Như đã đề cập ở phầ</w:t>
      </w:r>
      <w:r w:rsidR="00554DE3">
        <w:rPr>
          <w:lang w:val="en-US"/>
        </w:rPr>
        <w:t>n trước</w:t>
      </w:r>
      <w:r>
        <w:rPr>
          <w:lang w:val="en-US"/>
        </w:rPr>
        <w:t xml:space="preserve">, </w:t>
      </w:r>
      <w:r w:rsidR="00BF7DF3">
        <w:rPr>
          <w:lang w:val="en-US"/>
        </w:rPr>
        <w:t>hệ thống con này không nhắm tới cụ thể một ứng dụng nào cả. Nó đóng vai trò là một hệ thống con của một hệ thống lớn khác.</w:t>
      </w:r>
    </w:p>
    <w:p w:rsidR="00BF7DF3" w:rsidRDefault="00BF7DF3" w:rsidP="00716B8B">
      <w:pPr>
        <w:rPr>
          <w:lang w:val="en-US"/>
        </w:rPr>
      </w:pPr>
      <w:r>
        <w:rPr>
          <w:lang w:val="en-US"/>
        </w:rPr>
        <w:t>Vì vậy, phạm vi củ</w:t>
      </w:r>
      <w:r w:rsidR="00554DE3">
        <w:rPr>
          <w:lang w:val="en-US"/>
        </w:rPr>
        <w:t>a đề tài</w:t>
      </w:r>
      <w:r>
        <w:rPr>
          <w:lang w:val="en-US"/>
        </w:rPr>
        <w:t xml:space="preserve"> là:</w:t>
      </w:r>
    </w:p>
    <w:p w:rsidR="00BF7DF3" w:rsidRDefault="00BF7DF3" w:rsidP="00BE1F3B">
      <w:pPr>
        <w:numPr>
          <w:ilvl w:val="0"/>
          <w:numId w:val="2"/>
        </w:numPr>
        <w:rPr>
          <w:lang w:val="en-US"/>
        </w:rPr>
      </w:pPr>
      <w:r>
        <w:rPr>
          <w:lang w:val="en-US"/>
        </w:rPr>
        <w:t>Chuyển một đoạn dữ liệu bất kỳ từ server tới một tập hợp các thiết bị.</w:t>
      </w:r>
    </w:p>
    <w:p w:rsidR="00BF7DF3" w:rsidRDefault="00CC0A10" w:rsidP="00BE1F3B">
      <w:pPr>
        <w:numPr>
          <w:ilvl w:val="0"/>
          <w:numId w:val="2"/>
        </w:numPr>
        <w:rPr>
          <w:lang w:val="en-US"/>
        </w:rPr>
      </w:pPr>
      <w:r>
        <w:rPr>
          <w:lang w:val="en-US"/>
        </w:rPr>
        <w:t xml:space="preserve">Đáp ứng </w:t>
      </w:r>
      <w:r w:rsidR="00BF7DF3">
        <w:rPr>
          <w:lang w:val="en-US"/>
        </w:rPr>
        <w:t>việc ánh xạ 1-1 cơ sử dữ liệu người dùng đã có vào hệ thống con, dùng để phục vụ việc gửi thông báo.</w:t>
      </w:r>
    </w:p>
    <w:p w:rsidR="00BF7DF3" w:rsidRDefault="00922492" w:rsidP="00BE1F3B">
      <w:pPr>
        <w:numPr>
          <w:ilvl w:val="0"/>
          <w:numId w:val="2"/>
        </w:numPr>
        <w:rPr>
          <w:lang w:val="en-US"/>
        </w:rPr>
      </w:pPr>
      <w:r>
        <w:rPr>
          <w:lang w:val="en-US"/>
        </w:rPr>
        <w:t>Tự động q</w:t>
      </w:r>
      <w:r w:rsidR="00BF7DF3">
        <w:rPr>
          <w:lang w:val="en-US"/>
        </w:rPr>
        <w:t>uản lý danh sách các thiết bị của người dùng.</w:t>
      </w:r>
    </w:p>
    <w:p w:rsidR="00C81CC9" w:rsidRPr="00C81CC9" w:rsidRDefault="00BF7DF3" w:rsidP="00BE1F3B">
      <w:pPr>
        <w:numPr>
          <w:ilvl w:val="0"/>
          <w:numId w:val="2"/>
        </w:numPr>
        <w:rPr>
          <w:lang w:val="en-US"/>
        </w:rPr>
      </w:pPr>
      <w:r>
        <w:rPr>
          <w:lang w:val="en-US"/>
        </w:rPr>
        <w:t>Lưu trữ và chuyển phát nội dung thông báo.</w:t>
      </w:r>
    </w:p>
    <w:p w:rsidR="00BF7DF3" w:rsidRDefault="00BF7DF3" w:rsidP="00BF7DF3">
      <w:pPr>
        <w:rPr>
          <w:lang w:val="en-US"/>
        </w:rPr>
      </w:pPr>
      <w:r>
        <w:rPr>
          <w:lang w:val="en-US"/>
        </w:rPr>
        <w:t xml:space="preserve">Phạm vi của </w:t>
      </w:r>
      <w:r w:rsidR="007F1EB1">
        <w:rPr>
          <w:lang w:val="en-US"/>
        </w:rPr>
        <w:t>đề tài</w:t>
      </w:r>
      <w:r>
        <w:rPr>
          <w:lang w:val="en-US"/>
        </w:rPr>
        <w:t xml:space="preserve"> không bao gồm:</w:t>
      </w:r>
    </w:p>
    <w:p w:rsidR="00BF7DF3" w:rsidRDefault="00BF7DF3" w:rsidP="00BE1F3B">
      <w:pPr>
        <w:numPr>
          <w:ilvl w:val="0"/>
          <w:numId w:val="2"/>
        </w:numPr>
        <w:rPr>
          <w:lang w:val="en-US"/>
        </w:rPr>
      </w:pPr>
      <w:r>
        <w:rPr>
          <w:lang w:val="en-US"/>
        </w:rPr>
        <w:t>Cách đăng nhập người dùng.</w:t>
      </w:r>
    </w:p>
    <w:p w:rsidR="00BF7DF3" w:rsidRDefault="00BF7DF3" w:rsidP="00BE1F3B">
      <w:pPr>
        <w:numPr>
          <w:ilvl w:val="0"/>
          <w:numId w:val="2"/>
        </w:numPr>
        <w:rPr>
          <w:lang w:val="en-US"/>
        </w:rPr>
      </w:pPr>
      <w:r>
        <w:rPr>
          <w:lang w:val="en-US"/>
        </w:rPr>
        <w:t>Thông tin của người dùng.</w:t>
      </w:r>
    </w:p>
    <w:p w:rsidR="00603524" w:rsidRDefault="00D1799D" w:rsidP="00BE1F3B">
      <w:pPr>
        <w:numPr>
          <w:ilvl w:val="0"/>
          <w:numId w:val="2"/>
        </w:numPr>
        <w:rPr>
          <w:lang w:val="en-US"/>
        </w:rPr>
      </w:pPr>
      <w:r>
        <w:rPr>
          <w:lang w:val="en-US"/>
        </w:rPr>
        <w:t>Cơ sở hạ tầng được yêu cầu.</w:t>
      </w:r>
    </w:p>
    <w:p w:rsidR="00C81CC9" w:rsidRDefault="00C81CC9" w:rsidP="00BE1F3B">
      <w:pPr>
        <w:numPr>
          <w:ilvl w:val="0"/>
          <w:numId w:val="2"/>
        </w:numPr>
        <w:rPr>
          <w:lang w:val="en-US"/>
        </w:rPr>
      </w:pPr>
      <w:r>
        <w:rPr>
          <w:lang w:val="en-US"/>
        </w:rPr>
        <w:t>Các ứng dụng cho người dùng đầu cuối.</w:t>
      </w:r>
    </w:p>
    <w:p w:rsidR="00525AA9" w:rsidRDefault="00525AA9" w:rsidP="00BE1F3B">
      <w:pPr>
        <w:numPr>
          <w:ilvl w:val="0"/>
          <w:numId w:val="2"/>
        </w:numPr>
        <w:rPr>
          <w:lang w:val="en-US"/>
        </w:rPr>
      </w:pPr>
      <w:r>
        <w:rPr>
          <w:lang w:val="en-US"/>
        </w:rPr>
        <w:t>Mã hóa dữ liệu được gửi đi.</w:t>
      </w:r>
    </w:p>
    <w:p w:rsidR="00603524" w:rsidRDefault="00603524" w:rsidP="00603524">
      <w:pPr>
        <w:ind w:left="420"/>
        <w:rPr>
          <w:lang w:val="en-US"/>
        </w:rPr>
      </w:pPr>
      <w:r>
        <w:rPr>
          <w:lang w:val="en-US"/>
        </w:rPr>
        <w:br w:type="page"/>
      </w:r>
    </w:p>
    <w:p w:rsidR="003F3FD7" w:rsidRDefault="00603524" w:rsidP="00603524">
      <w:pPr>
        <w:pStyle w:val="Heading1"/>
        <w:rPr>
          <w:lang w:val="en-US"/>
        </w:rPr>
      </w:pPr>
      <w:bookmarkStart w:id="25" w:name="_Toc456867536"/>
      <w:bookmarkStart w:id="26" w:name="_Toc456867595"/>
      <w:r>
        <w:rPr>
          <w:lang w:val="en-US"/>
        </w:rPr>
        <w:lastRenderedPageBreak/>
        <w:t>CƠ SỞ LÝ THUYẾT</w:t>
      </w:r>
      <w:bookmarkEnd w:id="25"/>
      <w:bookmarkEnd w:id="26"/>
    </w:p>
    <w:p w:rsidR="00603524" w:rsidRPr="00603524" w:rsidRDefault="00603524" w:rsidP="00603524">
      <w:pPr>
        <w:rPr>
          <w:lang w:val="en-US"/>
        </w:rPr>
      </w:pPr>
    </w:p>
    <w:p w:rsidR="006F3DFE" w:rsidRDefault="006F3DFE" w:rsidP="006F3DFE">
      <w:pPr>
        <w:pStyle w:val="Heading2"/>
        <w:rPr>
          <w:lang w:val="en-US"/>
        </w:rPr>
      </w:pPr>
      <w:bookmarkStart w:id="27" w:name="_Toc456867537"/>
      <w:bookmarkStart w:id="28" w:name="_Toc456867596"/>
      <w:r>
        <w:rPr>
          <w:lang w:val="en-US"/>
        </w:rPr>
        <w:t>CÁC GIẢI PHÁP</w:t>
      </w:r>
      <w:bookmarkEnd w:id="27"/>
      <w:bookmarkEnd w:id="28"/>
    </w:p>
    <w:p w:rsidR="006F3DFE" w:rsidRPr="003C50CF" w:rsidRDefault="006F3DFE" w:rsidP="003C50CF">
      <w:pPr>
        <w:pStyle w:val="TNNormalIndent"/>
        <w:rPr>
          <w:lang w:val="en-US"/>
        </w:rPr>
      </w:pPr>
      <w:r w:rsidRPr="006F3DFE">
        <w:rPr>
          <w:lang w:val="en-US"/>
        </w:rPr>
        <w:t>Khi đối mặt với việc phải gửi dữ liệu qua mạng tới một số thiết bị, không ít người sẽ nghĩ tới giải pháp lập trình toàn bộ bằng socket theo giao thức TCP hoặc UDP.</w:t>
      </w:r>
      <w:r w:rsidR="003C50CF">
        <w:rPr>
          <w:lang w:val="en-US"/>
        </w:rPr>
        <w:t xml:space="preserve"> </w:t>
      </w:r>
      <w:r w:rsidRPr="006F3DFE">
        <w:rPr>
          <w:lang w:val="en-US"/>
        </w:rPr>
        <w:t>Nếu ta sử dụng giao thức UDP, ta sẽ phải lắng nghe server liên tục, đồng thời server sẽ phải gửi liên tục … điều này sẽ hủy hoại tốc độ của hệ thố</w:t>
      </w:r>
      <w:r w:rsidR="003C50CF">
        <w:rPr>
          <w:lang w:val="en-US"/>
        </w:rPr>
        <w:t xml:space="preserve">ng. </w:t>
      </w:r>
      <w:r w:rsidRPr="006F3DFE">
        <w:rPr>
          <w:lang w:val="en-US"/>
        </w:rPr>
        <w:t>Nếu gửi qua giao thức TCP, ta sẽ phải kết nối lại với server sau một khoảng thời gian nào đó để nhận dữ liệu mới. Điều này sẽ làm mất đi tính tức thời mà ứng dụng của chúng ta đa hướng tới.</w:t>
      </w:r>
      <w:r w:rsidR="003C50CF">
        <w:rPr>
          <w:lang w:val="en-US"/>
        </w:rPr>
        <w:t xml:space="preserve"> </w:t>
      </w:r>
      <w:r w:rsidRPr="00D450A6">
        <w:t>Cả hai giao thức này còn có hai nhược điểm nữa đó là rất khó khăn trong việc bắt lỗi tại Client dẫn đến code thiếu độ đảm bảo, thứ hai là phương pháp này sẽ</w:t>
      </w:r>
      <w:r>
        <w:t xml:space="preserve"> rất khó khăn</w:t>
      </w:r>
      <w:r w:rsidRPr="00D450A6">
        <w:t xml:space="preserve"> gửi thông báo tới cho ứng dụng khi nó không hoạt động, mà việc một ứng dụng không hoạt động là điều hết sức bình thường.</w:t>
      </w:r>
    </w:p>
    <w:p w:rsidR="006F3DFE" w:rsidRDefault="006F3DFE" w:rsidP="003C50CF">
      <w:pPr>
        <w:pStyle w:val="TNNormalIndent"/>
      </w:pPr>
      <w:r>
        <w:t>Thực ra</w:t>
      </w:r>
      <w:r>
        <w:rPr>
          <w:lang w:val="en-US"/>
        </w:rPr>
        <w:t xml:space="preserve"> thì trên Windows,</w:t>
      </w:r>
      <w:r>
        <w:t xml:space="preserve"> khi ứng dụng không hoạt động thì vẫn có cách để gửi thông báo tới cho chúng thông qua</w:t>
      </w:r>
      <w:r>
        <w:rPr>
          <w:lang w:val="en-US"/>
        </w:rPr>
        <w:t xml:space="preserve"> một tùy chọn có tên là</w:t>
      </w:r>
      <w:r>
        <w:t xml:space="preserve"> </w:t>
      </w:r>
      <w:r>
        <w:rPr>
          <w:lang w:val="en-US"/>
        </w:rPr>
        <w:t>“</w:t>
      </w:r>
      <w:r>
        <w:t>Socket activity trigger</w:t>
      </w:r>
      <w:r>
        <w:rPr>
          <w:lang w:val="en-US"/>
        </w:rPr>
        <w:t>”</w:t>
      </w:r>
      <w:r>
        <w:t>, nhưng do phải làm việc trên socket nên việc này rất vất vả và phải kiểm soát rất nhiều lỗi trong quá trình liên lạc</w:t>
      </w:r>
      <w:r>
        <w:rPr>
          <w:lang w:val="en-US"/>
        </w:rPr>
        <w:t>, dẫn đến khó khăn trong việc nâng cấp lẫn bảo trì</w:t>
      </w:r>
      <w:r>
        <w:t>. Mặt khác, em không chắc chắn được có thể làm được trên các hệ điều hành khác như android hay iOS hay không.</w:t>
      </w:r>
    </w:p>
    <w:p w:rsidR="006F3DFE" w:rsidRPr="006F3DFE" w:rsidRDefault="006F3DFE" w:rsidP="003C50CF">
      <w:pPr>
        <w:pStyle w:val="TNNormalIndent"/>
        <w:rPr>
          <w:lang w:val="en-US"/>
        </w:rPr>
      </w:pPr>
      <w:r w:rsidRPr="00D450A6">
        <w:t xml:space="preserve">Và đó cũng là lý do để Microsoft đưa ra một dịch vụ có tên </w:t>
      </w:r>
      <w:r>
        <w:t>Windows</w:t>
      </w:r>
      <w:r w:rsidRPr="00D450A6">
        <w:t xml:space="preserve"> Notification Service</w:t>
      </w:r>
      <w:r>
        <w:rPr>
          <w:lang w:val="en-US"/>
        </w:rPr>
        <w:t xml:space="preserve"> (WNS)</w:t>
      </w:r>
      <w:r w:rsidRPr="00D450A6">
        <w:t xml:space="preserve"> giúp các nhà phát triển đơn giản hóa việc gửi thông báo cho ứng dụng của</w:t>
      </w:r>
      <w:r>
        <w:rPr>
          <w:lang w:val="en-US"/>
        </w:rPr>
        <w:t xml:space="preserve"> </w:t>
      </w:r>
      <w:r w:rsidRPr="00D450A6">
        <w:t>họ</w:t>
      </w:r>
      <w:r w:rsidR="003C50CF">
        <w:t xml:space="preserve">. </w:t>
      </w:r>
      <w:r>
        <w:rPr>
          <w:lang w:val="en-US"/>
        </w:rPr>
        <w:t xml:space="preserve">Em sẽ trình bày </w:t>
      </w:r>
      <w:r>
        <w:t>chi tiết về Windows</w:t>
      </w:r>
      <w:r w:rsidRPr="00D450A6">
        <w:t xml:space="preserve"> Notification Service, các ưu điểm khi sử dụng giải pháp này trong phần tiếp theo.</w:t>
      </w:r>
    </w:p>
    <w:p w:rsidR="006F3DFE" w:rsidRDefault="006F3DFE">
      <w:pPr>
        <w:pStyle w:val="Heading2"/>
        <w:rPr>
          <w:lang w:val="en-US"/>
        </w:rPr>
      </w:pPr>
      <w:bookmarkStart w:id="29" w:name="_Toc456867538"/>
      <w:bookmarkStart w:id="30" w:name="_Toc456867597"/>
      <w:r>
        <w:t>WINDOWS</w:t>
      </w:r>
      <w:r w:rsidRPr="00D450A6">
        <w:t xml:space="preserve"> NOTIFICATION SERVICE</w:t>
      </w:r>
      <w:r>
        <w:rPr>
          <w:lang w:val="en-US"/>
        </w:rPr>
        <w:t xml:space="preserve"> (WNS)</w:t>
      </w:r>
      <w:bookmarkEnd w:id="29"/>
      <w:bookmarkEnd w:id="30"/>
    </w:p>
    <w:p w:rsidR="00AF3987" w:rsidRDefault="00AF3987" w:rsidP="00AF3987">
      <w:pPr>
        <w:pStyle w:val="Heading3"/>
        <w:rPr>
          <w:lang w:val="en-US"/>
        </w:rPr>
      </w:pPr>
      <w:bookmarkStart w:id="31" w:name="_Toc456867539"/>
      <w:bookmarkStart w:id="32" w:name="_Toc456867598"/>
      <w:r>
        <w:rPr>
          <w:lang w:val="en-US"/>
        </w:rPr>
        <w:t>WNS là gì</w:t>
      </w:r>
      <w:bookmarkEnd w:id="31"/>
      <w:bookmarkEnd w:id="32"/>
    </w:p>
    <w:p w:rsidR="000D46FF" w:rsidRDefault="000D46FF" w:rsidP="003C50CF">
      <w:pPr>
        <w:pStyle w:val="TNNormalIndent"/>
        <w:rPr>
          <w:lang w:val="en-US"/>
        </w:rPr>
      </w:pPr>
      <w:r w:rsidRPr="00D450A6">
        <w:t>WNS là một dịch vụ</w:t>
      </w:r>
      <w:r>
        <w:rPr>
          <w:lang w:val="en-US"/>
        </w:rPr>
        <w:t xml:space="preserve"> đám mây</w:t>
      </w:r>
      <w:r w:rsidRPr="00D450A6">
        <w:t xml:space="preserve"> của Microsoft, nó giúp các nhà phát triển phần mềm bên thứ 3 dễ dàng gửi dữ liệu tới ứng dụng của họ từ máy chủ đám mây của nhà phát triển</w:t>
      </w:r>
      <w:r w:rsidR="003C50CF">
        <w:rPr>
          <w:lang w:val="en-US"/>
        </w:rPr>
        <w:t xml:space="preserve">.  </w:t>
      </w:r>
      <w:r>
        <w:rPr>
          <w:lang w:val="en-US"/>
        </w:rPr>
        <w:t>Tuy gọi là “</w:t>
      </w:r>
      <w:r w:rsidRPr="00D450A6">
        <w:t xml:space="preserve">Máy chủ đám mây </w:t>
      </w:r>
      <w:r>
        <w:rPr>
          <w:lang w:val="en-US"/>
        </w:rPr>
        <w:t>của nhà phát triển”, nhưng nó</w:t>
      </w:r>
      <w:r w:rsidRPr="00D450A6">
        <w:t xml:space="preserve"> có thể là bất cứ thiết bị nào: từ một main frame</w:t>
      </w:r>
      <w:r>
        <w:rPr>
          <w:lang w:val="en-US"/>
        </w:rPr>
        <w:t>, PC</w:t>
      </w:r>
      <w:r w:rsidRPr="00D450A6">
        <w:t xml:space="preserve"> hay thậm chí chỉ là một chiếc điện thoại</w:t>
      </w:r>
      <w:r>
        <w:rPr>
          <w:lang w:val="en-US"/>
        </w:rPr>
        <w:t xml:space="preserve">, miễn là có thể giao tiếp với WNS bằng giao thức HTTP. </w:t>
      </w:r>
      <w:r w:rsidRPr="00D450A6">
        <w:t>Lý do ta gọi nó là máy chủ đám mây bởi vì với góc nhìn từ</w:t>
      </w:r>
      <w:r>
        <w:t xml:space="preserve"> WNS, máy chủ của nhà phát triển</w:t>
      </w:r>
      <w:r w:rsidRPr="00D450A6">
        <w:t xml:space="preserve"> chỉ là mộ</w:t>
      </w:r>
      <w:r>
        <w:t>t thiết bị</w:t>
      </w:r>
      <w:r>
        <w:rPr>
          <w:lang w:val="en-US"/>
        </w:rPr>
        <w:t>, WNS không biết nó ở đâu và nó là cái gì. Để phân biệt máy chủ đám mây của nhà phát triển với WNS (cũng là một đám mây), ta quy ước gọi máy chủ đám mây của nhà phát triể</w:t>
      </w:r>
      <w:r w:rsidR="00CC0A10">
        <w:rPr>
          <w:lang w:val="en-US"/>
        </w:rPr>
        <w:t>n là Raw Notification Service</w:t>
      </w:r>
      <w:r>
        <w:rPr>
          <w:lang w:val="en-US"/>
        </w:rPr>
        <w:t xml:space="preserve"> (RNS) – cũng chính là hệ thố</w:t>
      </w:r>
      <w:r w:rsidR="007F1EB1">
        <w:rPr>
          <w:lang w:val="en-US"/>
        </w:rPr>
        <w:t>ng mà đề tài</w:t>
      </w:r>
      <w:r>
        <w:rPr>
          <w:lang w:val="en-US"/>
        </w:rPr>
        <w:t xml:space="preserve"> này đang xây dựng.</w:t>
      </w:r>
    </w:p>
    <w:p w:rsidR="00D111CD" w:rsidRDefault="000D46FF" w:rsidP="003C50CF">
      <w:pPr>
        <w:pStyle w:val="TNNormalIndent"/>
        <w:rPr>
          <w:lang w:val="en-US"/>
        </w:rPr>
      </w:pPr>
      <w:r w:rsidRPr="00D450A6">
        <w:t>Từ</w:t>
      </w:r>
      <w:r w:rsidR="00CC0A10">
        <w:t xml:space="preserve"> W</w:t>
      </w:r>
      <w:r w:rsidRPr="00D450A6">
        <w:t>indows 8.1, WNS được sinh ra để thay thế cho Microsoft Push Notification Service (MPNS) – một dịch vụ</w:t>
      </w:r>
      <w:r>
        <w:t xml:space="preserve"> khác</w:t>
      </w:r>
      <w:r w:rsidRPr="00D450A6">
        <w:t xml:space="preserve"> có cùng chứ</w:t>
      </w:r>
      <w:r>
        <w:t>c năng</w:t>
      </w:r>
      <w:r w:rsidRPr="00D450A6">
        <w:t>, được sử dụng trước WNS</w:t>
      </w:r>
      <w:r w:rsidR="00915370">
        <w:rPr>
          <w:lang w:val="en-US"/>
        </w:rPr>
        <w:t xml:space="preserve"> trên các thiết bị chạy Windows Mobile, Windows Phone 7, Windows Phone 8.</w:t>
      </w:r>
      <w:r w:rsidR="003C50CF">
        <w:rPr>
          <w:lang w:val="en-US"/>
        </w:rPr>
        <w:t xml:space="preserve"> </w:t>
      </w:r>
      <w:r w:rsidR="00D111CD">
        <w:rPr>
          <w:lang w:val="en-US"/>
        </w:rPr>
        <w:t>Sinh sau thì tất nhiên phải có ưu điểm, dưới đây là các điểm đáng chú ý của WNS so với MPNS:</w:t>
      </w:r>
    </w:p>
    <w:p w:rsidR="00D111CD" w:rsidRPr="00D450A6" w:rsidRDefault="00D111CD" w:rsidP="00BE1F3B">
      <w:pPr>
        <w:pStyle w:val="ListParagraph"/>
        <w:numPr>
          <w:ilvl w:val="0"/>
          <w:numId w:val="3"/>
        </w:numPr>
        <w:spacing w:after="160" w:line="259" w:lineRule="auto"/>
        <w:contextualSpacing/>
        <w:jc w:val="left"/>
      </w:pPr>
      <w:r w:rsidRPr="00D450A6">
        <w:t>Thông báo được gửi trong vòng 5 giây tới thiết bị đang có kết nối internet.</w:t>
      </w:r>
    </w:p>
    <w:p w:rsidR="00D111CD" w:rsidRPr="00D450A6" w:rsidRDefault="00D111CD" w:rsidP="00BE1F3B">
      <w:pPr>
        <w:pStyle w:val="ListParagraph"/>
        <w:numPr>
          <w:ilvl w:val="0"/>
          <w:numId w:val="3"/>
        </w:numPr>
        <w:spacing w:after="160" w:line="259" w:lineRule="auto"/>
        <w:contextualSpacing/>
        <w:jc w:val="left"/>
      </w:pPr>
      <w:r w:rsidRPr="00D450A6">
        <w:t>Có thể được sử dụng cho tất cả các ứng dụ</w:t>
      </w:r>
      <w:r>
        <w:t>ng Windows Store.</w:t>
      </w:r>
    </w:p>
    <w:p w:rsidR="00D111CD" w:rsidRPr="00D111CD" w:rsidRDefault="00D111CD" w:rsidP="00BE1F3B">
      <w:pPr>
        <w:pStyle w:val="ListParagraph"/>
        <w:numPr>
          <w:ilvl w:val="0"/>
          <w:numId w:val="3"/>
        </w:numPr>
        <w:spacing w:after="160" w:line="259" w:lineRule="auto"/>
        <w:contextualSpacing/>
        <w:jc w:val="left"/>
      </w:pPr>
      <w:r w:rsidRPr="00D450A6">
        <w:lastRenderedPageBreak/>
        <w:t>Code có khả năng tái sử dụng và chia sẻ cao hơn, dẫn tới chí phí bảo trì thấp hơn.</w:t>
      </w:r>
    </w:p>
    <w:p w:rsidR="00232C4A" w:rsidRDefault="00232C4A" w:rsidP="00232C4A">
      <w:pPr>
        <w:pStyle w:val="Heading3"/>
      </w:pPr>
      <w:bookmarkStart w:id="33" w:name="_Toc456867540"/>
      <w:bookmarkStart w:id="34" w:name="_Toc456867599"/>
      <w:r w:rsidRPr="00232C4A">
        <w:t>WNS làm việc như thế nào?</w:t>
      </w:r>
      <w:bookmarkEnd w:id="33"/>
      <w:bookmarkEnd w:id="34"/>
    </w:p>
    <w:p w:rsidR="00232C4A" w:rsidRDefault="00694678" w:rsidP="00232C4A">
      <w:pPr>
        <w:rPr>
          <w:lang w:val="en-US"/>
        </w:rPr>
      </w:pPr>
      <w:r w:rsidRPr="00D450A6">
        <w:t xml:space="preserve">Sơ đồ dưới đây cho thấy tất cả các luồng dữ liệu liên quan đến việc gửi một </w:t>
      </w:r>
      <w:r>
        <w:t>T</w:t>
      </w:r>
      <w:r w:rsidRPr="00D450A6">
        <w:t>hông báo</w:t>
      </w:r>
      <w:r>
        <w:rPr>
          <w:lang w:val="en-US"/>
        </w:rPr>
        <w:t>:</w:t>
      </w:r>
    </w:p>
    <w:p w:rsidR="00694678" w:rsidRDefault="004F716E" w:rsidP="00232C4A">
      <w:pPr>
        <w:rPr>
          <w:lang w:val="en-US"/>
        </w:rPr>
      </w:pPr>
      <w:r>
        <w:rPr>
          <w:noProof/>
          <w:lang w:eastAsia="vi-VN"/>
        </w:rPr>
        <w:drawing>
          <wp:inline distT="0" distB="0" distL="0" distR="0" wp14:anchorId="7A9796B6" wp14:editId="247DAD3F">
            <wp:extent cx="5535930" cy="3408045"/>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35930" cy="3408045"/>
                    </a:xfrm>
                    <a:prstGeom prst="rect">
                      <a:avLst/>
                    </a:prstGeom>
                    <a:noFill/>
                  </pic:spPr>
                </pic:pic>
              </a:graphicData>
            </a:graphic>
          </wp:inline>
        </w:drawing>
      </w:r>
    </w:p>
    <w:p w:rsidR="00694678" w:rsidRDefault="00694678" w:rsidP="00232C4A">
      <w:r w:rsidRPr="00D450A6">
        <w:t>Biểu đồ trên gồm có 6 bước:</w:t>
      </w:r>
    </w:p>
    <w:p w:rsidR="00694678" w:rsidRDefault="00694678" w:rsidP="00BE1F3B">
      <w:pPr>
        <w:pStyle w:val="ListParagraph"/>
        <w:numPr>
          <w:ilvl w:val="0"/>
          <w:numId w:val="4"/>
        </w:numPr>
        <w:spacing w:after="200" w:line="276" w:lineRule="auto"/>
        <w:contextualSpacing/>
        <w:jc w:val="left"/>
      </w:pPr>
      <w:r w:rsidRPr="00D450A6">
        <w:t>Bước 1: Ứng dụng gửi yêu cầu tới Notification Client Platform</w:t>
      </w:r>
      <w:r>
        <w:t xml:space="preserve"> (một phần của hệ điều hành windows)</w:t>
      </w:r>
      <w:r w:rsidRPr="00D450A6">
        <w:t>, xin cấp một kênh thông báo.</w:t>
      </w:r>
    </w:p>
    <w:p w:rsidR="00694678" w:rsidRPr="00F42BB1" w:rsidRDefault="00694678" w:rsidP="00BE1F3B">
      <w:pPr>
        <w:pStyle w:val="ListParagraph"/>
        <w:numPr>
          <w:ilvl w:val="0"/>
          <w:numId w:val="4"/>
        </w:numPr>
        <w:spacing w:after="200" w:line="276" w:lineRule="auto"/>
        <w:contextualSpacing/>
        <w:jc w:val="left"/>
        <w:rPr>
          <w:lang w:val="en"/>
        </w:rPr>
      </w:pPr>
      <w:r w:rsidRPr="00D450A6">
        <w:t xml:space="preserve">Bước 2: Notification Client Platform yêu cầu WNS tạo một kênh thông báo. Kênh thông báo này sẽ được gửi trả về cho Notification Client Platform trên thiết bị yêu cầu dưới dạng một </w:t>
      </w:r>
      <w:r w:rsidRPr="00F42BB1">
        <w:rPr>
          <w:lang w:val="en"/>
        </w:rPr>
        <w:t>Uniform Resource Identifier (URI). Một URI này thực ra là một chuỗi đại diện cho một ứng dụng trên một thiết bị.</w:t>
      </w:r>
    </w:p>
    <w:p w:rsidR="00694678" w:rsidRPr="00F42BB1" w:rsidRDefault="00694678" w:rsidP="00BE1F3B">
      <w:pPr>
        <w:pStyle w:val="ListParagraph"/>
        <w:numPr>
          <w:ilvl w:val="0"/>
          <w:numId w:val="4"/>
        </w:numPr>
        <w:spacing w:after="200" w:line="276" w:lineRule="auto"/>
        <w:contextualSpacing/>
        <w:jc w:val="left"/>
        <w:rPr>
          <w:lang w:val="en"/>
        </w:rPr>
      </w:pPr>
      <w:r w:rsidRPr="00F42BB1">
        <w:rPr>
          <w:lang w:val="en"/>
        </w:rPr>
        <w:t>Bước 3: URI vừa nhận sẽ được chuyển cho ứng dụng.</w:t>
      </w:r>
    </w:p>
    <w:p w:rsidR="00694678" w:rsidRPr="00F42BB1" w:rsidRDefault="00694678" w:rsidP="00BE1F3B">
      <w:pPr>
        <w:pStyle w:val="ListParagraph"/>
        <w:numPr>
          <w:ilvl w:val="0"/>
          <w:numId w:val="4"/>
        </w:numPr>
        <w:spacing w:after="200" w:line="276" w:lineRule="auto"/>
        <w:contextualSpacing/>
        <w:jc w:val="left"/>
        <w:rPr>
          <w:lang w:val="en"/>
        </w:rPr>
      </w:pPr>
      <w:r w:rsidRPr="00F42BB1">
        <w:rPr>
          <w:lang w:val="en"/>
        </w:rPr>
        <w:t xml:space="preserve">Bước 4: Ứng dụng phải gửi URI này cho </w:t>
      </w:r>
      <w:r>
        <w:rPr>
          <w:lang w:val="en"/>
        </w:rPr>
        <w:t>RNS</w:t>
      </w:r>
      <w:r w:rsidRPr="00F42BB1">
        <w:rPr>
          <w:lang w:val="en"/>
        </w:rPr>
        <w:t xml:space="preserve"> để nói cho </w:t>
      </w:r>
      <w:r>
        <w:rPr>
          <w:lang w:val="en"/>
        </w:rPr>
        <w:t xml:space="preserve">RNS </w:t>
      </w:r>
      <w:r w:rsidRPr="00F42BB1">
        <w:rPr>
          <w:lang w:val="en"/>
        </w:rPr>
        <w:t>biết rằng: “khi có gì mới, hãy gửi chúng cho tôi bằng địa chỉ này”.</w:t>
      </w:r>
    </w:p>
    <w:p w:rsidR="00694678" w:rsidRDefault="00694678" w:rsidP="00BE1F3B">
      <w:pPr>
        <w:pStyle w:val="ListParagraph"/>
        <w:numPr>
          <w:ilvl w:val="0"/>
          <w:numId w:val="4"/>
        </w:numPr>
        <w:spacing w:after="200" w:line="276" w:lineRule="auto"/>
        <w:contextualSpacing/>
        <w:jc w:val="left"/>
        <w:rPr>
          <w:lang w:val="en"/>
        </w:rPr>
      </w:pPr>
      <w:r>
        <w:rPr>
          <w:lang w:val="en"/>
        </w:rPr>
        <w:t>Bước 5: Khi RNS</w:t>
      </w:r>
      <w:r w:rsidRPr="00F42BB1">
        <w:rPr>
          <w:lang w:val="en"/>
        </w:rPr>
        <w:t xml:space="preserve"> có thông tin mới cần gửi, nó sẽ thông báo cho WNS gồm 2 thứ: nội dung thông báo và URI. Điều đó có nghĩa nó muốn nói rằng: “này WNS, tôi cần gửi thông báo này tới máy có URI này”. Và việc còn lại để WNS xử lý.</w:t>
      </w:r>
    </w:p>
    <w:p w:rsidR="00246A70" w:rsidRPr="003C50CF" w:rsidRDefault="00246A70" w:rsidP="003C50CF">
      <w:pPr>
        <w:pStyle w:val="TNNormalIndent"/>
        <w:rPr>
          <w:lang w:val="en"/>
        </w:rPr>
      </w:pPr>
      <w:r w:rsidRPr="003C50CF">
        <w:rPr>
          <w:lang w:val="en"/>
        </w:rPr>
        <w:t>Với sơ đồ trên, ta có thể hình dung rằng WNS là một bưu điện, ứng dụng sẽ xin địa chỉ (URI) của mình từ bưu điện và gửi cho RNS. Khi có gì cần gửi cho ứng dụng, RNS sẽ gửi thư (Dữ liệu) có địa chỉ nhận mà đã nhận được từ ứng dụng trước đó.</w:t>
      </w:r>
      <w:r w:rsidR="003C50CF">
        <w:rPr>
          <w:lang w:val="en"/>
        </w:rPr>
        <w:t xml:space="preserve"> </w:t>
      </w:r>
      <w:r w:rsidRPr="003C50CF">
        <w:rPr>
          <w:lang w:val="en"/>
        </w:rPr>
        <w:t>Đây là mô hình làm việc của WNS được cung cấp bởi Microsoft. Còn đối với các hệ điều hành khác như IOS và Android cũng có các dịch vụ tương tự như WNS, cách làm việc trên hệ thống gửi thông báo của họ cũng tương tự.</w:t>
      </w:r>
    </w:p>
    <w:p w:rsidR="00246A70" w:rsidRDefault="00246A70">
      <w:pPr>
        <w:pStyle w:val="Heading3"/>
        <w:rPr>
          <w:lang w:val="en-US"/>
        </w:rPr>
      </w:pPr>
      <w:bookmarkStart w:id="35" w:name="_Toc456867541"/>
      <w:bookmarkStart w:id="36" w:name="_Toc456867600"/>
      <w:r>
        <w:rPr>
          <w:lang w:val="en-US"/>
        </w:rPr>
        <w:lastRenderedPageBreak/>
        <w:t>Các vấn đề bảo mật của mô hình WNS.</w:t>
      </w:r>
      <w:bookmarkEnd w:id="35"/>
      <w:bookmarkEnd w:id="36"/>
    </w:p>
    <w:p w:rsidR="00246A70" w:rsidRDefault="00A91F45" w:rsidP="00A91F45">
      <w:pPr>
        <w:pStyle w:val="TNNormalIndent"/>
        <w:rPr>
          <w:lang w:val="en"/>
        </w:rPr>
      </w:pPr>
      <w:r>
        <w:rPr>
          <w:lang w:val="en"/>
        </w:rPr>
        <w:t>T</w:t>
      </w:r>
      <w:r w:rsidR="00246A70" w:rsidRPr="00D450A6">
        <w:rPr>
          <w:lang w:val="en"/>
        </w:rPr>
        <w:t>rong 6 bướ</w:t>
      </w:r>
      <w:r w:rsidR="00246A70">
        <w:rPr>
          <w:lang w:val="en"/>
        </w:rPr>
        <w:t>c nêu ở phần 2.2</w:t>
      </w:r>
      <w:r w:rsidR="00246A70" w:rsidRPr="00D450A6">
        <w:rPr>
          <w:lang w:val="en"/>
        </w:rPr>
        <w:t>, chỉ có bước 4 là không có sự tham gia của Microsoft.</w:t>
      </w:r>
      <w:r>
        <w:rPr>
          <w:lang w:val="en"/>
        </w:rPr>
        <w:t xml:space="preserve"> </w:t>
      </w:r>
      <w:r w:rsidR="00246A70">
        <w:rPr>
          <w:lang w:val="en"/>
        </w:rPr>
        <w:t>Nhà phát triển phải tự đưa ra một giải pháp để gửi URI về</w:t>
      </w:r>
      <w:r>
        <w:rPr>
          <w:lang w:val="en"/>
        </w:rPr>
        <w:t xml:space="preserve"> cho RNS. </w:t>
      </w:r>
      <w:r w:rsidR="00246A70">
        <w:rPr>
          <w:lang w:val="en"/>
        </w:rPr>
        <w:t xml:space="preserve">Nếu như ở bước 4, nhà phát triển không sử dụng một kết nối án toàn như HTTPS hoặc mã hóa dữ liệu thì đó sẽ là một miếng mồi ngon cho các kẻ phá hoại. Nếu như bắt được các gói tin này, hacker có thể lấy được thông tin </w:t>
      </w:r>
      <w:r w:rsidR="0046090A">
        <w:rPr>
          <w:lang w:val="en"/>
        </w:rPr>
        <w:t>đăng nhập của người dùng, sau đó gửi thông tin URI giả tới cho server.</w:t>
      </w:r>
      <w:r w:rsidR="0046090A">
        <w:rPr>
          <w:lang w:val="en"/>
        </w:rPr>
        <w:br/>
        <w:t>Để hiểu rõ hơn, ta hãy xem một đoạn URI mẫu: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Look w:val="04A0" w:firstRow="1" w:lastRow="0" w:firstColumn="1" w:lastColumn="0" w:noHBand="0" w:noVBand="1"/>
      </w:tblPr>
      <w:tblGrid>
        <w:gridCol w:w="9061"/>
      </w:tblGrid>
      <w:tr w:rsidR="0046090A" w:rsidTr="00E82144">
        <w:tc>
          <w:tcPr>
            <w:tcW w:w="9287" w:type="dxa"/>
            <w:shd w:val="clear" w:color="auto" w:fill="F2F2F2"/>
          </w:tcPr>
          <w:p w:rsidR="0046090A" w:rsidRPr="00E82144" w:rsidRDefault="000C3455" w:rsidP="00E82144">
            <w:pPr>
              <w:pStyle w:val="Code"/>
              <w:spacing w:line="360" w:lineRule="auto"/>
              <w:rPr>
                <w:b w:val="0"/>
              </w:rPr>
            </w:pPr>
            <w:hyperlink r:id="rId10" w:history="1">
              <w:r w:rsidR="0046090A" w:rsidRPr="00E82144">
                <w:rPr>
                  <w:rStyle w:val="Hyperlink"/>
                  <w:b w:val="0"/>
                </w:rPr>
                <w:t>https://hk2.notify.windows.com/?token=AwYAAAAdEB%2fhqur5%2f0FoscSaKtbes509KizjyqSTpQOa6fsMLbDpZOxO2W4ICrjFCZRAA0f%2f%2b94hAjb7fVywsKKn2c%2fMQberZ4hvBF9PuANK9J%2b1%2b0OmtJwopkFelbcWt%2f33DAM%3d</w:t>
              </w:r>
            </w:hyperlink>
          </w:p>
        </w:tc>
      </w:tr>
    </w:tbl>
    <w:p w:rsidR="00525AA9" w:rsidRPr="00A91F45" w:rsidRDefault="00A91F45" w:rsidP="00A91F45">
      <w:pPr>
        <w:pStyle w:val="TNNormalIndent"/>
        <w:rPr>
          <w:lang w:val="en"/>
        </w:rPr>
      </w:pPr>
      <w:r>
        <w:rPr>
          <w:lang w:val="en"/>
        </w:rPr>
        <w:t>Đó</w:t>
      </w:r>
      <w:r w:rsidR="0046090A" w:rsidRPr="00D450A6">
        <w:rPr>
          <w:lang w:val="en"/>
        </w:rPr>
        <w:t xml:space="preserve"> là một địa chỉ có th</w:t>
      </w:r>
      <w:r w:rsidR="0046090A">
        <w:rPr>
          <w:lang w:val="en"/>
        </w:rPr>
        <w:t>ể</w:t>
      </w:r>
      <w:r w:rsidR="0046090A" w:rsidRPr="00D450A6">
        <w:rPr>
          <w:lang w:val="en"/>
        </w:rPr>
        <w:t xml:space="preserve"> được sử </w:t>
      </w:r>
      <w:r w:rsidR="0046090A">
        <w:rPr>
          <w:lang w:val="en"/>
        </w:rPr>
        <w:t xml:space="preserve">dụng bởi phương thức HTTP POST. </w:t>
      </w:r>
      <w:r w:rsidR="0046090A" w:rsidRPr="00D450A6">
        <w:rPr>
          <w:lang w:val="en"/>
        </w:rPr>
        <w:t xml:space="preserve">Vậy </w:t>
      </w:r>
      <w:r w:rsidR="0046090A">
        <w:rPr>
          <w:lang w:val="en"/>
        </w:rPr>
        <w:t>RNS</w:t>
      </w:r>
      <w:r w:rsidR="0046090A" w:rsidRPr="00D450A6">
        <w:rPr>
          <w:lang w:val="en"/>
        </w:rPr>
        <w:t xml:space="preserve"> sẽ gửi yêu cầu tới WNS theo giao thức HTTP</w:t>
      </w:r>
      <w:r w:rsidR="0046090A">
        <w:rPr>
          <w:lang w:val="en"/>
        </w:rPr>
        <w:t xml:space="preserve"> bằng cách POST chúng lên cho server</w:t>
      </w:r>
      <w:r w:rsidR="00525AA9">
        <w:rPr>
          <w:lang w:val="en"/>
        </w:rPr>
        <w:t xml:space="preserve"> có địa chỉ là “</w:t>
      </w:r>
      <w:r w:rsidR="0046090A" w:rsidRPr="00525AA9">
        <w:rPr>
          <w:lang w:val="en"/>
        </w:rPr>
        <w:t>notify.windows.com</w:t>
      </w:r>
      <w:r w:rsidR="00525AA9">
        <w:rPr>
          <w:lang w:val="en"/>
        </w:rPr>
        <w:t>”</w:t>
      </w:r>
      <w:r w:rsidR="0046090A">
        <w:rPr>
          <w:lang w:val="en"/>
        </w:rPr>
        <w:t>.</w:t>
      </w:r>
      <w:r>
        <w:rPr>
          <w:lang w:val="en"/>
        </w:rPr>
        <w:t xml:space="preserve"> </w:t>
      </w:r>
      <w:r w:rsidR="00525AA9" w:rsidRPr="00D450A6">
        <w:rPr>
          <w:lang w:val="en"/>
        </w:rPr>
        <w:t>Nếu ta thay đổi URI thành một trang web khác thì các thông báo sẽ được gửi tới một máy chủ khác chứ không phải WNS. Điều này sẽ cực kỳ nguy hiểm nếu ta không kiểm tra trước địa chỉ mà ta cần gửi yêu cầu tới.</w:t>
      </w:r>
      <w:r w:rsidR="00525AA9">
        <w:rPr>
          <w:lang w:val="en"/>
        </w:rPr>
        <w:t xml:space="preserve"> H</w:t>
      </w:r>
      <w:r w:rsidR="00525AA9" w:rsidRPr="00D450A6">
        <w:rPr>
          <w:lang w:val="en"/>
        </w:rPr>
        <w:t>acker có thể lợi dụng điều này nhằm chiếm lấy dữ liệu của người dùng được gửi đi.</w:t>
      </w:r>
      <w:r>
        <w:rPr>
          <w:lang w:val="en"/>
        </w:rPr>
        <w:t xml:space="preserve"> </w:t>
      </w:r>
      <w:r w:rsidR="00525AA9">
        <w:rPr>
          <w:lang w:val="en"/>
        </w:rPr>
        <w:t>Vì vậy, mỗi khi nhận URI từ client, ta phải kiểm tra lại xem địa chỉ của URI có đúng là “</w:t>
      </w:r>
      <w:r w:rsidR="0046090A" w:rsidRPr="00525AA9">
        <w:rPr>
          <w:lang w:val="en"/>
        </w:rPr>
        <w:t>notify.windows.com</w:t>
      </w:r>
      <w:r w:rsidR="00525AA9">
        <w:rPr>
          <w:lang w:val="en"/>
        </w:rPr>
        <w:t>” hay không.</w:t>
      </w:r>
    </w:p>
    <w:p w:rsidR="00AE727A" w:rsidRDefault="00AE727A">
      <w:pPr>
        <w:pStyle w:val="Heading3"/>
        <w:rPr>
          <w:lang w:val="en-US"/>
        </w:rPr>
      </w:pPr>
      <w:bookmarkStart w:id="37" w:name="_Toc456867542"/>
      <w:bookmarkStart w:id="38" w:name="_Toc456867601"/>
      <w:r>
        <w:rPr>
          <w:lang w:val="en-US"/>
        </w:rPr>
        <w:t>Làm việc với WNS</w:t>
      </w:r>
      <w:bookmarkEnd w:id="37"/>
      <w:bookmarkEnd w:id="38"/>
    </w:p>
    <w:p w:rsidR="001546BA" w:rsidRPr="00CC0A10" w:rsidRDefault="00AE727A" w:rsidP="00A91F45">
      <w:pPr>
        <w:pStyle w:val="TNNormalIndent"/>
      </w:pPr>
      <w:r>
        <w:t>Ở phần trước, chúng ta đã biết về 6 bước để WNS hoạt động. Trong phần này, ta sẽ tìm hiểu cách làm việc thực tế với WNS qua những bước đó. Tuy nhiên, một số phần trong 6 phần đó đượ</w:t>
      </w:r>
      <w:r w:rsidR="009C069F">
        <w:t>c</w:t>
      </w:r>
      <w:r>
        <w:t xml:space="preserve"> Microsoft</w:t>
      </w:r>
      <w:r w:rsidR="009C069F">
        <w:rPr>
          <w:lang w:val="en-US"/>
        </w:rPr>
        <w:t xml:space="preserve"> lo</w:t>
      </w:r>
      <w:r>
        <w:t xml:space="preserve"> nên ta không cần quan tâm nhiều tới khi lập trình. Vì vậy, ta sẽ chỉ đề cập tới những bước mà developer cần làm và có thể chia nhỏ chúng ra để dễ</w:t>
      </w:r>
      <w:r w:rsidR="00CC0A10">
        <w:t xml:space="preserve"> theo dõi.</w:t>
      </w:r>
    </w:p>
    <w:p w:rsidR="009C069F" w:rsidRDefault="009C069F" w:rsidP="009C069F">
      <w:pPr>
        <w:pStyle w:val="Heading4"/>
      </w:pPr>
      <w:r w:rsidRPr="009C069F">
        <w:t>Các loại thông báo trên Windows 10</w:t>
      </w:r>
    </w:p>
    <w:p w:rsidR="009C069F" w:rsidRDefault="009C069F" w:rsidP="009C069F">
      <w:r>
        <w:t>Trên Windows 10 có nhiều loại thông báo khác nhau như:</w:t>
      </w:r>
    </w:p>
    <w:p w:rsidR="009C069F" w:rsidRPr="009C069F" w:rsidRDefault="009C069F" w:rsidP="00BE1F3B">
      <w:pPr>
        <w:numPr>
          <w:ilvl w:val="0"/>
          <w:numId w:val="4"/>
        </w:numPr>
        <w:rPr>
          <w:lang w:val="en-US"/>
        </w:rPr>
      </w:pPr>
      <w:r>
        <w:t>Toast Notification: thông báo dạng popup lên màn hình.</w:t>
      </w:r>
    </w:p>
    <w:p w:rsidR="009C069F" w:rsidRPr="009C069F" w:rsidRDefault="004F716E" w:rsidP="007F1EB1">
      <w:pPr>
        <w:ind w:left="360"/>
        <w:jc w:val="center"/>
        <w:rPr>
          <w:lang w:val="en-US"/>
        </w:rPr>
      </w:pPr>
      <w:r w:rsidRPr="00E2407A">
        <w:rPr>
          <w:noProof/>
          <w:lang w:eastAsia="vi-VN"/>
        </w:rPr>
        <w:lastRenderedPageBreak/>
        <w:drawing>
          <wp:inline distT="0" distB="0" distL="0" distR="0" wp14:anchorId="046C0502" wp14:editId="3F08DD44">
            <wp:extent cx="2952750" cy="3286125"/>
            <wp:effectExtent l="0" t="0" r="0" b="0"/>
            <wp:docPr id="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52750" cy="3286125"/>
                    </a:xfrm>
                    <a:prstGeom prst="rect">
                      <a:avLst/>
                    </a:prstGeom>
                    <a:noFill/>
                    <a:ln>
                      <a:noFill/>
                    </a:ln>
                  </pic:spPr>
                </pic:pic>
              </a:graphicData>
            </a:graphic>
          </wp:inline>
        </w:drawing>
      </w:r>
    </w:p>
    <w:p w:rsidR="009C069F" w:rsidRDefault="009C069F" w:rsidP="00BE1F3B">
      <w:pPr>
        <w:numPr>
          <w:ilvl w:val="0"/>
          <w:numId w:val="4"/>
        </w:numPr>
        <w:rPr>
          <w:lang w:val="en-US"/>
        </w:rPr>
      </w:pPr>
      <w:r>
        <w:t>Title Notification: hiển thị thông tin lên live title của ứng dụng trong start screen</w:t>
      </w:r>
      <w:r>
        <w:rPr>
          <w:lang w:val="en-US"/>
        </w:rPr>
        <w:t>.</w:t>
      </w:r>
    </w:p>
    <w:p w:rsidR="009C069F" w:rsidRDefault="004F716E" w:rsidP="007F1EB1">
      <w:pPr>
        <w:ind w:left="360"/>
        <w:jc w:val="center"/>
        <w:rPr>
          <w:lang w:val="en-US"/>
        </w:rPr>
      </w:pPr>
      <w:r w:rsidRPr="00E2407A">
        <w:rPr>
          <w:noProof/>
          <w:lang w:eastAsia="vi-VN"/>
        </w:rPr>
        <w:drawing>
          <wp:inline distT="0" distB="0" distL="0" distR="0" wp14:anchorId="521D54BD" wp14:editId="4A48CB19">
            <wp:extent cx="2971800" cy="1971675"/>
            <wp:effectExtent l="0" t="0" r="0" b="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1800" cy="1971675"/>
                    </a:xfrm>
                    <a:prstGeom prst="rect">
                      <a:avLst/>
                    </a:prstGeom>
                    <a:noFill/>
                    <a:ln>
                      <a:noFill/>
                    </a:ln>
                  </pic:spPr>
                </pic:pic>
              </a:graphicData>
            </a:graphic>
          </wp:inline>
        </w:drawing>
      </w:r>
    </w:p>
    <w:p w:rsidR="009C069F" w:rsidRPr="009C069F" w:rsidRDefault="009C069F" w:rsidP="00BE1F3B">
      <w:pPr>
        <w:numPr>
          <w:ilvl w:val="0"/>
          <w:numId w:val="4"/>
        </w:numPr>
        <w:rPr>
          <w:lang w:val="en-US"/>
        </w:rPr>
      </w:pPr>
      <w:r>
        <w:t>Badge Notification: hiển thị một con số lên live title của ứng dụng trong start screen.</w:t>
      </w:r>
    </w:p>
    <w:p w:rsidR="009C069F" w:rsidRPr="009C069F" w:rsidRDefault="004F716E" w:rsidP="007F1EB1">
      <w:pPr>
        <w:ind w:left="360"/>
        <w:jc w:val="center"/>
        <w:rPr>
          <w:lang w:val="en-US"/>
        </w:rPr>
      </w:pPr>
      <w:r w:rsidRPr="00E2407A">
        <w:rPr>
          <w:noProof/>
          <w:lang w:eastAsia="vi-VN"/>
        </w:rPr>
        <w:drawing>
          <wp:inline distT="0" distB="0" distL="0" distR="0" wp14:anchorId="65A46242" wp14:editId="6E5A788F">
            <wp:extent cx="2962275" cy="1952625"/>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62275" cy="1952625"/>
                    </a:xfrm>
                    <a:prstGeom prst="rect">
                      <a:avLst/>
                    </a:prstGeom>
                    <a:noFill/>
                    <a:ln>
                      <a:noFill/>
                    </a:ln>
                  </pic:spPr>
                </pic:pic>
              </a:graphicData>
            </a:graphic>
          </wp:inline>
        </w:drawing>
      </w:r>
    </w:p>
    <w:p w:rsidR="009C069F" w:rsidRPr="009C069F" w:rsidRDefault="009C069F" w:rsidP="00BE1F3B">
      <w:pPr>
        <w:numPr>
          <w:ilvl w:val="0"/>
          <w:numId w:val="4"/>
        </w:numPr>
        <w:rPr>
          <w:lang w:val="en-US"/>
        </w:rPr>
      </w:pPr>
      <w:r>
        <w:t>Raw Notification: đưa dữ liệu dạng thô tới cho ứng dụng, ứng dụng sẽ nhận được dữ liệu dạng chuỗi và phải tự tìm cách làm việc với chuỗi đó.</w:t>
      </w:r>
    </w:p>
    <w:p w:rsidR="001546BA" w:rsidRDefault="009C069F" w:rsidP="00A91F45">
      <w:pPr>
        <w:pStyle w:val="TNNormalIndent"/>
        <w:rPr>
          <w:lang w:val="en-US"/>
        </w:rPr>
      </w:pPr>
      <w:r>
        <w:t>Trong bốn loạ</w:t>
      </w:r>
      <w:r w:rsidR="00CC0A10">
        <w:t>i n</w:t>
      </w:r>
      <w:r>
        <w:t xml:space="preserve">otification trên, nếu RNS muốn gửi một thông báo thuộc một trong 3 loại đầu thì dữ liệu gửi đi bắt bộc phải theo một định dạng nhất định, dữ liệu </w:t>
      </w:r>
      <w:r>
        <w:lastRenderedPageBreak/>
        <w:t>gửi đi bị hạn chế</w:t>
      </w:r>
      <w:r w:rsidR="001546BA">
        <w:rPr>
          <w:lang w:val="en-US"/>
        </w:rPr>
        <w:t>, và khi nhận được các thông báo đó, Windows sẽ làm việc với dữ liệu của thông báo đó luôn (hiện thông báo toast, cập nhật bage hoặc title)</w:t>
      </w:r>
      <w:r w:rsidR="001546BA">
        <w:t>.</w:t>
      </w:r>
      <w:r w:rsidR="001546BA">
        <w:rPr>
          <w:lang w:val="en-US"/>
        </w:rPr>
        <w:t xml:space="preserve"> Có nghĩa là ứng dụng sẽ không có quyền gì nhiều trong việc xử lý dữ liệu nhận được từ thông báo.</w:t>
      </w:r>
      <w:r w:rsidR="00A91F45">
        <w:rPr>
          <w:lang w:val="en-US"/>
        </w:rPr>
        <w:t xml:space="preserve"> </w:t>
      </w:r>
      <w:r w:rsidR="001546BA">
        <w:t>Nhưng với raw notification, bạn có thể gửi một đoạn chuỗi ký tự bất kỳ cho ứng dụng, miễn là nó không vượt quá 5KB. Và điều thú vị ở đây là ta có thể tạo ra toast, title và badge notification bằng code trong chính ứng dụng. Nếu ta có dữ liệu được gửi từ RNS bằng raw notification, ta hoàn toàn có thể tự tạo ra những notification khác theo ý thích.</w:t>
      </w:r>
      <w:r w:rsidR="001546BA">
        <w:rPr>
          <w:lang w:val="en-US"/>
        </w:rPr>
        <w:t xml:space="preserve"> Và hơn thế nữa, ta có thể sử dụng dữ liệu nhận về từ raw notification để làm bất cứ việc gì tùy thích. Điều này khiến cho raw notification trở thành loại thông báo toàn diện nhất.</w:t>
      </w:r>
    </w:p>
    <w:p w:rsidR="009C069F" w:rsidRPr="009C069F" w:rsidRDefault="001546BA" w:rsidP="00A91F45">
      <w:pPr>
        <w:pStyle w:val="TNNormalIndent"/>
        <w:rPr>
          <w:lang w:val="en-US"/>
        </w:rPr>
      </w:pPr>
      <w:r>
        <w:t>Như vậy, chúng ta sẽ chỉ tập trung vào raw notification để làm sao gửi được dữ liệu tới cho client là được. Do nó khá toàn diện nên cũng dể hiểu cho việc raw notification là loại notification khó đưa vào ứng dụng nhất, nhưng lợi ích nó đem lại là vượt trội hơn hẳn so với các loại thông báo khác.</w:t>
      </w:r>
    </w:p>
    <w:p w:rsidR="001546BA" w:rsidRDefault="001546BA" w:rsidP="001546BA">
      <w:pPr>
        <w:pStyle w:val="Heading4"/>
      </w:pPr>
      <w:r w:rsidRPr="001546BA">
        <w:t>Bước 1: Xin cấp một kênh thông báo</w:t>
      </w:r>
    </w:p>
    <w:p w:rsidR="00B31DFB" w:rsidRDefault="00B31DFB" w:rsidP="00A91F45">
      <w:pPr>
        <w:pStyle w:val="TNNormalIndent"/>
        <w:rPr>
          <w:lang w:val="en-US"/>
        </w:rPr>
      </w:pPr>
      <w:r>
        <w:rPr>
          <w:lang w:val="en-US"/>
        </w:rPr>
        <w:t>Ta có thể hình dung một kênh thông báo là một tài khoản của ứng dụng trên WNS.</w:t>
      </w:r>
      <w:r w:rsidR="00A91F45">
        <w:rPr>
          <w:lang w:val="en-US"/>
        </w:rPr>
        <w:t xml:space="preserve"> </w:t>
      </w:r>
      <w:r>
        <w:rPr>
          <w:lang w:val="en-US"/>
        </w:rPr>
        <w:t>Tài khoản đó bao gồm:</w:t>
      </w:r>
    </w:p>
    <w:p w:rsidR="00B31DFB" w:rsidRDefault="00B31DFB" w:rsidP="00BE1F3B">
      <w:pPr>
        <w:numPr>
          <w:ilvl w:val="0"/>
          <w:numId w:val="4"/>
        </w:numPr>
        <w:rPr>
          <w:lang w:val="en-US"/>
        </w:rPr>
      </w:pPr>
      <w:r>
        <w:rPr>
          <w:lang w:val="en-US"/>
        </w:rPr>
        <w:t>URI</w:t>
      </w:r>
    </w:p>
    <w:p w:rsidR="00B31DFB" w:rsidRDefault="00B31DFB" w:rsidP="00BE1F3B">
      <w:pPr>
        <w:numPr>
          <w:ilvl w:val="0"/>
          <w:numId w:val="4"/>
        </w:numPr>
        <w:rPr>
          <w:lang w:val="en-US"/>
        </w:rPr>
      </w:pPr>
      <w:r>
        <w:rPr>
          <w:lang w:val="en-US"/>
        </w:rPr>
        <w:t>Ngày hết hạn của URI</w:t>
      </w:r>
    </w:p>
    <w:p w:rsidR="001546BA" w:rsidRDefault="00B31DFB" w:rsidP="00A9755E">
      <w:pPr>
        <w:pStyle w:val="TNNormalIndent"/>
        <w:rPr>
          <w:lang w:val="en-US"/>
        </w:rPr>
      </w:pPr>
      <w:r>
        <w:rPr>
          <w:lang w:val="en-US"/>
        </w:rPr>
        <w:t>Ứng dụng phải liên hệ với WNS để xin cấp một kênh thông báo.</w:t>
      </w:r>
      <w:r w:rsidR="00A9755E">
        <w:rPr>
          <w:lang w:val="en-US"/>
        </w:rPr>
        <w:t xml:space="preserve"> </w:t>
      </w:r>
      <w:r w:rsidR="001546BA">
        <w:t>Trong .Net</w:t>
      </w:r>
      <w:r w:rsidR="001546BA">
        <w:rPr>
          <w:lang w:val="en-US"/>
        </w:rPr>
        <w:t xml:space="preserve"> Core</w:t>
      </w:r>
      <w:r w:rsidR="001546BA">
        <w:t>, một kênh thông báo được mô hình hóa thành một lớ</w:t>
      </w:r>
      <w:r w:rsidR="00A9755E">
        <w:t xml:space="preserve">p tên: PushNotificationChanel. </w:t>
      </w:r>
      <w:r w:rsidR="001546BA">
        <w:t xml:space="preserve">Để lấy được một đối tượng PushNotificationChanel, ta sử dụng phương thức tĩnh </w:t>
      </w:r>
      <w:r w:rsidR="001546BA">
        <w:rPr>
          <w:color w:val="000000"/>
          <w:lang w:val="en"/>
        </w:rPr>
        <w:t>CreatePushNotificationChannelForApplicationAsync thuộc lớp PushNotificationChannelManager.</w:t>
      </w:r>
      <w:r w:rsidR="001546BA">
        <w:rPr>
          <w:color w:val="000000"/>
          <w:lang w:val="en"/>
        </w:rPr>
        <w:br/>
        <w:t xml:space="preserve">Ta có thể dùng đoạn code đơn giản sau để lấy một </w:t>
      </w:r>
      <w:r w:rsidR="001546BA">
        <w:t>kênh thông báo</w:t>
      </w:r>
      <w:r>
        <w:rPr>
          <w:lang w:val="en-US"/>
        </w:rPr>
        <w:t>:</w:t>
      </w:r>
    </w:p>
    <w:p w:rsidR="00B31DFB" w:rsidRPr="00B31DFB" w:rsidRDefault="00B31DFB" w:rsidP="00B31DFB">
      <w:pPr>
        <w:pStyle w:val="Code"/>
      </w:pPr>
      <w:r w:rsidRPr="00672FC4">
        <w:t xml:space="preserve">PushNotificationChannel channel = </w:t>
      </w:r>
      <w:r w:rsidRPr="00672FC4">
        <w:rPr>
          <w:color w:val="0000FF"/>
        </w:rPr>
        <w:t>null</w:t>
      </w:r>
      <w:r w:rsidRPr="00672FC4">
        <w:t>;</w:t>
      </w:r>
    </w:p>
    <w:p w:rsidR="00B31DFB" w:rsidRPr="00672FC4" w:rsidRDefault="00B31DFB" w:rsidP="00B31DFB">
      <w:pPr>
        <w:pStyle w:val="Code"/>
        <w:rPr>
          <w:rFonts w:cs="Courier New"/>
          <w:szCs w:val="20"/>
          <w:lang w:eastAsia="vi-VN"/>
        </w:rPr>
      </w:pPr>
      <w:r w:rsidRPr="00672FC4">
        <w:rPr>
          <w:rFonts w:cs="Courier New"/>
          <w:color w:val="0000FF"/>
          <w:szCs w:val="20"/>
          <w:lang w:eastAsia="vi-VN"/>
        </w:rPr>
        <w:t>try</w:t>
      </w:r>
    </w:p>
    <w:p w:rsidR="00B31DFB" w:rsidRPr="00672FC4" w:rsidRDefault="00B31DFB" w:rsidP="00B31DFB">
      <w:pPr>
        <w:pStyle w:val="Code"/>
        <w:rPr>
          <w:rFonts w:cs="Courier New"/>
          <w:szCs w:val="20"/>
          <w:lang w:eastAsia="vi-VN"/>
        </w:rPr>
      </w:pPr>
      <w:r w:rsidRPr="00672FC4">
        <w:rPr>
          <w:rFonts w:cs="Courier New"/>
          <w:szCs w:val="20"/>
          <w:lang w:eastAsia="vi-VN"/>
        </w:rPr>
        <w:t>{</w:t>
      </w:r>
    </w:p>
    <w:p w:rsidR="00B31DFB" w:rsidRPr="00672FC4" w:rsidRDefault="00B31DFB" w:rsidP="009256F4">
      <w:pPr>
        <w:pStyle w:val="Code"/>
        <w:ind w:firstLine="720"/>
        <w:rPr>
          <w:rFonts w:cs="Courier New"/>
          <w:szCs w:val="20"/>
          <w:lang w:eastAsia="vi-VN"/>
        </w:rPr>
      </w:pPr>
      <w:r w:rsidRPr="00672FC4">
        <w:rPr>
          <w:rFonts w:cs="Courier New"/>
          <w:szCs w:val="20"/>
          <w:lang w:eastAsia="vi-VN"/>
        </w:rPr>
        <w:t xml:space="preserve">channel = </w:t>
      </w:r>
      <w:r w:rsidRPr="00672FC4">
        <w:rPr>
          <w:rFonts w:cs="Courier New"/>
          <w:color w:val="0000FF"/>
          <w:szCs w:val="20"/>
          <w:lang w:eastAsia="vi-VN"/>
        </w:rPr>
        <w:t>await</w:t>
      </w:r>
      <w:r w:rsidRPr="00672FC4">
        <w:rPr>
          <w:rFonts w:cs="Courier New"/>
          <w:szCs w:val="20"/>
          <w:lang w:eastAsia="vi-VN"/>
        </w:rPr>
        <w:t xml:space="preserve"> PushNotificationChannelManager.CreatePushNotificationChannelForApplicationAsync();</w:t>
      </w:r>
    </w:p>
    <w:p w:rsidR="00B31DFB" w:rsidRPr="00672FC4" w:rsidRDefault="00B31DFB" w:rsidP="00B31DFB">
      <w:pPr>
        <w:pStyle w:val="Code"/>
        <w:rPr>
          <w:rFonts w:cs="Courier New"/>
          <w:szCs w:val="20"/>
          <w:lang w:eastAsia="vi-VN"/>
        </w:rPr>
      </w:pPr>
      <w:r>
        <w:rPr>
          <w:rFonts w:cs="Courier New"/>
          <w:szCs w:val="20"/>
          <w:lang w:eastAsia="vi-VN"/>
        </w:rPr>
        <w:t>}</w:t>
      </w:r>
    </w:p>
    <w:p w:rsidR="00B31DFB" w:rsidRPr="00672FC4" w:rsidRDefault="00B31DFB" w:rsidP="00B31DFB">
      <w:pPr>
        <w:pStyle w:val="Code"/>
        <w:rPr>
          <w:rFonts w:cs="Courier New"/>
          <w:szCs w:val="20"/>
          <w:lang w:eastAsia="vi-VN"/>
        </w:rPr>
      </w:pPr>
      <w:r w:rsidRPr="00672FC4">
        <w:rPr>
          <w:rFonts w:cs="Courier New"/>
          <w:color w:val="0000FF"/>
          <w:szCs w:val="20"/>
          <w:lang w:eastAsia="vi-VN"/>
        </w:rPr>
        <w:t>catch</w:t>
      </w:r>
      <w:r w:rsidRPr="00672FC4">
        <w:rPr>
          <w:rFonts w:cs="Courier New"/>
          <w:szCs w:val="20"/>
          <w:lang w:eastAsia="vi-VN"/>
        </w:rPr>
        <w:t xml:space="preserve"> (Exception ex)</w:t>
      </w:r>
    </w:p>
    <w:p w:rsidR="00B31DFB" w:rsidRPr="00672FC4" w:rsidRDefault="00B31DFB" w:rsidP="00B31DFB">
      <w:pPr>
        <w:pStyle w:val="Code"/>
        <w:rPr>
          <w:rFonts w:cs="Courier New"/>
          <w:szCs w:val="20"/>
          <w:lang w:eastAsia="vi-VN"/>
        </w:rPr>
      </w:pPr>
      <w:r w:rsidRPr="00672FC4">
        <w:rPr>
          <w:rFonts w:cs="Courier New"/>
          <w:szCs w:val="20"/>
          <w:lang w:eastAsia="vi-VN"/>
        </w:rPr>
        <w:t xml:space="preserve">{ </w:t>
      </w:r>
    </w:p>
    <w:p w:rsidR="00B31DFB" w:rsidRPr="00672FC4" w:rsidRDefault="00B31DFB" w:rsidP="00B31DFB">
      <w:pPr>
        <w:pStyle w:val="Code"/>
        <w:rPr>
          <w:rFonts w:cs="Courier New"/>
          <w:szCs w:val="20"/>
          <w:lang w:eastAsia="vi-VN"/>
        </w:rPr>
      </w:pPr>
      <w:r w:rsidRPr="00672FC4">
        <w:rPr>
          <w:rFonts w:cs="Courier New"/>
          <w:szCs w:val="20"/>
          <w:lang w:eastAsia="vi-VN"/>
        </w:rPr>
        <w:t xml:space="preserve">    </w:t>
      </w:r>
      <w:r>
        <w:rPr>
          <w:rFonts w:cs="Courier New"/>
          <w:color w:val="008000"/>
          <w:szCs w:val="20"/>
          <w:lang w:eastAsia="vi-VN"/>
        </w:rPr>
        <w:t>// Không thể tạo một kênh thông báo</w:t>
      </w:r>
      <w:r w:rsidRPr="00672FC4">
        <w:rPr>
          <w:rFonts w:cs="Courier New"/>
          <w:color w:val="008000"/>
          <w:szCs w:val="20"/>
          <w:lang w:eastAsia="vi-VN"/>
        </w:rPr>
        <w:t xml:space="preserve">. </w:t>
      </w:r>
    </w:p>
    <w:p w:rsidR="00B31DFB" w:rsidRDefault="00B31DFB" w:rsidP="00B31DFB">
      <w:pPr>
        <w:pStyle w:val="Code"/>
        <w:rPr>
          <w:sz w:val="24"/>
          <w:lang w:eastAsia="vi-VN"/>
        </w:rPr>
      </w:pPr>
      <w:r w:rsidRPr="00672FC4">
        <w:rPr>
          <w:sz w:val="24"/>
          <w:lang w:eastAsia="vi-VN"/>
        </w:rPr>
        <w:t>}</w:t>
      </w:r>
    </w:p>
    <w:p w:rsidR="00AD26BD" w:rsidRPr="00B31DFB" w:rsidRDefault="00AD26BD" w:rsidP="00AE7924">
      <w:pPr>
        <w:pStyle w:val="TNNormalIndent"/>
        <w:rPr>
          <w:lang w:val="en-US"/>
        </w:rPr>
      </w:pPr>
      <w:r>
        <w:rPr>
          <w:lang w:val="en-US"/>
        </w:rPr>
        <w:t>Tuy nhiên, mỗi URI bắt buộc phải thuộc một ứng dụng windows store nào đó, nên channel trên tuy vẫn được trả về nhưng sẽ không được sử dụng. Muốn channel lấy về có thể sử dụng được, ta phải liên kết ứng dụng đó với một bản đăng ký trên windows store để nói cho WNS biết ứng dụng nào đang xin notification channel.</w:t>
      </w:r>
      <w:r>
        <w:rPr>
          <w:lang w:val="en-US"/>
        </w:rPr>
        <w:br/>
        <w:t>Ta có thể làm theo các bước như sau:</w:t>
      </w:r>
      <w:r w:rsidR="00AE7924">
        <w:rPr>
          <w:lang w:val="en-US"/>
        </w:rPr>
        <w:t xml:space="preserve"> </w:t>
      </w:r>
      <w:r w:rsidR="00AE7924">
        <w:rPr>
          <w:lang w:val="en"/>
        </w:rPr>
        <w:t>C</w:t>
      </w:r>
      <w:r>
        <w:rPr>
          <w:lang w:val="en"/>
        </w:rPr>
        <w:t>lick chuột phải vào tên project =&gt; Store =&gt; Associate app with store… và làm theo hướng dẫn.</w:t>
      </w:r>
    </w:p>
    <w:p w:rsidR="00AD26BD" w:rsidRDefault="00AD26BD">
      <w:pPr>
        <w:pStyle w:val="Heading4"/>
        <w:rPr>
          <w:lang w:val="en-US"/>
        </w:rPr>
      </w:pPr>
      <w:r>
        <w:rPr>
          <w:lang w:val="en-US"/>
        </w:rPr>
        <w:t>Bước 2: Gửi kênh thông báo cho RNS</w:t>
      </w:r>
    </w:p>
    <w:p w:rsidR="00AD26BD" w:rsidRPr="00AE7924" w:rsidRDefault="00AD26BD" w:rsidP="00AE7924">
      <w:pPr>
        <w:pStyle w:val="TNNormalIndent"/>
        <w:rPr>
          <w:lang w:val="en-US"/>
        </w:rPr>
      </w:pPr>
      <w:r>
        <w:t>Một đối tượng PushNotificationChanel chứa một URI. Nên nếu tạo thành công, ứng dụng có thể gửi URI đó tới cho RNS để lưu vào cơ sở dữ liệu</w:t>
      </w:r>
      <w:r>
        <w:rPr>
          <w:lang w:val="en-US"/>
        </w:rPr>
        <w:t xml:space="preserve">. Tuy nhiên, URI này cũng giống như một “Token”, nó có giới hạn về thời gian tồn tại. Theo các tài liệu của Microsoft nói thì URI sẽ tồn tại tối đa là 30 ngày. Tuy nhiên URI có thể hết </w:t>
      </w:r>
      <w:r>
        <w:rPr>
          <w:lang w:val="en-US"/>
        </w:rPr>
        <w:lastRenderedPageBreak/>
        <w:t xml:space="preserve">hạn sớm hơn dựa vào rất nhiều yếu tố khác nhau do WNS quyết định. Bởi vậy, </w:t>
      </w:r>
      <w:r>
        <w:t xml:space="preserve">ta cần yêu cầu cấp một URI mới mỗi khi ứng dụng được mở và </w:t>
      </w:r>
      <w:r>
        <w:rPr>
          <w:lang w:val="en-US"/>
        </w:rPr>
        <w:t>gửi chúng cho RNS.</w:t>
      </w:r>
      <w:r w:rsidR="00AE7924">
        <w:rPr>
          <w:lang w:val="en-US"/>
        </w:rPr>
        <w:t xml:space="preserve"> </w:t>
      </w:r>
      <w:r>
        <w:t>Ứng dụng cũng nên có một tác vụ nền có nhiệm vụ lấy URI sau một khoảng thời gian nhất định.</w:t>
      </w:r>
    </w:p>
    <w:p w:rsidR="00B159E1" w:rsidRPr="00B159E1" w:rsidRDefault="00AD26BD" w:rsidP="00AE7924">
      <w:pPr>
        <w:pStyle w:val="TNNormalIndent"/>
        <w:rPr>
          <w:lang w:val="en-US"/>
        </w:rPr>
      </w:pPr>
      <w:r>
        <w:t xml:space="preserve">Ngoài ra, </w:t>
      </w:r>
      <w:r w:rsidR="00A618C9">
        <w:rPr>
          <w:lang w:val="en-US"/>
        </w:rPr>
        <w:t>RNS</w:t>
      </w:r>
      <w:r>
        <w:t xml:space="preserve"> phải được thiết kế sao cho khi ứng dụng gửi một URI mớ</w:t>
      </w:r>
      <w:r w:rsidR="00B159E1">
        <w:t>i lên thì RNS</w:t>
      </w:r>
      <w:r>
        <w:t xml:space="preserve"> phải biết URI đó là của thiết bị nào để rồi Update lại URI chứ không phải tạo mộ</w:t>
      </w:r>
      <w:r w:rsidR="00B159E1">
        <w:t>t</w:t>
      </w:r>
      <w:r>
        <w:t xml:space="preserve"> bản ghi mới.</w:t>
      </w:r>
      <w:r w:rsidR="00B159E1">
        <w:rPr>
          <w:lang w:val="en-US"/>
        </w:rPr>
        <w:t xml:space="preserve"> Để làm được điều đó, ứng dụng phải gửi cả mã máy, hệ điều hành cho RNS.</w:t>
      </w:r>
      <w:r w:rsidR="00AE7924">
        <w:rPr>
          <w:lang w:val="en-US"/>
        </w:rPr>
        <w:t xml:space="preserve"> </w:t>
      </w:r>
      <w:r w:rsidR="00B159E1">
        <w:t>Trong bước này không có sự tham gia của Microsoft, cho nên ta có thể sử dụng bất kì phương thức gửi dữ liệu nào mà chúng ta muốn.</w:t>
      </w:r>
    </w:p>
    <w:p w:rsidR="003D3B2C" w:rsidRDefault="003D3B2C">
      <w:pPr>
        <w:pStyle w:val="Heading4"/>
        <w:rPr>
          <w:lang w:val="en-US"/>
        </w:rPr>
      </w:pPr>
      <w:r>
        <w:rPr>
          <w:lang w:val="en-US"/>
        </w:rPr>
        <w:t xml:space="preserve">Bước 3: </w:t>
      </w:r>
      <w:r w:rsidR="00620499">
        <w:rPr>
          <w:lang w:val="en-US"/>
        </w:rPr>
        <w:t>Xác thực danh tính với</w:t>
      </w:r>
      <w:r>
        <w:rPr>
          <w:lang w:val="en-US"/>
        </w:rPr>
        <w:t xml:space="preserve"> WNS</w:t>
      </w:r>
    </w:p>
    <w:p w:rsidR="00670181" w:rsidRDefault="00670181" w:rsidP="00AE7924">
      <w:pPr>
        <w:pStyle w:val="TNNormalIndent"/>
        <w:rPr>
          <w:lang w:val="en-US"/>
        </w:rPr>
      </w:pPr>
      <w:r>
        <w:rPr>
          <w:lang w:val="en-US"/>
        </w:rPr>
        <w:t>Để có thể nhờ WNS gửi thông báo tới một ứng dụng, trước hết, RNS phải xác thực với WNS rằng nó là máy chủ của ứng dụng đó.</w:t>
      </w:r>
      <w:r w:rsidR="001C050C">
        <w:rPr>
          <w:lang w:val="en-US"/>
        </w:rPr>
        <w:t xml:space="preserve"> Dưới đây là mô hình xác thực danh tính:</w:t>
      </w:r>
    </w:p>
    <w:p w:rsidR="001C050C" w:rsidRDefault="001169F4" w:rsidP="007F1EB1">
      <w:pPr>
        <w:jc w:val="center"/>
      </w:pPr>
      <w:r>
        <w:object w:dxaOrig="4456" w:dyaOrig="4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2.75pt;height:231pt" o:ole="">
            <v:imagedata r:id="rId14" o:title=""/>
          </v:shape>
          <o:OLEObject Type="Embed" ProgID="Visio.Drawing.15" ShapeID="_x0000_i1025" DrawAspect="Content" ObjectID="_1530615120" r:id="rId15"/>
        </w:object>
      </w:r>
    </w:p>
    <w:p w:rsidR="001169F4" w:rsidRDefault="001169F4" w:rsidP="00670181">
      <w:pPr>
        <w:rPr>
          <w:lang w:val="en-US"/>
        </w:rPr>
      </w:pPr>
      <w:r>
        <w:rPr>
          <w:lang w:val="en-US"/>
        </w:rPr>
        <w:t>Theo hình trên, ta có thể thấy cách làm việc của WNS:</w:t>
      </w:r>
    </w:p>
    <w:p w:rsidR="001169F4" w:rsidRDefault="001169F4" w:rsidP="00BE1F3B">
      <w:pPr>
        <w:numPr>
          <w:ilvl w:val="0"/>
          <w:numId w:val="4"/>
        </w:numPr>
        <w:rPr>
          <w:lang w:val="en-US"/>
        </w:rPr>
      </w:pPr>
      <w:r>
        <w:rPr>
          <w:lang w:val="en-US"/>
        </w:rPr>
        <w:t>Gửi Package SID cà Secret Key cho WNS</w:t>
      </w:r>
    </w:p>
    <w:p w:rsidR="001169F4" w:rsidRDefault="001169F4" w:rsidP="00BE1F3B">
      <w:pPr>
        <w:numPr>
          <w:ilvl w:val="0"/>
          <w:numId w:val="4"/>
        </w:numPr>
        <w:rPr>
          <w:lang w:val="en-US"/>
        </w:rPr>
      </w:pPr>
      <w:r>
        <w:rPr>
          <w:lang w:val="en-US"/>
        </w:rPr>
        <w:t>WNS trả về một chuỗi</w:t>
      </w:r>
      <w:r w:rsidR="00CB5611">
        <w:rPr>
          <w:lang w:val="en-US"/>
        </w:rPr>
        <w:t xml:space="preserve"> ký tự</w:t>
      </w:r>
      <w:r>
        <w:rPr>
          <w:lang w:val="en-US"/>
        </w:rPr>
        <w:t xml:space="preserve"> được gọi là Token</w:t>
      </w:r>
    </w:p>
    <w:p w:rsidR="001169F4" w:rsidRDefault="001169F4" w:rsidP="00BE1F3B">
      <w:pPr>
        <w:numPr>
          <w:ilvl w:val="0"/>
          <w:numId w:val="4"/>
        </w:numPr>
        <w:rPr>
          <w:lang w:val="en-US"/>
        </w:rPr>
      </w:pPr>
      <w:r>
        <w:rPr>
          <w:lang w:val="en-US"/>
        </w:rPr>
        <w:t>RNS lưu Token lại</w:t>
      </w:r>
    </w:p>
    <w:p w:rsidR="001169F4" w:rsidRDefault="001169F4" w:rsidP="00BE1F3B">
      <w:pPr>
        <w:numPr>
          <w:ilvl w:val="0"/>
          <w:numId w:val="4"/>
        </w:numPr>
        <w:rPr>
          <w:lang w:val="en-US"/>
        </w:rPr>
      </w:pPr>
      <w:r>
        <w:rPr>
          <w:lang w:val="en-US"/>
        </w:rPr>
        <w:t>Gửi nội dung thông báo có đính kèm Token cho WNS</w:t>
      </w:r>
    </w:p>
    <w:p w:rsidR="001169F4" w:rsidRDefault="001169F4" w:rsidP="00BE1F3B">
      <w:pPr>
        <w:numPr>
          <w:ilvl w:val="0"/>
          <w:numId w:val="4"/>
        </w:numPr>
        <w:rPr>
          <w:lang w:val="en-US"/>
        </w:rPr>
      </w:pPr>
      <w:r>
        <w:rPr>
          <w:lang w:val="en-US"/>
        </w:rPr>
        <w:t>WNS gửi trả về kết quả của việc gửi đi.</w:t>
      </w:r>
    </w:p>
    <w:p w:rsidR="00FD002D" w:rsidRPr="00AE7924" w:rsidRDefault="001169F4" w:rsidP="00AE7924">
      <w:pPr>
        <w:pStyle w:val="TNNormalIndent"/>
        <w:rPr>
          <w:u w:val="single"/>
          <w:lang w:val="en-US"/>
        </w:rPr>
      </w:pPr>
      <w:r>
        <w:rPr>
          <w:lang w:val="en-US"/>
        </w:rPr>
        <w:t>Package SID và Secret Key là hai chuỗi được cấp khi đăng ký một app trên windows store dùng để xác thực rằng: RNS là chủ của ứng dụng đó. Chúng có thể được lấy về</w:t>
      </w:r>
      <w:r w:rsidR="007072CB">
        <w:rPr>
          <w:lang w:val="en-US"/>
        </w:rPr>
        <w:t xml:space="preserve"> trên trang của ứng dụng đó tại </w:t>
      </w:r>
      <w:hyperlink r:id="rId16" w:history="1">
        <w:r w:rsidR="007072CB" w:rsidRPr="000966BC">
          <w:rPr>
            <w:u w:val="single"/>
          </w:rPr>
          <w:t>https://dev.windows.com/</w:t>
        </w:r>
      </w:hyperlink>
      <w:r w:rsidR="007072CB">
        <w:rPr>
          <w:u w:val="single"/>
          <w:lang w:val="en-US"/>
        </w:rPr>
        <w:t>.</w:t>
      </w:r>
      <w:r w:rsidR="00AE7924" w:rsidRPr="00AE7924">
        <w:rPr>
          <w:lang w:val="en-US"/>
        </w:rPr>
        <w:t xml:space="preserve"> </w:t>
      </w:r>
      <w:r w:rsidR="007072CB" w:rsidRPr="002E1C3E">
        <w:t>Nế</w:t>
      </w:r>
      <w:r w:rsidR="007072CB">
        <w:t>u</w:t>
      </w:r>
      <w:r w:rsidR="007072CB" w:rsidRPr="002E1C3E">
        <w:t xml:space="preserve"> để lộ Secret ID với một ai khác, người đó có thể dùng nó để giả mạ</w:t>
      </w:r>
      <w:r w:rsidR="007072CB">
        <w:t>o RNS</w:t>
      </w:r>
      <w:r w:rsidR="007072CB" w:rsidRPr="002E1C3E">
        <w:t xml:space="preserve"> và gửi các thông báo rác tới ứng dụng.</w:t>
      </w:r>
      <w:r w:rsidR="00AE7924">
        <w:rPr>
          <w:u w:val="single"/>
          <w:lang w:val="en-US"/>
        </w:rPr>
        <w:t xml:space="preserve"> </w:t>
      </w:r>
      <w:r w:rsidR="00B662A2">
        <w:rPr>
          <w:lang w:val="en-US"/>
        </w:rPr>
        <w:t>Tất cả sự giao tiếp với WNS đều được thực hiện trên giao thức HTTPS và chỉ chấp nhận phương thức PUSH. Vì vậy, để gửi Package SID và Secret ID, ta phải g</w:t>
      </w:r>
      <w:r w:rsidR="00FD002D">
        <w:rPr>
          <w:lang w:val="en-US"/>
        </w:rPr>
        <w:t>ửi chúng bằng một HTTP request có method là PUSH.</w:t>
      </w:r>
      <w:r w:rsidR="00AE7924">
        <w:rPr>
          <w:u w:val="single"/>
          <w:lang w:val="en-US"/>
        </w:rPr>
        <w:t xml:space="preserve"> </w:t>
      </w:r>
      <w:r w:rsidR="00AE7924">
        <w:rPr>
          <w:u w:val="single"/>
          <w:lang w:val="en-US"/>
        </w:rPr>
        <w:br/>
      </w:r>
      <w:r w:rsidR="00FD002D" w:rsidRPr="00D450A6">
        <w:t xml:space="preserve">Định dạng http request của gói tin yêu cầu </w:t>
      </w:r>
      <w:r w:rsidR="00AE22E0">
        <w:rPr>
          <w:lang w:val="en-US"/>
        </w:rPr>
        <w:t>token</w:t>
      </w:r>
      <w:r w:rsidR="00FD002D" w:rsidRPr="00D450A6">
        <w:t xml:space="preserve"> tớ</w:t>
      </w:r>
      <w:r w:rsidR="00FD002D">
        <w:t>i WNS như sau</w:t>
      </w:r>
      <w:r w:rsidR="00FD002D">
        <w:rPr>
          <w:lang w:val="en-US"/>
        </w:rPr>
        <w:t>:</w:t>
      </w:r>
    </w:p>
    <w:p w:rsidR="00FD002D" w:rsidRPr="000966BC" w:rsidRDefault="00FD002D" w:rsidP="00AE7924">
      <w:pPr>
        <w:pStyle w:val="Code"/>
        <w:rPr>
          <w:lang w:eastAsia="vi-VN"/>
        </w:rPr>
      </w:pPr>
      <w:r w:rsidRPr="000966BC">
        <w:rPr>
          <w:lang w:eastAsia="vi-VN"/>
        </w:rPr>
        <w:lastRenderedPageBreak/>
        <w:t>POST /accesstoken.srf HTTP/1.1</w:t>
      </w:r>
    </w:p>
    <w:p w:rsidR="00FD002D" w:rsidRPr="000966BC" w:rsidRDefault="00FD002D" w:rsidP="00FD002D">
      <w:pPr>
        <w:pStyle w:val="Code"/>
        <w:rPr>
          <w:lang w:eastAsia="vi-VN"/>
        </w:rPr>
      </w:pPr>
      <w:r w:rsidRPr="000966BC">
        <w:rPr>
          <w:lang w:eastAsia="vi-VN"/>
        </w:rPr>
        <w:t>Content-Type: application/x-www-form-urlencoded</w:t>
      </w:r>
      <w:r>
        <w:rPr>
          <w:lang w:eastAsia="vi-VN"/>
        </w:rPr>
        <w:br/>
      </w:r>
      <w:r w:rsidRPr="000966BC">
        <w:rPr>
          <w:lang w:eastAsia="vi-VN"/>
        </w:rPr>
        <w:t xml:space="preserve">Host: </w:t>
      </w:r>
      <w:hyperlink r:id="rId17" w:history="1">
        <w:r w:rsidRPr="009A4D10">
          <w:rPr>
            <w:rStyle w:val="Hyperlink"/>
            <w:rFonts w:cs="Courier New"/>
            <w:sz w:val="20"/>
            <w:szCs w:val="20"/>
            <w:lang w:eastAsia="vi-VN"/>
          </w:rPr>
          <w:t>https://login.live.com</w:t>
        </w:r>
      </w:hyperlink>
      <w:r>
        <w:rPr>
          <w:lang w:eastAsia="vi-VN"/>
        </w:rPr>
        <w:br/>
      </w:r>
      <w:r w:rsidRPr="000966BC">
        <w:rPr>
          <w:lang w:eastAsia="vi-VN"/>
        </w:rPr>
        <w:t>Content-Length: &lt;Length&gt;</w:t>
      </w:r>
      <w:r>
        <w:rPr>
          <w:lang w:eastAsia="vi-VN"/>
        </w:rPr>
        <w:br/>
      </w:r>
      <w:r w:rsidRPr="000966BC">
        <w:rPr>
          <w:lang w:eastAsia="vi-VN"/>
        </w:rPr>
        <w:t>grant_type=client_credentials&amp;client_id=&lt;Package SID&gt;&amp;client_secret=&lt;Client Secret&gt;&amp;scope=notify.windows.com</w:t>
      </w:r>
    </w:p>
    <w:p w:rsidR="00FD002D" w:rsidRDefault="00FD002D" w:rsidP="001169F4">
      <w:pPr>
        <w:rPr>
          <w:lang w:val="en-US"/>
        </w:rPr>
      </w:pPr>
      <w:r w:rsidRPr="00146F78">
        <w:t>Trong đó</w:t>
      </w:r>
      <w:r w:rsidRPr="000966BC">
        <w:rPr>
          <w:color w:val="000000"/>
          <w:sz w:val="20"/>
          <w:szCs w:val="20"/>
          <w:lang w:val="en" w:eastAsia="vi-VN"/>
        </w:rPr>
        <w:t xml:space="preserve"> </w:t>
      </w:r>
      <w:r w:rsidRPr="00222C2E">
        <w:rPr>
          <w:rStyle w:val="Heading5Char"/>
          <w:rFonts w:eastAsia="Arial"/>
          <w:lang w:val="en" w:eastAsia="vi-VN"/>
        </w:rPr>
        <w:t>&lt;Package SID&gt;</w:t>
      </w:r>
      <w:r w:rsidRPr="000966BC">
        <w:rPr>
          <w:color w:val="000000"/>
          <w:sz w:val="20"/>
          <w:szCs w:val="20"/>
          <w:lang w:val="en" w:eastAsia="vi-VN"/>
        </w:rPr>
        <w:t xml:space="preserve"> </w:t>
      </w:r>
      <w:r w:rsidRPr="00146F78">
        <w:t>và</w:t>
      </w:r>
      <w:r w:rsidRPr="000966BC">
        <w:rPr>
          <w:color w:val="000000"/>
          <w:sz w:val="20"/>
          <w:szCs w:val="20"/>
          <w:lang w:val="en" w:eastAsia="vi-VN"/>
        </w:rPr>
        <w:t xml:space="preserve"> </w:t>
      </w:r>
      <w:r w:rsidRPr="00222C2E">
        <w:rPr>
          <w:rStyle w:val="Heading5Char"/>
          <w:rFonts w:eastAsia="Arial"/>
          <w:lang w:val="en" w:eastAsia="vi-VN"/>
        </w:rPr>
        <w:t>&lt;Client Secret</w:t>
      </w:r>
      <w:r w:rsidRPr="00222C2E">
        <w:rPr>
          <w:rStyle w:val="Heading5Char"/>
          <w:rFonts w:eastAsia="Arial"/>
        </w:rPr>
        <w:t>&gt;</w:t>
      </w:r>
      <w:r w:rsidRPr="00146F78">
        <w:t xml:space="preserve"> là hai tham số cần bổ sung, Length là độ dài của </w:t>
      </w:r>
      <w:r>
        <w:rPr>
          <w:lang w:val="en-US"/>
        </w:rPr>
        <w:t>request.</w:t>
      </w:r>
    </w:p>
    <w:p w:rsidR="004778C4" w:rsidRDefault="004778C4" w:rsidP="001169F4">
      <w:r w:rsidRPr="00146F78">
        <w:t xml:space="preserve">Ta có thể dùng đoạn Code ngắn sau để lấy </w:t>
      </w:r>
      <w:r w:rsidR="00CB5611">
        <w:rPr>
          <w:lang w:val="en-US"/>
        </w:rPr>
        <w:t>token</w:t>
      </w:r>
      <w:r w:rsidRPr="00146F78">
        <w:t xml:space="preserve"> từ WNS:</w:t>
      </w:r>
    </w:p>
    <w:p w:rsidR="004778C4" w:rsidRPr="004778C4" w:rsidRDefault="004778C4" w:rsidP="004778C4">
      <w:pPr>
        <w:pStyle w:val="Code"/>
        <w:rPr>
          <w:color w:val="000000"/>
        </w:rPr>
      </w:pPr>
      <w:r w:rsidRPr="004778C4">
        <w:rPr>
          <w:color w:val="000000"/>
        </w:rPr>
        <w:t>[</w:t>
      </w:r>
      <w:r w:rsidRPr="004778C4">
        <w:t>DataContract</w:t>
      </w:r>
      <w:r w:rsidRPr="004778C4">
        <w:rPr>
          <w:color w:val="000000"/>
        </w:rPr>
        <w:t>]</w:t>
      </w:r>
    </w:p>
    <w:p w:rsidR="004778C4" w:rsidRPr="004778C4" w:rsidRDefault="004778C4" w:rsidP="004778C4">
      <w:pPr>
        <w:pStyle w:val="Code"/>
        <w:rPr>
          <w:color w:val="000000"/>
        </w:rPr>
      </w:pPr>
      <w:r w:rsidRPr="004778C4">
        <w:rPr>
          <w:color w:val="0000FF"/>
        </w:rPr>
        <w:t>public</w:t>
      </w:r>
      <w:r w:rsidRPr="004778C4">
        <w:rPr>
          <w:color w:val="000000"/>
        </w:rPr>
        <w:t xml:space="preserve"> </w:t>
      </w:r>
      <w:r w:rsidRPr="004778C4">
        <w:rPr>
          <w:color w:val="0000FF"/>
        </w:rPr>
        <w:t>class</w:t>
      </w:r>
      <w:r w:rsidRPr="004778C4">
        <w:rPr>
          <w:color w:val="000000"/>
        </w:rPr>
        <w:t xml:space="preserve"> </w:t>
      </w:r>
      <w:r w:rsidRPr="004778C4">
        <w:t>OAuthToken</w:t>
      </w:r>
    </w:p>
    <w:p w:rsidR="004778C4" w:rsidRPr="004778C4" w:rsidRDefault="004778C4" w:rsidP="004778C4">
      <w:pPr>
        <w:pStyle w:val="Code"/>
        <w:rPr>
          <w:color w:val="000000"/>
        </w:rPr>
      </w:pPr>
      <w:r w:rsidRPr="004778C4">
        <w:rPr>
          <w:color w:val="000000"/>
        </w:rPr>
        <w:t>{</w:t>
      </w:r>
    </w:p>
    <w:p w:rsidR="004778C4" w:rsidRPr="004778C4" w:rsidRDefault="004778C4" w:rsidP="004778C4">
      <w:pPr>
        <w:pStyle w:val="Code"/>
        <w:rPr>
          <w:color w:val="000000"/>
        </w:rPr>
      </w:pPr>
      <w:r w:rsidRPr="004778C4">
        <w:rPr>
          <w:color w:val="000000"/>
        </w:rPr>
        <w:t xml:space="preserve">            [</w:t>
      </w:r>
      <w:proofErr w:type="gramStart"/>
      <w:r w:rsidRPr="004778C4">
        <w:t>DataMember</w:t>
      </w:r>
      <w:r w:rsidRPr="004778C4">
        <w:rPr>
          <w:color w:val="000000"/>
        </w:rPr>
        <w:t>(</w:t>
      </w:r>
      <w:proofErr w:type="gramEnd"/>
      <w:r w:rsidRPr="004778C4">
        <w:rPr>
          <w:color w:val="000000"/>
        </w:rPr>
        <w:t xml:space="preserve">Name = </w:t>
      </w:r>
      <w:r w:rsidRPr="004778C4">
        <w:rPr>
          <w:color w:val="A31515"/>
        </w:rPr>
        <w:t>"access_token"</w:t>
      </w:r>
      <w:r w:rsidRPr="004778C4">
        <w:rPr>
          <w:color w:val="000000"/>
        </w:rPr>
        <w:t>)]</w:t>
      </w:r>
    </w:p>
    <w:p w:rsidR="004778C4" w:rsidRPr="004778C4" w:rsidRDefault="004778C4" w:rsidP="004778C4">
      <w:pPr>
        <w:pStyle w:val="Code"/>
        <w:rPr>
          <w:color w:val="000000"/>
        </w:rPr>
      </w:pPr>
      <w:r w:rsidRPr="004778C4">
        <w:rPr>
          <w:color w:val="000000"/>
        </w:rPr>
        <w:t xml:space="preserve">            </w:t>
      </w:r>
      <w:r w:rsidRPr="004778C4">
        <w:rPr>
          <w:color w:val="0000FF"/>
        </w:rPr>
        <w:t>public</w:t>
      </w:r>
      <w:r w:rsidRPr="004778C4">
        <w:rPr>
          <w:color w:val="000000"/>
        </w:rPr>
        <w:t xml:space="preserve"> </w:t>
      </w:r>
      <w:r w:rsidRPr="004778C4">
        <w:rPr>
          <w:color w:val="0000FF"/>
        </w:rPr>
        <w:t>string</w:t>
      </w:r>
      <w:r w:rsidRPr="004778C4">
        <w:rPr>
          <w:color w:val="000000"/>
        </w:rPr>
        <w:t xml:space="preserve"> AccessToken </w:t>
      </w:r>
      <w:proofErr w:type="gramStart"/>
      <w:r w:rsidRPr="004778C4">
        <w:rPr>
          <w:color w:val="000000"/>
        </w:rPr>
        <w:t xml:space="preserve">{ </w:t>
      </w:r>
      <w:r w:rsidRPr="004778C4">
        <w:rPr>
          <w:color w:val="0000FF"/>
        </w:rPr>
        <w:t>get</w:t>
      </w:r>
      <w:proofErr w:type="gramEnd"/>
      <w:r w:rsidRPr="004778C4">
        <w:rPr>
          <w:color w:val="000000"/>
        </w:rPr>
        <w:t xml:space="preserve">; </w:t>
      </w:r>
      <w:r w:rsidRPr="004778C4">
        <w:rPr>
          <w:color w:val="0000FF"/>
        </w:rPr>
        <w:t>set</w:t>
      </w:r>
      <w:r w:rsidRPr="004778C4">
        <w:rPr>
          <w:color w:val="000000"/>
        </w:rPr>
        <w:t>;}</w:t>
      </w:r>
    </w:p>
    <w:p w:rsidR="004778C4" w:rsidRPr="004778C4" w:rsidRDefault="004778C4" w:rsidP="004778C4">
      <w:pPr>
        <w:pStyle w:val="Code"/>
        <w:rPr>
          <w:color w:val="000000"/>
        </w:rPr>
      </w:pPr>
      <w:r w:rsidRPr="004778C4">
        <w:rPr>
          <w:color w:val="000000"/>
        </w:rPr>
        <w:t xml:space="preserve">            [</w:t>
      </w:r>
      <w:r w:rsidRPr="004778C4">
        <w:t>DataMember</w:t>
      </w:r>
      <w:r w:rsidRPr="004778C4">
        <w:rPr>
          <w:color w:val="000000"/>
        </w:rPr>
        <w:t xml:space="preserve"> (Name = </w:t>
      </w:r>
      <w:r w:rsidRPr="004778C4">
        <w:rPr>
          <w:color w:val="A31515"/>
        </w:rPr>
        <w:t>"token_type"</w:t>
      </w:r>
      <w:r w:rsidRPr="004778C4">
        <w:rPr>
          <w:color w:val="000000"/>
        </w:rPr>
        <w:t>)]</w:t>
      </w:r>
    </w:p>
    <w:p w:rsidR="004778C4" w:rsidRPr="004778C4" w:rsidRDefault="004778C4" w:rsidP="004778C4">
      <w:pPr>
        <w:pStyle w:val="Code"/>
        <w:rPr>
          <w:color w:val="000000"/>
        </w:rPr>
      </w:pPr>
      <w:r w:rsidRPr="004778C4">
        <w:rPr>
          <w:color w:val="000000"/>
        </w:rPr>
        <w:t xml:space="preserve">            </w:t>
      </w:r>
      <w:r w:rsidRPr="004778C4">
        <w:rPr>
          <w:color w:val="0000FF"/>
        </w:rPr>
        <w:t>public</w:t>
      </w:r>
      <w:r w:rsidRPr="004778C4">
        <w:rPr>
          <w:color w:val="000000"/>
        </w:rPr>
        <w:t xml:space="preserve"> </w:t>
      </w:r>
      <w:r w:rsidRPr="004778C4">
        <w:rPr>
          <w:color w:val="0000FF"/>
        </w:rPr>
        <w:t>string</w:t>
      </w:r>
      <w:r w:rsidRPr="004778C4">
        <w:rPr>
          <w:color w:val="000000"/>
        </w:rPr>
        <w:t xml:space="preserve"> TokenType {</w:t>
      </w:r>
      <w:r w:rsidRPr="004778C4">
        <w:rPr>
          <w:color w:val="0000FF"/>
        </w:rPr>
        <w:t>get</w:t>
      </w:r>
      <w:r w:rsidRPr="004778C4">
        <w:rPr>
          <w:color w:val="000000"/>
        </w:rPr>
        <w:t xml:space="preserve">; </w:t>
      </w:r>
      <w:r w:rsidRPr="004778C4">
        <w:rPr>
          <w:color w:val="0000FF"/>
        </w:rPr>
        <w:t>set</w:t>
      </w:r>
      <w:proofErr w:type="gramStart"/>
      <w:r w:rsidRPr="004778C4">
        <w:rPr>
          <w:color w:val="000000"/>
        </w:rPr>
        <w:t>; }</w:t>
      </w:r>
      <w:proofErr w:type="gramEnd"/>
    </w:p>
    <w:p w:rsidR="004778C4" w:rsidRPr="004778C4" w:rsidRDefault="004778C4" w:rsidP="004778C4">
      <w:pPr>
        <w:pStyle w:val="Code"/>
        <w:rPr>
          <w:color w:val="000000"/>
        </w:rPr>
      </w:pPr>
      <w:r w:rsidRPr="004778C4">
        <w:rPr>
          <w:color w:val="000000"/>
        </w:rPr>
        <w:t>}</w:t>
      </w:r>
    </w:p>
    <w:p w:rsidR="004778C4" w:rsidRPr="004778C4" w:rsidRDefault="004778C4" w:rsidP="004778C4">
      <w:pPr>
        <w:pStyle w:val="Code"/>
        <w:rPr>
          <w:color w:val="000000"/>
        </w:rPr>
      </w:pPr>
    </w:p>
    <w:p w:rsidR="004778C4" w:rsidRPr="004778C4" w:rsidRDefault="004778C4" w:rsidP="004778C4">
      <w:pPr>
        <w:pStyle w:val="Code"/>
        <w:rPr>
          <w:color w:val="000000"/>
        </w:rPr>
      </w:pPr>
      <w:r w:rsidRPr="004778C4">
        <w:rPr>
          <w:color w:val="0000FF"/>
        </w:rPr>
        <w:t>private</w:t>
      </w:r>
      <w:r w:rsidRPr="004778C4">
        <w:rPr>
          <w:color w:val="000000"/>
        </w:rPr>
        <w:t xml:space="preserve"> </w:t>
      </w:r>
      <w:r w:rsidRPr="004778C4">
        <w:t>OAuthToken</w:t>
      </w:r>
      <w:r w:rsidRPr="004778C4">
        <w:rPr>
          <w:color w:val="000000"/>
        </w:rPr>
        <w:t xml:space="preserve"> GetOAuthTokenFromJson (</w:t>
      </w:r>
      <w:r w:rsidRPr="004778C4">
        <w:rPr>
          <w:color w:val="0000FF"/>
        </w:rPr>
        <w:t>string</w:t>
      </w:r>
      <w:r w:rsidRPr="004778C4">
        <w:rPr>
          <w:color w:val="000000"/>
        </w:rPr>
        <w:t xml:space="preserve"> jsonString)</w:t>
      </w:r>
    </w:p>
    <w:p w:rsidR="004778C4" w:rsidRPr="004778C4" w:rsidRDefault="004778C4" w:rsidP="004778C4">
      <w:pPr>
        <w:pStyle w:val="Code"/>
        <w:rPr>
          <w:color w:val="000000"/>
        </w:rPr>
      </w:pPr>
      <w:r w:rsidRPr="004778C4">
        <w:rPr>
          <w:color w:val="000000"/>
        </w:rPr>
        <w:t>{</w:t>
      </w:r>
    </w:p>
    <w:p w:rsidR="004778C4" w:rsidRPr="004778C4" w:rsidRDefault="00843D1B" w:rsidP="004778C4">
      <w:pPr>
        <w:pStyle w:val="Code"/>
        <w:rPr>
          <w:color w:val="000000"/>
        </w:rPr>
      </w:pPr>
      <w:r>
        <w:rPr>
          <w:color w:val="000000"/>
        </w:rPr>
        <w:t xml:space="preserve">    </w:t>
      </w:r>
      <w:r w:rsidR="004778C4" w:rsidRPr="004778C4">
        <w:rPr>
          <w:color w:val="0000FF"/>
        </w:rPr>
        <w:t>using</w:t>
      </w:r>
      <w:r w:rsidR="004778C4" w:rsidRPr="004778C4">
        <w:rPr>
          <w:color w:val="000000"/>
        </w:rPr>
        <w:t xml:space="preserve"> (</w:t>
      </w:r>
      <w:r w:rsidR="004778C4" w:rsidRPr="004778C4">
        <w:rPr>
          <w:color w:val="0000FF"/>
        </w:rPr>
        <w:t>var</w:t>
      </w:r>
      <w:r w:rsidR="004778C4" w:rsidRPr="004778C4">
        <w:rPr>
          <w:color w:val="000000"/>
        </w:rPr>
        <w:t xml:space="preserve"> ms = </w:t>
      </w:r>
      <w:r w:rsidR="004778C4" w:rsidRPr="004778C4">
        <w:rPr>
          <w:color w:val="0000FF"/>
        </w:rPr>
        <w:t>new</w:t>
      </w:r>
      <w:r w:rsidR="004778C4" w:rsidRPr="004778C4">
        <w:rPr>
          <w:color w:val="000000"/>
        </w:rPr>
        <w:t xml:space="preserve"> MemoryStream(</w:t>
      </w:r>
      <w:proofErr w:type="gramStart"/>
      <w:r w:rsidR="004778C4" w:rsidRPr="004778C4">
        <w:t>Encoding</w:t>
      </w:r>
      <w:r>
        <w:rPr>
          <w:color w:val="000000"/>
        </w:rPr>
        <w:t>.Unicode.GetBytes</w:t>
      </w:r>
      <w:proofErr w:type="gramEnd"/>
      <w:r>
        <w:rPr>
          <w:color w:val="000000"/>
        </w:rPr>
        <w:t xml:space="preserve">(jsonString))) </w:t>
      </w:r>
      <w:r w:rsidR="004778C4" w:rsidRPr="004778C4">
        <w:rPr>
          <w:color w:val="000000"/>
        </w:rPr>
        <w:t>{</w:t>
      </w:r>
    </w:p>
    <w:p w:rsidR="004778C4" w:rsidRPr="004778C4" w:rsidRDefault="004778C4" w:rsidP="004778C4">
      <w:pPr>
        <w:pStyle w:val="Code"/>
        <w:rPr>
          <w:color w:val="000000"/>
        </w:rPr>
      </w:pPr>
      <w:r w:rsidRPr="004778C4">
        <w:rPr>
          <w:color w:val="000000"/>
        </w:rPr>
        <w:t xml:space="preserve">                </w:t>
      </w:r>
      <w:r w:rsidRPr="004778C4">
        <w:rPr>
          <w:color w:val="0000FF"/>
        </w:rPr>
        <w:t>var</w:t>
      </w:r>
      <w:r w:rsidRPr="004778C4">
        <w:rPr>
          <w:color w:val="000000"/>
        </w:rPr>
        <w:t xml:space="preserve"> ser = </w:t>
      </w:r>
      <w:r w:rsidRPr="004778C4">
        <w:rPr>
          <w:color w:val="0000FF"/>
        </w:rPr>
        <w:t>new</w:t>
      </w:r>
      <w:r w:rsidRPr="004778C4">
        <w:rPr>
          <w:color w:val="000000"/>
        </w:rPr>
        <w:t xml:space="preserve"> DataContractJsonSerializer(</w:t>
      </w:r>
      <w:r w:rsidRPr="004778C4">
        <w:rPr>
          <w:color w:val="0000FF"/>
        </w:rPr>
        <w:t>typeof</w:t>
      </w:r>
      <w:r w:rsidRPr="004778C4">
        <w:rPr>
          <w:color w:val="000000"/>
        </w:rPr>
        <w:t>(</w:t>
      </w:r>
      <w:r w:rsidRPr="004778C4">
        <w:t>OAuthToken</w:t>
      </w:r>
      <w:r w:rsidRPr="004778C4">
        <w:rPr>
          <w:color w:val="000000"/>
        </w:rPr>
        <w:t>));</w:t>
      </w:r>
    </w:p>
    <w:p w:rsidR="004778C4" w:rsidRPr="004778C4" w:rsidRDefault="004778C4" w:rsidP="004778C4">
      <w:pPr>
        <w:pStyle w:val="Code"/>
        <w:rPr>
          <w:color w:val="000000"/>
        </w:rPr>
      </w:pPr>
      <w:r w:rsidRPr="004778C4">
        <w:rPr>
          <w:color w:val="000000"/>
        </w:rPr>
        <w:t xml:space="preserve">                </w:t>
      </w:r>
      <w:r w:rsidRPr="004778C4">
        <w:rPr>
          <w:color w:val="0000FF"/>
        </w:rPr>
        <w:t>var</w:t>
      </w:r>
      <w:r w:rsidRPr="004778C4">
        <w:rPr>
          <w:color w:val="000000"/>
        </w:rPr>
        <w:t xml:space="preserve"> oAuthToken = (</w:t>
      </w:r>
      <w:r w:rsidRPr="004778C4">
        <w:t>OAuthToken</w:t>
      </w:r>
      <w:r w:rsidRPr="004778C4">
        <w:rPr>
          <w:color w:val="000000"/>
        </w:rPr>
        <w:t>)</w:t>
      </w:r>
      <w:proofErr w:type="gramStart"/>
      <w:r w:rsidRPr="004778C4">
        <w:rPr>
          <w:color w:val="000000"/>
        </w:rPr>
        <w:t>ser.ReadObject</w:t>
      </w:r>
      <w:proofErr w:type="gramEnd"/>
      <w:r w:rsidRPr="004778C4">
        <w:rPr>
          <w:color w:val="000000"/>
        </w:rPr>
        <w:t>(ms);</w:t>
      </w:r>
    </w:p>
    <w:p w:rsidR="004778C4" w:rsidRPr="004778C4" w:rsidRDefault="004778C4" w:rsidP="004778C4">
      <w:pPr>
        <w:pStyle w:val="Code"/>
        <w:rPr>
          <w:color w:val="000000"/>
        </w:rPr>
      </w:pPr>
      <w:r w:rsidRPr="004778C4">
        <w:rPr>
          <w:color w:val="000000"/>
        </w:rPr>
        <w:t xml:space="preserve">                </w:t>
      </w:r>
      <w:r w:rsidRPr="004778C4">
        <w:rPr>
          <w:color w:val="0000FF"/>
        </w:rPr>
        <w:t>return</w:t>
      </w:r>
      <w:r w:rsidRPr="004778C4">
        <w:rPr>
          <w:color w:val="000000"/>
        </w:rPr>
        <w:t xml:space="preserve"> oAuthToken;</w:t>
      </w:r>
    </w:p>
    <w:p w:rsidR="004778C4" w:rsidRPr="004778C4" w:rsidRDefault="00843D1B" w:rsidP="004778C4">
      <w:pPr>
        <w:pStyle w:val="Code"/>
        <w:rPr>
          <w:color w:val="000000"/>
        </w:rPr>
      </w:pPr>
      <w:r>
        <w:rPr>
          <w:color w:val="000000"/>
        </w:rPr>
        <w:t xml:space="preserve">       </w:t>
      </w:r>
      <w:r w:rsidR="004778C4" w:rsidRPr="004778C4">
        <w:rPr>
          <w:color w:val="000000"/>
        </w:rPr>
        <w:t>}</w:t>
      </w:r>
    </w:p>
    <w:p w:rsidR="004778C4" w:rsidRDefault="004778C4" w:rsidP="004778C4">
      <w:pPr>
        <w:pStyle w:val="Code"/>
        <w:rPr>
          <w:color w:val="000000"/>
        </w:rPr>
      </w:pPr>
      <w:r w:rsidRPr="004778C4">
        <w:rPr>
          <w:color w:val="000000"/>
        </w:rPr>
        <w:t>}</w:t>
      </w:r>
    </w:p>
    <w:p w:rsidR="004778C4" w:rsidRDefault="004778C4" w:rsidP="004778C4">
      <w:pPr>
        <w:pStyle w:val="Code"/>
        <w:rPr>
          <w:color w:val="000000"/>
        </w:rPr>
      </w:pPr>
    </w:p>
    <w:p w:rsidR="004778C4" w:rsidRPr="004778C4" w:rsidRDefault="004778C4" w:rsidP="004778C4">
      <w:pPr>
        <w:pStyle w:val="Code"/>
      </w:pPr>
      <w:r w:rsidRPr="004778C4">
        <w:rPr>
          <w:color w:val="0000FF"/>
        </w:rPr>
        <w:t>protected</w:t>
      </w:r>
      <w:r w:rsidRPr="004778C4">
        <w:t xml:space="preserve"> </w:t>
      </w:r>
      <w:r w:rsidRPr="004778C4">
        <w:rPr>
          <w:color w:val="2B91AF"/>
        </w:rPr>
        <w:t>OAuthToken</w:t>
      </w:r>
      <w:r w:rsidRPr="004778C4">
        <w:t xml:space="preserve"> GetAccessToken (</w:t>
      </w:r>
      <w:r w:rsidRPr="004778C4">
        <w:rPr>
          <w:color w:val="0000FF"/>
        </w:rPr>
        <w:t>string</w:t>
      </w:r>
      <w:r w:rsidRPr="004778C4">
        <w:t xml:space="preserve"> secret, </w:t>
      </w:r>
      <w:r w:rsidRPr="004778C4">
        <w:rPr>
          <w:color w:val="0000FF"/>
        </w:rPr>
        <w:t>string</w:t>
      </w:r>
      <w:r w:rsidRPr="004778C4">
        <w:t xml:space="preserve"> sid)</w:t>
      </w:r>
    </w:p>
    <w:p w:rsidR="004778C4" w:rsidRPr="004778C4" w:rsidRDefault="004778C4" w:rsidP="004778C4">
      <w:pPr>
        <w:pStyle w:val="Code"/>
      </w:pPr>
      <w:r w:rsidRPr="004778C4">
        <w:t>{</w:t>
      </w:r>
    </w:p>
    <w:p w:rsidR="004778C4" w:rsidRPr="004778C4" w:rsidRDefault="00843D1B" w:rsidP="004778C4">
      <w:pPr>
        <w:pStyle w:val="Code"/>
      </w:pPr>
      <w:r>
        <w:t xml:space="preserve">    </w:t>
      </w:r>
      <w:r w:rsidR="004778C4" w:rsidRPr="004778C4">
        <w:rPr>
          <w:color w:val="0000FF"/>
        </w:rPr>
        <w:t>var</w:t>
      </w:r>
      <w:r w:rsidR="004778C4" w:rsidRPr="004778C4">
        <w:t xml:space="preserve"> urlEncodedSecret = HttpUtility.UrlEncode(secret);</w:t>
      </w:r>
    </w:p>
    <w:p w:rsidR="004778C4" w:rsidRPr="004778C4" w:rsidRDefault="004778C4" w:rsidP="004778C4">
      <w:pPr>
        <w:pStyle w:val="Code"/>
      </w:pPr>
      <w:r w:rsidRPr="004778C4">
        <w:t xml:space="preserve">    </w:t>
      </w:r>
      <w:r w:rsidRPr="004778C4">
        <w:rPr>
          <w:color w:val="0000FF"/>
        </w:rPr>
        <w:t>var</w:t>
      </w:r>
      <w:r w:rsidRPr="004778C4">
        <w:t xml:space="preserve"> urlEncodedSid = HttpUtility.UrlEncode(sid);</w:t>
      </w:r>
    </w:p>
    <w:p w:rsidR="004778C4" w:rsidRPr="004778C4" w:rsidRDefault="004778C4" w:rsidP="004778C4">
      <w:pPr>
        <w:pStyle w:val="Code"/>
      </w:pPr>
      <w:r w:rsidRPr="004778C4">
        <w:t xml:space="preserve">    </w:t>
      </w:r>
      <w:r w:rsidRPr="004778C4">
        <w:rPr>
          <w:color w:val="0000FF"/>
        </w:rPr>
        <w:t>var</w:t>
      </w:r>
      <w:r w:rsidRPr="004778C4">
        <w:t xml:space="preserve"> body =           </w:t>
      </w:r>
      <w:r w:rsidRPr="004778C4">
        <w:rPr>
          <w:color w:val="2B91AF"/>
        </w:rPr>
        <w:t>String</w:t>
      </w:r>
      <w:r w:rsidRPr="004778C4">
        <w:t>.Format(</w:t>
      </w:r>
      <w:r w:rsidRPr="004778C4">
        <w:rPr>
          <w:color w:val="A31515"/>
        </w:rPr>
        <w:t>"grant_type=client_credentials&amp;client_id={</w:t>
      </w:r>
      <w:proofErr w:type="gramStart"/>
      <w:r w:rsidRPr="004778C4">
        <w:rPr>
          <w:color w:val="A31515"/>
        </w:rPr>
        <w:t>0}&amp;</w:t>
      </w:r>
      <w:proofErr w:type="gramEnd"/>
      <w:r w:rsidRPr="004778C4">
        <w:rPr>
          <w:color w:val="A31515"/>
        </w:rPr>
        <w:t>client_secret={1}&amp;scope=notify.windows.com"</w:t>
      </w:r>
      <w:r w:rsidRPr="004778C4">
        <w:t>, urlEncodedSid, urlEncodedSecret);</w:t>
      </w:r>
    </w:p>
    <w:p w:rsidR="004778C4" w:rsidRPr="004778C4" w:rsidRDefault="004778C4" w:rsidP="004778C4">
      <w:pPr>
        <w:pStyle w:val="Code"/>
      </w:pPr>
    </w:p>
    <w:p w:rsidR="004778C4" w:rsidRPr="004778C4" w:rsidRDefault="004778C4" w:rsidP="004778C4">
      <w:pPr>
        <w:pStyle w:val="Code"/>
      </w:pPr>
      <w:r w:rsidRPr="004778C4">
        <w:t xml:space="preserve">    </w:t>
      </w:r>
      <w:r w:rsidRPr="004778C4">
        <w:rPr>
          <w:color w:val="0000FF"/>
        </w:rPr>
        <w:t>string</w:t>
      </w:r>
      <w:r w:rsidRPr="004778C4">
        <w:t xml:space="preserve"> response;</w:t>
      </w:r>
    </w:p>
    <w:p w:rsidR="004778C4" w:rsidRPr="004778C4" w:rsidRDefault="004778C4" w:rsidP="004778C4">
      <w:pPr>
        <w:pStyle w:val="Code"/>
      </w:pPr>
      <w:r w:rsidRPr="004778C4">
        <w:t xml:space="preserve">    </w:t>
      </w:r>
      <w:r w:rsidRPr="004778C4">
        <w:rPr>
          <w:color w:val="0000FF"/>
        </w:rPr>
        <w:t>using</w:t>
      </w:r>
      <w:r w:rsidRPr="004778C4">
        <w:t xml:space="preserve"> (</w:t>
      </w:r>
      <w:r w:rsidRPr="004778C4">
        <w:rPr>
          <w:color w:val="0000FF"/>
        </w:rPr>
        <w:t>var</w:t>
      </w:r>
      <w:r w:rsidRPr="004778C4">
        <w:t xml:space="preserve"> client = </w:t>
      </w:r>
      <w:r w:rsidRPr="004778C4">
        <w:rPr>
          <w:color w:val="0000FF"/>
        </w:rPr>
        <w:t>new</w:t>
      </w:r>
      <w:r w:rsidRPr="004778C4">
        <w:t xml:space="preserve"> </w:t>
      </w:r>
      <w:proofErr w:type="gramStart"/>
      <w:r w:rsidRPr="004778C4">
        <w:t>WebClient(</w:t>
      </w:r>
      <w:proofErr w:type="gramEnd"/>
      <w:r w:rsidRPr="004778C4">
        <w:t>))</w:t>
      </w:r>
    </w:p>
    <w:p w:rsidR="004778C4" w:rsidRPr="004778C4" w:rsidRDefault="004778C4" w:rsidP="004778C4">
      <w:pPr>
        <w:pStyle w:val="Code"/>
      </w:pPr>
      <w:r w:rsidRPr="004778C4">
        <w:t xml:space="preserve">    {</w:t>
      </w:r>
    </w:p>
    <w:p w:rsidR="004778C4" w:rsidRPr="004778C4" w:rsidRDefault="004778C4" w:rsidP="004778C4">
      <w:pPr>
        <w:pStyle w:val="Code"/>
      </w:pPr>
      <w:r w:rsidRPr="004778C4">
        <w:t xml:space="preserve">     </w:t>
      </w:r>
      <w:proofErr w:type="gramStart"/>
      <w:r w:rsidRPr="004778C4">
        <w:t>client.Headers.Add</w:t>
      </w:r>
      <w:proofErr w:type="gramEnd"/>
      <w:r w:rsidRPr="004778C4">
        <w:t>(</w:t>
      </w:r>
      <w:r w:rsidRPr="004778C4">
        <w:rPr>
          <w:color w:val="A31515"/>
        </w:rPr>
        <w:t>"Content-Type"</w:t>
      </w:r>
      <w:r w:rsidRPr="004778C4">
        <w:t xml:space="preserve">, </w:t>
      </w:r>
    </w:p>
    <w:p w:rsidR="004778C4" w:rsidRPr="004778C4" w:rsidRDefault="004778C4" w:rsidP="004778C4">
      <w:pPr>
        <w:pStyle w:val="Code"/>
      </w:pPr>
      <w:r w:rsidRPr="004778C4">
        <w:rPr>
          <w:color w:val="A31515"/>
        </w:rPr>
        <w:t xml:space="preserve">                             "application/x-www-form-urlencoded"</w:t>
      </w:r>
      <w:r w:rsidRPr="004778C4">
        <w:t>);</w:t>
      </w:r>
    </w:p>
    <w:p w:rsidR="004778C4" w:rsidRPr="004778C4" w:rsidRDefault="00843D1B" w:rsidP="004778C4">
      <w:pPr>
        <w:pStyle w:val="Code"/>
      </w:pPr>
      <w:r>
        <w:t xml:space="preserve">    </w:t>
      </w:r>
      <w:r w:rsidR="004778C4" w:rsidRPr="004778C4">
        <w:t>response = client.UploadString(</w:t>
      </w:r>
      <w:r w:rsidR="004778C4" w:rsidRPr="004778C4">
        <w:rPr>
          <w:color w:val="A31515"/>
        </w:rPr>
        <w:t>"https://login.live.com/accesstoken.srf"</w:t>
      </w:r>
      <w:r w:rsidR="004778C4" w:rsidRPr="004778C4">
        <w:t>, body);</w:t>
      </w:r>
    </w:p>
    <w:p w:rsidR="004778C4" w:rsidRPr="004778C4" w:rsidRDefault="00843D1B" w:rsidP="004778C4">
      <w:pPr>
        <w:pStyle w:val="Code"/>
      </w:pPr>
      <w:r>
        <w:t xml:space="preserve">    </w:t>
      </w:r>
      <w:r w:rsidR="004778C4" w:rsidRPr="004778C4">
        <w:t>}</w:t>
      </w:r>
    </w:p>
    <w:p w:rsidR="00843D1B" w:rsidRDefault="00843D1B" w:rsidP="004778C4">
      <w:pPr>
        <w:pStyle w:val="Code"/>
      </w:pPr>
      <w:r>
        <w:t xml:space="preserve">    </w:t>
      </w:r>
      <w:r w:rsidR="004778C4" w:rsidRPr="004778C4">
        <w:rPr>
          <w:color w:val="0000FF"/>
        </w:rPr>
        <w:t>return</w:t>
      </w:r>
      <w:r w:rsidR="004778C4" w:rsidRPr="004778C4">
        <w:t xml:space="preserve"> GetOAuthTokenFromJson(response);</w:t>
      </w:r>
    </w:p>
    <w:p w:rsidR="004778C4" w:rsidRDefault="004778C4" w:rsidP="004778C4">
      <w:pPr>
        <w:pStyle w:val="Code"/>
      </w:pPr>
      <w:r w:rsidRPr="004778C4">
        <w:t>}</w:t>
      </w:r>
    </w:p>
    <w:p w:rsidR="00620499" w:rsidRDefault="004778C4" w:rsidP="00AE7924">
      <w:pPr>
        <w:pStyle w:val="TNNormalIndent"/>
      </w:pPr>
      <w:r w:rsidRPr="000966BC">
        <w:rPr>
          <w:lang w:val="en" w:eastAsia="vi-VN"/>
        </w:rPr>
        <w:t>Sau khi có đượ</w:t>
      </w:r>
      <w:r>
        <w:rPr>
          <w:lang w:val="en" w:eastAsia="vi-VN"/>
        </w:rPr>
        <w:t>c token</w:t>
      </w:r>
      <w:r w:rsidRPr="000966BC">
        <w:rPr>
          <w:lang w:val="en" w:eastAsia="vi-VN"/>
        </w:rPr>
        <w:t xml:space="preserve">, </w:t>
      </w:r>
      <w:r>
        <w:rPr>
          <w:lang w:val="en" w:eastAsia="vi-VN"/>
        </w:rPr>
        <w:t>RNS</w:t>
      </w:r>
      <w:r w:rsidRPr="000966BC">
        <w:rPr>
          <w:lang w:val="en" w:eastAsia="vi-VN"/>
        </w:rPr>
        <w:t xml:space="preserve"> sẽ sẵn sàng để gửi thông báo tới cho WNS</w:t>
      </w:r>
      <w:r>
        <w:rPr>
          <w:lang w:val="en" w:eastAsia="vi-VN"/>
        </w:rPr>
        <w:t xml:space="preserve">. Tuy nhiên, mỗi </w:t>
      </w:r>
      <w:r w:rsidR="00116F74">
        <w:rPr>
          <w:lang w:val="en" w:eastAsia="vi-VN"/>
        </w:rPr>
        <w:t>token</w:t>
      </w:r>
      <w:r>
        <w:rPr>
          <w:lang w:val="en" w:eastAsia="vi-VN"/>
        </w:rPr>
        <w:t xml:space="preserve"> đều có thời hạn sử dụng. M</w:t>
      </w:r>
      <w:r w:rsidR="00CB5611">
        <w:rPr>
          <w:lang w:val="en" w:eastAsia="vi-VN"/>
        </w:rPr>
        <w:t>ột khi hết hạn, RNS phải xin cấp một token mới thì mới gửi thông báo tiếp được.</w:t>
      </w:r>
    </w:p>
    <w:p w:rsidR="00620499" w:rsidRDefault="00F7283E">
      <w:pPr>
        <w:pStyle w:val="Heading4"/>
        <w:rPr>
          <w:lang w:val="en-US"/>
        </w:rPr>
      </w:pPr>
      <w:r>
        <w:rPr>
          <w:lang w:val="en-US"/>
        </w:rPr>
        <w:t xml:space="preserve">Bước 4: </w:t>
      </w:r>
      <w:r w:rsidR="00620499">
        <w:rPr>
          <w:lang w:val="en-US"/>
        </w:rPr>
        <w:t>Gửi thông báo cho WNS</w:t>
      </w:r>
    </w:p>
    <w:p w:rsidR="00620499" w:rsidRDefault="00620499" w:rsidP="00355A81">
      <w:pPr>
        <w:pStyle w:val="TNNormalIndent"/>
        <w:rPr>
          <w:lang w:val="en-US"/>
        </w:rPr>
      </w:pPr>
      <w:r>
        <w:rPr>
          <w:lang w:val="en-US"/>
        </w:rPr>
        <w:t>Về cơ bản, URI nhận được từ ứng dụng chính là một đường link trên một web server. Vậy, để gửi thông báo tới cho URI đó, về cơ bản là RNS sẽ truy cập đường link đó bằng phương thức PUSH và gửi kèm theo token</w:t>
      </w:r>
      <w:r w:rsidR="00F87D05">
        <w:rPr>
          <w:lang w:val="en-US"/>
        </w:rPr>
        <w:t xml:space="preserve"> cùng</w:t>
      </w:r>
      <w:r>
        <w:rPr>
          <w:lang w:val="en-US"/>
        </w:rPr>
        <w:t xml:space="preserve"> dữ liệu của thông báo.</w:t>
      </w:r>
    </w:p>
    <w:p w:rsidR="00F7283E" w:rsidRDefault="00F87D05" w:rsidP="00F7283E">
      <w:pPr>
        <w:rPr>
          <w:lang w:val="en-US"/>
        </w:rPr>
      </w:pPr>
      <w:r>
        <w:rPr>
          <w:lang w:val="en-US"/>
        </w:rPr>
        <w:t>Như đã đề cập ở phần trước, ta chỉ quan tâm đến raw notification. Raw notification không quy định về cấu trúc cho phần nội dung thông báo, ta có thể gửi bất cứ thứ gì trong thông báo đó, sao cho tổng dung lượ</w:t>
      </w:r>
      <w:r w:rsidR="00355A81">
        <w:rPr>
          <w:lang w:val="en-US"/>
        </w:rPr>
        <w:t>ng không quá 5KB.</w:t>
      </w:r>
      <w:r w:rsidR="00355A81">
        <w:rPr>
          <w:lang w:val="en-US"/>
        </w:rPr>
        <w:br/>
      </w:r>
      <w:r>
        <w:rPr>
          <w:lang w:val="en-US"/>
        </w:rPr>
        <w:t xml:space="preserve">Dưới đây </w:t>
      </w:r>
      <w:r w:rsidR="00F7283E">
        <w:rPr>
          <w:lang w:val="en-US"/>
        </w:rPr>
        <w:t>định dạng</w:t>
      </w:r>
      <w:r>
        <w:rPr>
          <w:lang w:val="en-US"/>
        </w:rPr>
        <w:t xml:space="preserve"> một đoạn HTTP request dùng để gửi notification:</w:t>
      </w:r>
    </w:p>
    <w:p w:rsidR="00F7283E" w:rsidRDefault="00F7283E" w:rsidP="00F7283E">
      <w:pPr>
        <w:rPr>
          <w:lang w:val="en-US"/>
        </w:rPr>
      </w:pPr>
    </w:p>
    <w:p w:rsidR="00F7283E" w:rsidRPr="00F7283E" w:rsidRDefault="00F7283E" w:rsidP="00F7283E">
      <w:pPr>
        <w:pStyle w:val="Code"/>
        <w:rPr>
          <w:lang w:val="en-US"/>
        </w:rPr>
      </w:pPr>
      <w:r>
        <w:rPr>
          <w:lang w:eastAsia="vi-VN"/>
        </w:rPr>
        <w:lastRenderedPageBreak/>
        <w:t>POST</w:t>
      </w:r>
      <w:r>
        <w:rPr>
          <w:lang w:eastAsia="vi-VN"/>
        </w:rPr>
        <w:br/>
      </w:r>
      <w:r w:rsidRPr="00222C2E">
        <w:rPr>
          <w:lang w:eastAsia="vi-VN"/>
        </w:rPr>
        <w:t>https://cloud.notify.windows.com/?token=AQE%bU%2fSjZOCvRjjpILow%3d%3d HTTP/1.1</w:t>
      </w:r>
      <w:r>
        <w:rPr>
          <w:lang w:eastAsia="vi-VN"/>
        </w:rPr>
        <w:br/>
      </w:r>
      <w:r w:rsidRPr="00222C2E">
        <w:rPr>
          <w:lang w:eastAsia="vi-VN"/>
        </w:rPr>
        <w:t>Content-Type: application/octet-stream</w:t>
      </w:r>
      <w:r>
        <w:rPr>
          <w:lang w:eastAsia="vi-VN"/>
        </w:rPr>
        <w:br/>
      </w:r>
      <w:r w:rsidRPr="00222C2E">
        <w:rPr>
          <w:lang w:eastAsia="vi-VN"/>
        </w:rPr>
        <w:t>X-WNS-Type: wns/raw</w:t>
      </w:r>
      <w:r>
        <w:rPr>
          <w:lang w:eastAsia="vi-VN"/>
        </w:rPr>
        <w:br/>
      </w:r>
      <w:r w:rsidRPr="00222C2E">
        <w:rPr>
          <w:lang w:eastAsia="vi-VN"/>
        </w:rPr>
        <w:t>X-WNS-Cache-Policy: cache</w:t>
      </w:r>
      <w:r>
        <w:rPr>
          <w:lang w:eastAsia="vi-VN"/>
        </w:rPr>
        <w:br/>
      </w:r>
      <w:r w:rsidRPr="00222C2E">
        <w:rPr>
          <w:lang w:eastAsia="vi-VN"/>
        </w:rPr>
        <w:t>X-WNS-RequestForStatus: true</w:t>
      </w:r>
      <w:r>
        <w:rPr>
          <w:lang w:eastAsia="vi-VN"/>
        </w:rPr>
        <w:br/>
      </w:r>
      <w:r w:rsidRPr="00222C2E">
        <w:rPr>
          <w:lang w:eastAsia="vi-VN"/>
        </w:rPr>
        <w:t>Authorization: Bearer &lt;Token&gt;</w:t>
      </w:r>
      <w:r>
        <w:rPr>
          <w:lang w:eastAsia="vi-VN"/>
        </w:rPr>
        <w:br/>
      </w:r>
      <w:r w:rsidRPr="00222C2E">
        <w:rPr>
          <w:lang w:eastAsia="vi-VN"/>
        </w:rPr>
        <w:t>Host: cloud.notify.windows.com</w:t>
      </w:r>
      <w:r>
        <w:rPr>
          <w:lang w:eastAsia="vi-VN"/>
        </w:rPr>
        <w:br/>
      </w:r>
      <w:r w:rsidRPr="00222C2E">
        <w:rPr>
          <w:lang w:eastAsia="vi-VN"/>
        </w:rPr>
        <w:t>Content-Length: &lt;Length&gt;</w:t>
      </w:r>
    </w:p>
    <w:p w:rsidR="00F87D05" w:rsidRDefault="00F7283E" w:rsidP="00F7283E">
      <w:pPr>
        <w:pStyle w:val="Code"/>
        <w:rPr>
          <w:lang w:eastAsia="vi-VN"/>
        </w:rPr>
      </w:pPr>
      <w:r w:rsidRPr="00222C2E">
        <w:rPr>
          <w:lang w:eastAsia="vi-VN"/>
        </w:rPr>
        <w:t>&lt;body&gt;</w:t>
      </w:r>
      <w:r w:rsidRPr="00222C2E">
        <w:rPr>
          <w:lang w:eastAsia="vi-VN"/>
        </w:rPr>
        <w:br/>
        <w:t>&lt;</w:t>
      </w:r>
      <w:r>
        <w:rPr>
          <w:lang w:eastAsia="vi-VN"/>
        </w:rPr>
        <w:t>/</w:t>
      </w:r>
      <w:r w:rsidRPr="00222C2E">
        <w:rPr>
          <w:lang w:eastAsia="vi-VN"/>
        </w:rPr>
        <w:t>body&gt;</w:t>
      </w:r>
    </w:p>
    <w:p w:rsidR="00F7283E" w:rsidRDefault="00F7283E" w:rsidP="00F7283E">
      <w:pPr>
        <w:rPr>
          <w:lang w:val="en-US"/>
        </w:rPr>
      </w:pPr>
      <w:r w:rsidRPr="007B5FAA">
        <w:t>Trong đó,</w:t>
      </w:r>
      <w:r w:rsidRPr="00222C2E">
        <w:rPr>
          <w:color w:val="000000"/>
          <w:sz w:val="18"/>
          <w:szCs w:val="18"/>
          <w:lang w:val="en" w:eastAsia="vi-VN"/>
        </w:rPr>
        <w:t xml:space="preserve"> </w:t>
      </w:r>
      <w:r w:rsidRPr="00222C2E">
        <w:rPr>
          <w:rStyle w:val="Heading5Char"/>
          <w:rFonts w:eastAsia="Arial"/>
        </w:rPr>
        <w:t>&lt;Token&gt;</w:t>
      </w:r>
      <w:r w:rsidRPr="00222C2E">
        <w:rPr>
          <w:color w:val="000000"/>
          <w:sz w:val="18"/>
          <w:szCs w:val="18"/>
          <w:lang w:val="en" w:eastAsia="vi-VN"/>
        </w:rPr>
        <w:t xml:space="preserve"> </w:t>
      </w:r>
      <w:r w:rsidRPr="007B5FAA">
        <w:t>là thẻ truy cập,</w:t>
      </w:r>
      <w:r w:rsidRPr="00222C2E">
        <w:rPr>
          <w:color w:val="000000"/>
          <w:sz w:val="18"/>
          <w:szCs w:val="18"/>
          <w:lang w:val="en" w:eastAsia="vi-VN"/>
        </w:rPr>
        <w:t xml:space="preserve"> </w:t>
      </w:r>
      <w:r w:rsidRPr="00222C2E">
        <w:rPr>
          <w:rStyle w:val="Heading5Char"/>
          <w:rFonts w:eastAsia="Arial"/>
        </w:rPr>
        <w:t>&lt;Length&gt;</w:t>
      </w:r>
      <w:r w:rsidRPr="00222C2E">
        <w:rPr>
          <w:color w:val="000000"/>
          <w:sz w:val="18"/>
          <w:szCs w:val="18"/>
          <w:lang w:val="en" w:eastAsia="vi-VN"/>
        </w:rPr>
        <w:t xml:space="preserve"> </w:t>
      </w:r>
      <w:r w:rsidRPr="007B5FAA">
        <w:t xml:space="preserve">là độ dài của </w:t>
      </w:r>
      <w:r>
        <w:rPr>
          <w:lang w:val="en-US"/>
        </w:rPr>
        <w:t>gói tin.</w:t>
      </w:r>
    </w:p>
    <w:p w:rsidR="00F7283E" w:rsidRDefault="00F7283E" w:rsidP="00F7283E">
      <w:pPr>
        <w:rPr>
          <w:lang w:val="en-US"/>
        </w:rPr>
      </w:pPr>
      <w:r>
        <w:rPr>
          <w:lang w:val="en-US"/>
        </w:rPr>
        <w:t>Dưới đây là một số header quan trọng trong một gói tin gửi cho WNS: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35"/>
        <w:gridCol w:w="2340"/>
        <w:gridCol w:w="3441"/>
      </w:tblGrid>
      <w:tr w:rsidR="00F7283E" w:rsidTr="00E72BD6">
        <w:tc>
          <w:tcPr>
            <w:tcW w:w="3235" w:type="dxa"/>
            <w:shd w:val="clear" w:color="auto" w:fill="auto"/>
          </w:tcPr>
          <w:p w:rsidR="00F7283E" w:rsidRPr="00E72BD6" w:rsidRDefault="00F7283E" w:rsidP="00E72BD6">
            <w:pPr>
              <w:pStyle w:val="tabletext"/>
              <w:spacing w:line="360" w:lineRule="auto"/>
              <w:rPr>
                <w:rFonts w:cs="Arial"/>
                <w:b/>
                <w:color w:val="000000"/>
                <w:sz w:val="18"/>
                <w:szCs w:val="18"/>
                <w:lang w:val="en" w:eastAsia="vi-VN"/>
              </w:rPr>
            </w:pPr>
            <w:r w:rsidRPr="00E72BD6">
              <w:rPr>
                <w:rFonts w:cs="Arial"/>
                <w:b/>
              </w:rPr>
              <w:t>Header name</w:t>
            </w:r>
          </w:p>
        </w:tc>
        <w:tc>
          <w:tcPr>
            <w:tcW w:w="2340" w:type="dxa"/>
            <w:shd w:val="clear" w:color="auto" w:fill="auto"/>
          </w:tcPr>
          <w:p w:rsidR="00F7283E" w:rsidRPr="00E72BD6" w:rsidRDefault="00F7283E" w:rsidP="00E72BD6">
            <w:pPr>
              <w:pStyle w:val="tabletext"/>
              <w:spacing w:line="360" w:lineRule="auto"/>
              <w:rPr>
                <w:rFonts w:cs="Arial"/>
                <w:b/>
                <w:color w:val="000000"/>
                <w:sz w:val="18"/>
                <w:szCs w:val="18"/>
                <w:lang w:val="en" w:eastAsia="vi-VN"/>
              </w:rPr>
            </w:pPr>
            <w:r w:rsidRPr="00E72BD6">
              <w:rPr>
                <w:rFonts w:cs="Arial"/>
                <w:b/>
              </w:rPr>
              <w:t>Required/Optional</w:t>
            </w:r>
          </w:p>
        </w:tc>
        <w:tc>
          <w:tcPr>
            <w:tcW w:w="3441" w:type="dxa"/>
            <w:shd w:val="clear" w:color="auto" w:fill="auto"/>
          </w:tcPr>
          <w:p w:rsidR="00F7283E" w:rsidRPr="00E72BD6" w:rsidRDefault="00F7283E" w:rsidP="00E72BD6">
            <w:pPr>
              <w:pStyle w:val="tabletext"/>
              <w:spacing w:line="360" w:lineRule="auto"/>
              <w:rPr>
                <w:rFonts w:cs="Arial"/>
                <w:b/>
                <w:color w:val="000000"/>
                <w:sz w:val="18"/>
                <w:szCs w:val="18"/>
                <w:lang w:val="en" w:eastAsia="vi-VN"/>
              </w:rPr>
            </w:pPr>
            <w:r w:rsidRPr="00E72BD6">
              <w:rPr>
                <w:rFonts w:cs="Arial"/>
                <w:b/>
              </w:rPr>
              <w:t>Description</w:t>
            </w:r>
          </w:p>
        </w:tc>
      </w:tr>
      <w:tr w:rsidR="00F7283E" w:rsidTr="00E72BD6">
        <w:tc>
          <w:tcPr>
            <w:tcW w:w="3235"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Authorization</w:t>
            </w:r>
          </w:p>
        </w:tc>
        <w:tc>
          <w:tcPr>
            <w:tcW w:w="2340"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Required</w:t>
            </w:r>
          </w:p>
        </w:tc>
        <w:tc>
          <w:tcPr>
            <w:tcW w:w="3441" w:type="dxa"/>
            <w:shd w:val="clear" w:color="auto" w:fill="auto"/>
          </w:tcPr>
          <w:p w:rsidR="00F7283E" w:rsidRPr="00E72BD6" w:rsidRDefault="00F7283E" w:rsidP="00E72BD6">
            <w:pPr>
              <w:pStyle w:val="tabletext"/>
              <w:spacing w:line="360" w:lineRule="auto"/>
              <w:rPr>
                <w:rFonts w:cs="Arial"/>
                <w:lang w:val="en" w:eastAsia="vi-VN"/>
              </w:rPr>
            </w:pPr>
            <w:r w:rsidRPr="00E72BD6">
              <w:rPr>
                <w:rFonts w:cs="Arial"/>
              </w:rPr>
              <w:t>Một header chuẩn của giao thức HTTP</w:t>
            </w:r>
            <w:r w:rsidRPr="00E72BD6">
              <w:rPr>
                <w:rFonts w:cs="Arial"/>
                <w:lang w:val="en" w:eastAsia="vi-VN"/>
              </w:rPr>
              <w:t>, dùng để xác thực danh tính của RNS. Bạn sẽ phải cung cấp thẻ truy cập trong header này.</w:t>
            </w:r>
          </w:p>
        </w:tc>
      </w:tr>
      <w:tr w:rsidR="00F7283E" w:rsidTr="00E72BD6">
        <w:tc>
          <w:tcPr>
            <w:tcW w:w="3235"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Content-Type</w:t>
            </w:r>
          </w:p>
        </w:tc>
        <w:tc>
          <w:tcPr>
            <w:tcW w:w="2340"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Required</w:t>
            </w:r>
          </w:p>
        </w:tc>
        <w:tc>
          <w:tcPr>
            <w:tcW w:w="3441" w:type="dxa"/>
            <w:shd w:val="clear" w:color="auto" w:fill="auto"/>
          </w:tcPr>
          <w:p w:rsidR="00F7283E" w:rsidRPr="00E72BD6" w:rsidRDefault="00F7283E" w:rsidP="00E72BD6">
            <w:pPr>
              <w:pStyle w:val="tabletext"/>
              <w:spacing w:line="360" w:lineRule="auto"/>
              <w:rPr>
                <w:rFonts w:cs="Arial"/>
                <w:color w:val="000000"/>
                <w:sz w:val="18"/>
                <w:szCs w:val="18"/>
                <w:lang w:eastAsia="vi-VN"/>
              </w:rPr>
            </w:pPr>
            <w:r w:rsidRPr="00E72BD6">
              <w:rPr>
                <w:rFonts w:cs="Arial"/>
              </w:rPr>
              <w:t>Một header chuẩn của giao thức HTTP, nếu sử dụng raw notification, header này phải có giá trị là:</w:t>
            </w:r>
            <w:r w:rsidRPr="00E72BD6">
              <w:rPr>
                <w:rFonts w:cs="Arial"/>
              </w:rPr>
              <w:br/>
              <w:t>application/octet-stream</w:t>
            </w:r>
          </w:p>
        </w:tc>
      </w:tr>
      <w:tr w:rsidR="00F7283E" w:rsidTr="00E72BD6">
        <w:tc>
          <w:tcPr>
            <w:tcW w:w="3235"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Content-Length</w:t>
            </w:r>
          </w:p>
        </w:tc>
        <w:tc>
          <w:tcPr>
            <w:tcW w:w="2340"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Required</w:t>
            </w:r>
          </w:p>
        </w:tc>
        <w:tc>
          <w:tcPr>
            <w:tcW w:w="3441" w:type="dxa"/>
            <w:shd w:val="clear" w:color="auto" w:fill="auto"/>
          </w:tcPr>
          <w:p w:rsidR="00F7283E" w:rsidRPr="00E72BD6" w:rsidRDefault="00F7283E" w:rsidP="00E72BD6">
            <w:pPr>
              <w:pStyle w:val="tabletext"/>
              <w:spacing w:line="360" w:lineRule="auto"/>
              <w:rPr>
                <w:rFonts w:cs="Arial"/>
                <w:lang w:val="en" w:eastAsia="vi-VN"/>
              </w:rPr>
            </w:pPr>
            <w:r w:rsidRPr="00E72BD6">
              <w:rPr>
                <w:rFonts w:cs="Arial"/>
                <w:lang w:val="en" w:eastAsia="vi-VN"/>
              </w:rPr>
              <w:t>Header này giúp xác định kích thước của gói tin.</w:t>
            </w:r>
          </w:p>
        </w:tc>
      </w:tr>
      <w:tr w:rsidR="00F7283E" w:rsidTr="00E72BD6">
        <w:tc>
          <w:tcPr>
            <w:tcW w:w="3235"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X-WNS-Type</w:t>
            </w:r>
          </w:p>
        </w:tc>
        <w:tc>
          <w:tcPr>
            <w:tcW w:w="2340"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Required</w:t>
            </w:r>
          </w:p>
        </w:tc>
        <w:tc>
          <w:tcPr>
            <w:tcW w:w="3441" w:type="dxa"/>
            <w:shd w:val="clear" w:color="auto" w:fill="auto"/>
          </w:tcPr>
          <w:p w:rsidR="00F7283E" w:rsidRPr="00E72BD6" w:rsidRDefault="00F7283E" w:rsidP="00E72BD6">
            <w:pPr>
              <w:pStyle w:val="tabletext"/>
              <w:spacing w:line="360" w:lineRule="auto"/>
              <w:rPr>
                <w:rFonts w:cs="Arial"/>
                <w:lang w:val="en" w:eastAsia="vi-VN"/>
              </w:rPr>
            </w:pPr>
            <w:r w:rsidRPr="00E72BD6">
              <w:rPr>
                <w:rFonts w:cs="Arial"/>
                <w:lang w:val="en" w:eastAsia="vi-VN"/>
              </w:rPr>
              <w:t>Giúp xác định loại thông báo là title, toast, badge hay raw.</w:t>
            </w:r>
            <w:r w:rsidRPr="00E72BD6">
              <w:rPr>
                <w:rFonts w:cs="Arial"/>
                <w:lang w:val="en" w:eastAsia="vi-VN"/>
              </w:rPr>
              <w:br/>
              <w:t>nếu ta sử dụng raw notification, header này phải có giá trị là wns/raw</w:t>
            </w:r>
          </w:p>
        </w:tc>
      </w:tr>
      <w:tr w:rsidR="00F7283E" w:rsidTr="00E72BD6">
        <w:tc>
          <w:tcPr>
            <w:tcW w:w="3235"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X-WNS-Cache-Policy</w:t>
            </w:r>
          </w:p>
        </w:tc>
        <w:tc>
          <w:tcPr>
            <w:tcW w:w="2340"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Optional</w:t>
            </w:r>
          </w:p>
        </w:tc>
        <w:tc>
          <w:tcPr>
            <w:tcW w:w="3441" w:type="dxa"/>
            <w:shd w:val="clear" w:color="auto" w:fill="auto"/>
          </w:tcPr>
          <w:p w:rsidR="00F7283E" w:rsidRPr="00E72BD6" w:rsidRDefault="00F7283E" w:rsidP="00E72BD6">
            <w:pPr>
              <w:pStyle w:val="tabletext"/>
              <w:spacing w:line="360" w:lineRule="auto"/>
              <w:rPr>
                <w:rFonts w:cs="Arial"/>
                <w:lang w:val="en" w:eastAsia="vi-VN"/>
              </w:rPr>
            </w:pPr>
            <w:r w:rsidRPr="00E72BD6">
              <w:rPr>
                <w:rFonts w:cs="Arial"/>
                <w:lang w:val="en" w:eastAsia="vi-VN"/>
              </w:rPr>
              <w:t>Nếu sử dụng header này, WNS sẽ lưu lại thông báo và gửi đi sau nếu như thiết bị offline. Giá trị nên đặt là “cache”.</w:t>
            </w:r>
          </w:p>
        </w:tc>
      </w:tr>
      <w:tr w:rsidR="00F7283E" w:rsidTr="00E72BD6">
        <w:tc>
          <w:tcPr>
            <w:tcW w:w="3235"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lastRenderedPageBreak/>
              <w:t>X-WNS-RequestForStatus</w:t>
            </w:r>
          </w:p>
        </w:tc>
        <w:tc>
          <w:tcPr>
            <w:tcW w:w="2340" w:type="dxa"/>
            <w:shd w:val="clear" w:color="auto" w:fill="auto"/>
          </w:tcPr>
          <w:p w:rsidR="00F7283E" w:rsidRPr="00E72BD6" w:rsidRDefault="00F7283E" w:rsidP="00E72BD6">
            <w:pPr>
              <w:pStyle w:val="tabletext"/>
              <w:spacing w:line="360" w:lineRule="auto"/>
              <w:rPr>
                <w:rFonts w:cs="Arial"/>
                <w:color w:val="000000"/>
                <w:sz w:val="18"/>
                <w:szCs w:val="18"/>
                <w:lang w:val="en" w:eastAsia="vi-VN"/>
              </w:rPr>
            </w:pPr>
            <w:r w:rsidRPr="00E72BD6">
              <w:rPr>
                <w:rFonts w:cs="Arial"/>
              </w:rPr>
              <w:t>Optional</w:t>
            </w:r>
          </w:p>
        </w:tc>
        <w:tc>
          <w:tcPr>
            <w:tcW w:w="3441" w:type="dxa"/>
            <w:shd w:val="clear" w:color="auto" w:fill="auto"/>
          </w:tcPr>
          <w:p w:rsidR="00F7283E" w:rsidRPr="00E72BD6" w:rsidRDefault="00F7283E" w:rsidP="00E72BD6">
            <w:pPr>
              <w:pStyle w:val="tabletext"/>
              <w:spacing w:line="360" w:lineRule="auto"/>
              <w:rPr>
                <w:rFonts w:cs="Arial"/>
                <w:lang w:val="en" w:eastAsia="vi-VN"/>
              </w:rPr>
            </w:pPr>
            <w:r w:rsidRPr="00E72BD6">
              <w:rPr>
                <w:rFonts w:cs="Arial"/>
                <w:lang w:val="en" w:eastAsia="vi-VN"/>
              </w:rPr>
              <w:t>Nếu sử dụng header này, response từ WNS sẽ chứa các thông tin liên quan đến trạng thái kết nối của thiết bị và tình trạng của thông báo.</w:t>
            </w:r>
            <w:r w:rsidRPr="00E72BD6">
              <w:rPr>
                <w:rFonts w:cs="Arial"/>
                <w:lang w:val="en" w:eastAsia="vi-VN"/>
              </w:rPr>
              <w:br/>
              <w:t>mặc định là false, ta nên đặt là true để nhận được các thông tin này.</w:t>
            </w:r>
          </w:p>
        </w:tc>
      </w:tr>
    </w:tbl>
    <w:p w:rsidR="00F7283E" w:rsidRDefault="00F7283E" w:rsidP="00F7283E">
      <w:pPr>
        <w:rPr>
          <w:lang w:val="en-US"/>
        </w:rPr>
      </w:pPr>
    </w:p>
    <w:p w:rsidR="00F7283E" w:rsidRDefault="00F7283E">
      <w:pPr>
        <w:pStyle w:val="Heading4"/>
        <w:rPr>
          <w:lang w:val="en-US"/>
        </w:rPr>
      </w:pPr>
      <w:r>
        <w:rPr>
          <w:lang w:val="en-US"/>
        </w:rPr>
        <w:t>Bước 5: Nhận thông tin trả về từ WNS sau khi gửi thông báo</w:t>
      </w:r>
    </w:p>
    <w:p w:rsidR="00F7283E" w:rsidRDefault="00F7283E" w:rsidP="00355A81">
      <w:pPr>
        <w:pStyle w:val="TNNormalIndent"/>
        <w:rPr>
          <w:lang w:val="en-US"/>
        </w:rPr>
      </w:pPr>
      <w:r>
        <w:rPr>
          <w:lang w:val="en-US"/>
        </w:rPr>
        <w:t xml:space="preserve">Nếu trong request gửi thông báo, header </w:t>
      </w:r>
      <w:r w:rsidRPr="005A55E3">
        <w:t>X-WNS-RequestForStatus</w:t>
      </w:r>
      <w:r>
        <w:rPr>
          <w:lang w:val="en-US"/>
        </w:rPr>
        <w:t xml:space="preserve"> được đặt giá trị là true thì </w:t>
      </w:r>
      <w:r>
        <w:t>sau khi gửi thông báo, WNS sẽ gửi trả lại cho RNS một số thông tin liên quan tới trạng thái hiện tại của thiết bị và của thông báo</w:t>
      </w:r>
      <w:r>
        <w:rPr>
          <w:lang w:val="en-US"/>
        </w:rPr>
        <w:t xml:space="preserve">. Ta có thể sử dụng thông tin này để xem </w:t>
      </w:r>
      <w:r w:rsidR="005D5349">
        <w:rPr>
          <w:lang w:val="en-US"/>
        </w:rPr>
        <w:t>xét, liệu thiết bị có thể còn nhận được thông báo nữa hay không.</w:t>
      </w:r>
    </w:p>
    <w:p w:rsidR="005D5349" w:rsidRDefault="005D5349" w:rsidP="005D5349">
      <w:r>
        <w:t>Dưới đây là một số header trong gói tin trả về từ WNS: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7"/>
        <w:gridCol w:w="2311"/>
        <w:gridCol w:w="3963"/>
      </w:tblGrid>
      <w:tr w:rsidR="005D5349" w:rsidTr="00E72BD6">
        <w:tc>
          <w:tcPr>
            <w:tcW w:w="2787" w:type="dxa"/>
            <w:shd w:val="clear" w:color="auto" w:fill="auto"/>
          </w:tcPr>
          <w:p w:rsidR="005D5349" w:rsidRPr="00E72BD6" w:rsidRDefault="005D5349" w:rsidP="00E72BD6">
            <w:pPr>
              <w:pStyle w:val="tabletext"/>
              <w:spacing w:line="360" w:lineRule="auto"/>
              <w:rPr>
                <w:rFonts w:cs="Arial"/>
                <w:b/>
              </w:rPr>
            </w:pPr>
            <w:r w:rsidRPr="00E72BD6">
              <w:rPr>
                <w:rFonts w:cs="Arial"/>
                <w:b/>
              </w:rPr>
              <w:t>Header name</w:t>
            </w:r>
          </w:p>
        </w:tc>
        <w:tc>
          <w:tcPr>
            <w:tcW w:w="2311" w:type="dxa"/>
            <w:shd w:val="clear" w:color="auto" w:fill="auto"/>
          </w:tcPr>
          <w:p w:rsidR="005D5349" w:rsidRPr="00E72BD6" w:rsidRDefault="005D5349" w:rsidP="00E72BD6">
            <w:pPr>
              <w:pStyle w:val="tabletext"/>
              <w:spacing w:line="360" w:lineRule="auto"/>
              <w:rPr>
                <w:rFonts w:cs="Arial"/>
                <w:b/>
              </w:rPr>
            </w:pPr>
            <w:r w:rsidRPr="00E72BD6">
              <w:rPr>
                <w:rFonts w:cs="Arial"/>
                <w:b/>
              </w:rPr>
              <w:t>Required/Optional</w:t>
            </w:r>
          </w:p>
        </w:tc>
        <w:tc>
          <w:tcPr>
            <w:tcW w:w="4189" w:type="dxa"/>
            <w:shd w:val="clear" w:color="auto" w:fill="auto"/>
          </w:tcPr>
          <w:p w:rsidR="005D5349" w:rsidRPr="00E72BD6" w:rsidRDefault="005D5349" w:rsidP="00E72BD6">
            <w:pPr>
              <w:pStyle w:val="tabletext"/>
              <w:spacing w:line="360" w:lineRule="auto"/>
              <w:rPr>
                <w:rFonts w:cs="Arial"/>
                <w:b/>
              </w:rPr>
            </w:pPr>
            <w:r w:rsidRPr="00E72BD6">
              <w:rPr>
                <w:rFonts w:cs="Arial"/>
                <w:b/>
              </w:rPr>
              <w:t>Description</w:t>
            </w:r>
          </w:p>
        </w:tc>
      </w:tr>
      <w:tr w:rsidR="005D5349" w:rsidTr="00E72BD6">
        <w:tc>
          <w:tcPr>
            <w:tcW w:w="2787" w:type="dxa"/>
            <w:shd w:val="clear" w:color="auto" w:fill="auto"/>
          </w:tcPr>
          <w:p w:rsidR="005D5349" w:rsidRPr="00E72BD6" w:rsidRDefault="005D5349" w:rsidP="00E72BD6">
            <w:pPr>
              <w:pStyle w:val="tabletext"/>
              <w:spacing w:line="360" w:lineRule="auto"/>
              <w:rPr>
                <w:rFonts w:cs="Arial"/>
              </w:rPr>
            </w:pPr>
            <w:r w:rsidRPr="00E72BD6">
              <w:rPr>
                <w:rFonts w:cs="Arial"/>
              </w:rPr>
              <w:t>X-WNS-Debug-Trace</w:t>
            </w:r>
          </w:p>
        </w:tc>
        <w:tc>
          <w:tcPr>
            <w:tcW w:w="2311" w:type="dxa"/>
            <w:shd w:val="clear" w:color="auto" w:fill="auto"/>
          </w:tcPr>
          <w:p w:rsidR="005D5349" w:rsidRPr="00E72BD6" w:rsidRDefault="005D5349" w:rsidP="00E72BD6">
            <w:pPr>
              <w:pStyle w:val="tabletext"/>
              <w:spacing w:line="360" w:lineRule="auto"/>
              <w:rPr>
                <w:rFonts w:cs="Arial"/>
              </w:rPr>
            </w:pPr>
            <w:r w:rsidRPr="00E72BD6">
              <w:rPr>
                <w:rFonts w:cs="Arial"/>
              </w:rPr>
              <w:t>Optional</w:t>
            </w:r>
          </w:p>
        </w:tc>
        <w:tc>
          <w:tcPr>
            <w:tcW w:w="4189" w:type="dxa"/>
            <w:shd w:val="clear" w:color="auto" w:fill="auto"/>
          </w:tcPr>
          <w:p w:rsidR="005D5349" w:rsidRPr="00E72BD6" w:rsidRDefault="005D5349" w:rsidP="00E72BD6">
            <w:pPr>
              <w:pStyle w:val="tabletext"/>
              <w:spacing w:line="360" w:lineRule="auto"/>
              <w:rPr>
                <w:rFonts w:cs="Arial"/>
              </w:rPr>
            </w:pPr>
            <w:r w:rsidRPr="00E72BD6">
              <w:rPr>
                <w:rFonts w:cs="Arial"/>
              </w:rPr>
              <w:t>Một số thông tin dùng dể debug.</w:t>
            </w:r>
          </w:p>
        </w:tc>
      </w:tr>
      <w:tr w:rsidR="005D5349" w:rsidTr="00E72BD6">
        <w:tc>
          <w:tcPr>
            <w:tcW w:w="2787" w:type="dxa"/>
            <w:shd w:val="clear" w:color="auto" w:fill="auto"/>
          </w:tcPr>
          <w:p w:rsidR="005D5349" w:rsidRPr="00E72BD6" w:rsidRDefault="005D5349" w:rsidP="00E72BD6">
            <w:pPr>
              <w:pStyle w:val="tabletext"/>
              <w:spacing w:line="360" w:lineRule="auto"/>
              <w:rPr>
                <w:rFonts w:cs="Arial"/>
              </w:rPr>
            </w:pPr>
            <w:r w:rsidRPr="00E72BD6">
              <w:rPr>
                <w:rFonts w:cs="Arial"/>
              </w:rPr>
              <w:t>X-WNS-DeviceConnectionStatus</w:t>
            </w:r>
          </w:p>
        </w:tc>
        <w:tc>
          <w:tcPr>
            <w:tcW w:w="2311" w:type="dxa"/>
            <w:shd w:val="clear" w:color="auto" w:fill="auto"/>
          </w:tcPr>
          <w:p w:rsidR="005D5349" w:rsidRPr="00E72BD6" w:rsidRDefault="005D5349" w:rsidP="00E72BD6">
            <w:pPr>
              <w:pStyle w:val="tabletext"/>
              <w:spacing w:line="360" w:lineRule="auto"/>
              <w:rPr>
                <w:rFonts w:cs="Arial"/>
              </w:rPr>
            </w:pPr>
            <w:r w:rsidRPr="00E72BD6">
              <w:rPr>
                <w:rFonts w:cs="Arial"/>
              </w:rPr>
              <w:t>Optional</w:t>
            </w:r>
          </w:p>
        </w:tc>
        <w:tc>
          <w:tcPr>
            <w:tcW w:w="4189" w:type="dxa"/>
            <w:shd w:val="clear" w:color="auto" w:fill="auto"/>
          </w:tcPr>
          <w:p w:rsidR="005D5349" w:rsidRPr="00E72BD6" w:rsidRDefault="005D5349" w:rsidP="00E72BD6">
            <w:pPr>
              <w:pStyle w:val="tabletext"/>
              <w:spacing w:line="360" w:lineRule="auto"/>
              <w:rPr>
                <w:rFonts w:cs="Arial"/>
              </w:rPr>
            </w:pPr>
            <w:r w:rsidRPr="00E72BD6">
              <w:rPr>
                <w:rFonts w:cs="Arial"/>
              </w:rPr>
              <w:t>Chứa trạng thái kết nối của thiết bị. Header này chỉ có nếu gói tin gửi đi có dùng header X-WNS-RequestForStatus</w:t>
            </w:r>
          </w:p>
        </w:tc>
      </w:tr>
      <w:tr w:rsidR="005D5349" w:rsidTr="00E72BD6">
        <w:tc>
          <w:tcPr>
            <w:tcW w:w="2787" w:type="dxa"/>
            <w:shd w:val="clear" w:color="auto" w:fill="auto"/>
          </w:tcPr>
          <w:p w:rsidR="005D5349" w:rsidRPr="00E72BD6" w:rsidRDefault="005D5349" w:rsidP="00E72BD6">
            <w:pPr>
              <w:pStyle w:val="tabletext"/>
              <w:spacing w:line="360" w:lineRule="auto"/>
              <w:rPr>
                <w:rFonts w:cs="Arial"/>
              </w:rPr>
            </w:pPr>
            <w:r w:rsidRPr="00E72BD6">
              <w:rPr>
                <w:rFonts w:cs="Arial"/>
              </w:rPr>
              <w:t>X-WNS-Error-Description</w:t>
            </w:r>
          </w:p>
        </w:tc>
        <w:tc>
          <w:tcPr>
            <w:tcW w:w="2311" w:type="dxa"/>
            <w:shd w:val="clear" w:color="auto" w:fill="auto"/>
          </w:tcPr>
          <w:p w:rsidR="005D5349" w:rsidRPr="00E72BD6" w:rsidRDefault="005D5349" w:rsidP="00E72BD6">
            <w:pPr>
              <w:pStyle w:val="tabletext"/>
              <w:spacing w:line="360" w:lineRule="auto"/>
              <w:rPr>
                <w:rFonts w:cs="Arial"/>
              </w:rPr>
            </w:pPr>
            <w:r w:rsidRPr="00E72BD6">
              <w:rPr>
                <w:rFonts w:cs="Arial"/>
              </w:rPr>
              <w:t>Optional</w:t>
            </w:r>
          </w:p>
        </w:tc>
        <w:tc>
          <w:tcPr>
            <w:tcW w:w="4189" w:type="dxa"/>
            <w:shd w:val="clear" w:color="auto" w:fill="auto"/>
          </w:tcPr>
          <w:p w:rsidR="005D5349" w:rsidRPr="00E72BD6" w:rsidRDefault="005D5349" w:rsidP="00E72BD6">
            <w:pPr>
              <w:pStyle w:val="tabletext"/>
              <w:spacing w:line="360" w:lineRule="auto"/>
              <w:rPr>
                <w:rFonts w:cs="Arial"/>
              </w:rPr>
            </w:pPr>
            <w:r w:rsidRPr="00E72BD6">
              <w:rPr>
                <w:rFonts w:cs="Arial"/>
              </w:rPr>
              <w:t>Một chuỗi kí tự mô tả lỗi nếu có</w:t>
            </w:r>
          </w:p>
        </w:tc>
      </w:tr>
      <w:tr w:rsidR="005D5349" w:rsidTr="00E72BD6">
        <w:tc>
          <w:tcPr>
            <w:tcW w:w="2787" w:type="dxa"/>
            <w:shd w:val="clear" w:color="auto" w:fill="auto"/>
          </w:tcPr>
          <w:p w:rsidR="005D5349" w:rsidRPr="00E72BD6" w:rsidRDefault="005D5349" w:rsidP="00E72BD6">
            <w:pPr>
              <w:pStyle w:val="tabletext"/>
              <w:spacing w:line="360" w:lineRule="auto"/>
              <w:rPr>
                <w:rFonts w:cs="Arial"/>
              </w:rPr>
            </w:pPr>
            <w:r w:rsidRPr="00E72BD6">
              <w:rPr>
                <w:rFonts w:cs="Arial"/>
              </w:rPr>
              <w:t>X-WNS-Msg-ID</w:t>
            </w:r>
          </w:p>
        </w:tc>
        <w:tc>
          <w:tcPr>
            <w:tcW w:w="2311" w:type="dxa"/>
            <w:shd w:val="clear" w:color="auto" w:fill="auto"/>
          </w:tcPr>
          <w:p w:rsidR="005D5349" w:rsidRPr="00E72BD6" w:rsidRDefault="005D5349" w:rsidP="00E72BD6">
            <w:pPr>
              <w:pStyle w:val="tabletext"/>
              <w:spacing w:line="360" w:lineRule="auto"/>
              <w:rPr>
                <w:rFonts w:cs="Arial"/>
              </w:rPr>
            </w:pPr>
            <w:r w:rsidRPr="00E72BD6">
              <w:rPr>
                <w:rFonts w:cs="Arial"/>
              </w:rPr>
              <w:t>Optional</w:t>
            </w:r>
          </w:p>
        </w:tc>
        <w:tc>
          <w:tcPr>
            <w:tcW w:w="4189" w:type="dxa"/>
            <w:shd w:val="clear" w:color="auto" w:fill="auto"/>
          </w:tcPr>
          <w:p w:rsidR="005D5349" w:rsidRPr="00E72BD6" w:rsidRDefault="005D5349" w:rsidP="00E72BD6">
            <w:pPr>
              <w:pStyle w:val="tabletext"/>
              <w:spacing w:line="360" w:lineRule="auto"/>
              <w:rPr>
                <w:rFonts w:cs="Arial"/>
              </w:rPr>
            </w:pPr>
            <w:r w:rsidRPr="00E72BD6">
              <w:rPr>
                <w:rFonts w:cs="Arial"/>
              </w:rPr>
              <w:t>Chuỗi kí tự chứa ID của thông báo</w:t>
            </w:r>
          </w:p>
        </w:tc>
      </w:tr>
      <w:tr w:rsidR="005D5349" w:rsidTr="00E72BD6">
        <w:tc>
          <w:tcPr>
            <w:tcW w:w="2787" w:type="dxa"/>
            <w:shd w:val="clear" w:color="auto" w:fill="auto"/>
          </w:tcPr>
          <w:p w:rsidR="005D5349" w:rsidRPr="00E72BD6" w:rsidRDefault="005D5349" w:rsidP="00E72BD6">
            <w:pPr>
              <w:pStyle w:val="tabletext"/>
              <w:spacing w:line="360" w:lineRule="auto"/>
              <w:rPr>
                <w:rFonts w:cs="Arial"/>
              </w:rPr>
            </w:pPr>
            <w:r w:rsidRPr="00E72BD6">
              <w:rPr>
                <w:rFonts w:cs="Arial"/>
              </w:rPr>
              <w:t>X-WNS-Status</w:t>
            </w:r>
          </w:p>
        </w:tc>
        <w:tc>
          <w:tcPr>
            <w:tcW w:w="2311" w:type="dxa"/>
            <w:shd w:val="clear" w:color="auto" w:fill="auto"/>
          </w:tcPr>
          <w:p w:rsidR="005D5349" w:rsidRPr="00E72BD6" w:rsidRDefault="005D5349" w:rsidP="00E72BD6">
            <w:pPr>
              <w:pStyle w:val="tabletext"/>
              <w:spacing w:line="360" w:lineRule="auto"/>
              <w:rPr>
                <w:rFonts w:cs="Arial"/>
              </w:rPr>
            </w:pPr>
            <w:r w:rsidRPr="00E72BD6">
              <w:rPr>
                <w:rFonts w:cs="Arial"/>
              </w:rPr>
              <w:t>Optional</w:t>
            </w:r>
          </w:p>
        </w:tc>
        <w:tc>
          <w:tcPr>
            <w:tcW w:w="4189" w:type="dxa"/>
            <w:shd w:val="clear" w:color="auto" w:fill="auto"/>
          </w:tcPr>
          <w:p w:rsidR="005D5349" w:rsidRPr="00E72BD6" w:rsidRDefault="005D5349" w:rsidP="00E72BD6">
            <w:pPr>
              <w:pStyle w:val="tabletext"/>
              <w:spacing w:line="360" w:lineRule="auto"/>
              <w:rPr>
                <w:rFonts w:cs="Arial"/>
              </w:rPr>
            </w:pPr>
            <w:r w:rsidRPr="00E72BD6">
              <w:rPr>
                <w:rFonts w:cs="Arial"/>
              </w:rPr>
              <w:t>Chứa trạng thái của thông báo</w:t>
            </w:r>
          </w:p>
        </w:tc>
      </w:tr>
    </w:tbl>
    <w:p w:rsidR="005D5349" w:rsidRDefault="005D5349" w:rsidP="005D5349">
      <w:r>
        <w:t>Chi tiết về một số header cần quan tâm trong số trên:</w:t>
      </w:r>
    </w:p>
    <w:p w:rsidR="005D5349" w:rsidRPr="005D5349" w:rsidRDefault="005D5349" w:rsidP="00BE1F3B">
      <w:pPr>
        <w:numPr>
          <w:ilvl w:val="0"/>
          <w:numId w:val="4"/>
        </w:numPr>
        <w:rPr>
          <w:lang w:val="en-US"/>
        </w:rPr>
      </w:pPr>
      <w:r w:rsidRPr="005A55E3">
        <w:t>X-WNS-DeviceConnectionStatus</w:t>
      </w:r>
      <w:r>
        <w:rPr>
          <w:lang w:val="en-US"/>
        </w:rPr>
        <w:t xml:space="preserve">: </w:t>
      </w:r>
      <w:r>
        <w:t>header này có thể có 3 giá trị trong bảng sau:</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861"/>
      </w:tblGrid>
      <w:tr w:rsidR="005D5349" w:rsidTr="00E72BD6">
        <w:tc>
          <w:tcPr>
            <w:tcW w:w="2155" w:type="dxa"/>
            <w:shd w:val="clear" w:color="auto" w:fill="auto"/>
          </w:tcPr>
          <w:p w:rsidR="005D5349" w:rsidRPr="00E72BD6" w:rsidRDefault="005D5349" w:rsidP="00E72BD6">
            <w:pPr>
              <w:pStyle w:val="tabletext"/>
              <w:spacing w:line="360" w:lineRule="auto"/>
              <w:rPr>
                <w:rFonts w:cs="Arial"/>
                <w:b/>
              </w:rPr>
            </w:pPr>
            <w:r w:rsidRPr="00E72BD6">
              <w:rPr>
                <w:rFonts w:cs="Arial"/>
                <w:b/>
              </w:rPr>
              <w:t>Value</w:t>
            </w:r>
          </w:p>
        </w:tc>
        <w:tc>
          <w:tcPr>
            <w:tcW w:w="6861" w:type="dxa"/>
            <w:shd w:val="clear" w:color="auto" w:fill="auto"/>
          </w:tcPr>
          <w:p w:rsidR="005D5349" w:rsidRPr="00E72BD6" w:rsidRDefault="005D5349" w:rsidP="00E72BD6">
            <w:pPr>
              <w:pStyle w:val="tabletext"/>
              <w:spacing w:line="360" w:lineRule="auto"/>
              <w:rPr>
                <w:rFonts w:cs="Arial"/>
                <w:b/>
              </w:rPr>
            </w:pPr>
            <w:r w:rsidRPr="00E72BD6">
              <w:rPr>
                <w:rFonts w:cs="Arial"/>
                <w:b/>
              </w:rPr>
              <w:t>Description</w:t>
            </w:r>
          </w:p>
        </w:tc>
      </w:tr>
      <w:tr w:rsidR="005D5349" w:rsidTr="00E72BD6">
        <w:tc>
          <w:tcPr>
            <w:tcW w:w="2155" w:type="dxa"/>
            <w:shd w:val="clear" w:color="auto" w:fill="auto"/>
          </w:tcPr>
          <w:p w:rsidR="005D5349" w:rsidRPr="00E72BD6" w:rsidRDefault="005D5349" w:rsidP="00E72BD6">
            <w:pPr>
              <w:pStyle w:val="tabletext"/>
              <w:spacing w:line="360" w:lineRule="auto"/>
              <w:rPr>
                <w:rFonts w:cs="Arial"/>
              </w:rPr>
            </w:pPr>
            <w:r w:rsidRPr="00E72BD6">
              <w:rPr>
                <w:rFonts w:cs="Arial"/>
              </w:rPr>
              <w:t>Connected</w:t>
            </w:r>
          </w:p>
        </w:tc>
        <w:tc>
          <w:tcPr>
            <w:tcW w:w="6861" w:type="dxa"/>
            <w:shd w:val="clear" w:color="auto" w:fill="auto"/>
          </w:tcPr>
          <w:p w:rsidR="005D5349" w:rsidRPr="00E72BD6" w:rsidRDefault="005D5349" w:rsidP="00E72BD6">
            <w:pPr>
              <w:pStyle w:val="tabletext"/>
              <w:spacing w:line="360" w:lineRule="auto"/>
              <w:rPr>
                <w:rFonts w:cs="Arial"/>
              </w:rPr>
            </w:pPr>
            <w:r w:rsidRPr="00E72BD6">
              <w:rPr>
                <w:rFonts w:cs="Arial"/>
              </w:rPr>
              <w:t>Thiết bị đang có kết nối tới WNS. Thông báo sẽ được chuyển tới thiết bị ngay lập tức.</w:t>
            </w:r>
          </w:p>
        </w:tc>
      </w:tr>
      <w:tr w:rsidR="005D5349" w:rsidTr="00E72BD6">
        <w:tc>
          <w:tcPr>
            <w:tcW w:w="2155" w:type="dxa"/>
            <w:shd w:val="clear" w:color="auto" w:fill="auto"/>
          </w:tcPr>
          <w:p w:rsidR="005D5349" w:rsidRPr="00E72BD6" w:rsidRDefault="005D5349" w:rsidP="00E72BD6">
            <w:pPr>
              <w:pStyle w:val="tabletext"/>
              <w:spacing w:line="360" w:lineRule="auto"/>
              <w:rPr>
                <w:rFonts w:cs="Arial"/>
              </w:rPr>
            </w:pPr>
            <w:r w:rsidRPr="00E72BD6">
              <w:rPr>
                <w:rFonts w:cs="Arial"/>
              </w:rPr>
              <w:lastRenderedPageBreak/>
              <w:t>Disconnected</w:t>
            </w:r>
          </w:p>
        </w:tc>
        <w:tc>
          <w:tcPr>
            <w:tcW w:w="6861" w:type="dxa"/>
            <w:shd w:val="clear" w:color="auto" w:fill="auto"/>
          </w:tcPr>
          <w:p w:rsidR="005D5349" w:rsidRPr="00E72BD6" w:rsidRDefault="005D5349" w:rsidP="00E72BD6">
            <w:pPr>
              <w:pStyle w:val="tabletext"/>
              <w:spacing w:line="360" w:lineRule="auto"/>
              <w:rPr>
                <w:rFonts w:cs="Arial"/>
              </w:rPr>
            </w:pPr>
            <w:r w:rsidRPr="00E72BD6">
              <w:rPr>
                <w:rFonts w:cs="Arial"/>
              </w:rPr>
              <w:t>Thiết bị không có kết nối tới WNS.</w:t>
            </w:r>
          </w:p>
        </w:tc>
      </w:tr>
      <w:tr w:rsidR="005D5349" w:rsidTr="00E72BD6">
        <w:tc>
          <w:tcPr>
            <w:tcW w:w="2155" w:type="dxa"/>
            <w:shd w:val="clear" w:color="auto" w:fill="auto"/>
          </w:tcPr>
          <w:p w:rsidR="005D5349" w:rsidRPr="00E72BD6" w:rsidRDefault="005D5349" w:rsidP="00E72BD6">
            <w:pPr>
              <w:pStyle w:val="tabletext"/>
              <w:spacing w:line="360" w:lineRule="auto"/>
              <w:rPr>
                <w:rFonts w:cs="Arial"/>
              </w:rPr>
            </w:pPr>
            <w:r w:rsidRPr="00E72BD6">
              <w:rPr>
                <w:rFonts w:cs="Arial"/>
              </w:rPr>
              <w:t>Tempconnected</w:t>
            </w:r>
          </w:p>
        </w:tc>
        <w:tc>
          <w:tcPr>
            <w:tcW w:w="6861" w:type="dxa"/>
            <w:shd w:val="clear" w:color="auto" w:fill="auto"/>
          </w:tcPr>
          <w:p w:rsidR="005D5349" w:rsidRPr="00E72BD6" w:rsidRDefault="005D5349" w:rsidP="00E72BD6">
            <w:pPr>
              <w:pStyle w:val="tabletext"/>
              <w:spacing w:line="360" w:lineRule="auto"/>
              <w:rPr>
                <w:rFonts w:cs="Arial"/>
              </w:rPr>
            </w:pPr>
            <w:r w:rsidRPr="00E72BD6">
              <w:rPr>
                <w:rFonts w:cs="Arial"/>
              </w:rPr>
              <w:t>Thiết bị đang tạm thời mất kết nối tới WNS, ví dụ như khi kết nối 3g tự động ngắt để tiết kiệm dung lượng hoặc kết nối Wireless bị rớt. Đây là sự gián đoạn mạng tạm thời chứ không phải là cố ý ngắt kết nối.</w:t>
            </w:r>
          </w:p>
        </w:tc>
      </w:tr>
    </w:tbl>
    <w:p w:rsidR="005D5349" w:rsidRDefault="005D5349" w:rsidP="00BE1F3B">
      <w:pPr>
        <w:numPr>
          <w:ilvl w:val="0"/>
          <w:numId w:val="4"/>
        </w:numPr>
        <w:rPr>
          <w:lang w:val="en-US"/>
        </w:rPr>
      </w:pPr>
      <w:r w:rsidRPr="00222C2E">
        <w:t>X-WNS-Status</w:t>
      </w:r>
      <w:r>
        <w:t>: header này có thể có 3 giá trị trong bảng sau</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64"/>
        <w:gridCol w:w="7097"/>
      </w:tblGrid>
      <w:tr w:rsidR="005D5349" w:rsidTr="00E72BD6">
        <w:tc>
          <w:tcPr>
            <w:tcW w:w="1885" w:type="dxa"/>
            <w:shd w:val="clear" w:color="auto" w:fill="auto"/>
          </w:tcPr>
          <w:p w:rsidR="005D5349" w:rsidRPr="00E72BD6" w:rsidRDefault="005D5349" w:rsidP="00E72BD6">
            <w:pPr>
              <w:pStyle w:val="tabletext"/>
              <w:spacing w:line="360" w:lineRule="auto"/>
              <w:rPr>
                <w:rFonts w:cs="Arial"/>
                <w:b/>
              </w:rPr>
            </w:pPr>
            <w:r w:rsidRPr="00E72BD6">
              <w:rPr>
                <w:rFonts w:cs="Arial"/>
                <w:b/>
              </w:rPr>
              <w:t>Value</w:t>
            </w:r>
          </w:p>
        </w:tc>
        <w:tc>
          <w:tcPr>
            <w:tcW w:w="7131" w:type="dxa"/>
            <w:shd w:val="clear" w:color="auto" w:fill="auto"/>
          </w:tcPr>
          <w:p w:rsidR="005D5349" w:rsidRPr="00E72BD6" w:rsidRDefault="005D5349" w:rsidP="00E72BD6">
            <w:pPr>
              <w:pStyle w:val="tabletext"/>
              <w:spacing w:line="360" w:lineRule="auto"/>
              <w:rPr>
                <w:rFonts w:cs="Arial"/>
                <w:b/>
              </w:rPr>
            </w:pPr>
            <w:r w:rsidRPr="00E72BD6">
              <w:rPr>
                <w:rFonts w:cs="Arial"/>
                <w:b/>
              </w:rPr>
              <w:t>Description</w:t>
            </w:r>
          </w:p>
        </w:tc>
      </w:tr>
      <w:tr w:rsidR="005D5349" w:rsidTr="00E72BD6">
        <w:tc>
          <w:tcPr>
            <w:tcW w:w="1885" w:type="dxa"/>
            <w:shd w:val="clear" w:color="auto" w:fill="auto"/>
          </w:tcPr>
          <w:p w:rsidR="005D5349" w:rsidRPr="00E72BD6" w:rsidRDefault="005D5349" w:rsidP="00E72BD6">
            <w:pPr>
              <w:pStyle w:val="tabletext"/>
              <w:spacing w:line="360" w:lineRule="auto"/>
              <w:rPr>
                <w:rFonts w:cs="Arial"/>
              </w:rPr>
            </w:pPr>
            <w:r w:rsidRPr="00E72BD6">
              <w:rPr>
                <w:rFonts w:cs="Arial"/>
              </w:rPr>
              <w:t>Received</w:t>
            </w:r>
          </w:p>
        </w:tc>
        <w:tc>
          <w:tcPr>
            <w:tcW w:w="7131" w:type="dxa"/>
            <w:shd w:val="clear" w:color="auto" w:fill="auto"/>
          </w:tcPr>
          <w:p w:rsidR="005D5349" w:rsidRPr="00E72BD6" w:rsidRDefault="005D5349" w:rsidP="00E72BD6">
            <w:pPr>
              <w:pStyle w:val="tabletext"/>
              <w:spacing w:line="360" w:lineRule="auto"/>
              <w:rPr>
                <w:rFonts w:cs="Arial"/>
              </w:rPr>
            </w:pPr>
            <w:r w:rsidRPr="00E72BD6">
              <w:rPr>
                <w:rFonts w:cs="Arial"/>
              </w:rPr>
              <w:t>Thông báo đã được nhận và sẽ tiếp tục được xử lí để đưa tới thiết bị. Tuy nhiên, điều này không đảm bảo rằng thiết bị đã nhận được thông báo.</w:t>
            </w:r>
          </w:p>
        </w:tc>
      </w:tr>
      <w:tr w:rsidR="005D5349" w:rsidTr="00E72BD6">
        <w:tc>
          <w:tcPr>
            <w:tcW w:w="1885" w:type="dxa"/>
            <w:shd w:val="clear" w:color="auto" w:fill="auto"/>
          </w:tcPr>
          <w:p w:rsidR="005D5349" w:rsidRPr="00E72BD6" w:rsidRDefault="005D5349" w:rsidP="00E72BD6">
            <w:pPr>
              <w:pStyle w:val="tabletext"/>
              <w:spacing w:line="360" w:lineRule="auto"/>
              <w:rPr>
                <w:rFonts w:cs="Arial"/>
              </w:rPr>
            </w:pPr>
            <w:r w:rsidRPr="00E72BD6">
              <w:rPr>
                <w:rFonts w:cs="Arial"/>
              </w:rPr>
              <w:t>Dropped</w:t>
            </w:r>
          </w:p>
        </w:tc>
        <w:tc>
          <w:tcPr>
            <w:tcW w:w="7131" w:type="dxa"/>
            <w:shd w:val="clear" w:color="auto" w:fill="auto"/>
          </w:tcPr>
          <w:p w:rsidR="005D5349" w:rsidRPr="00E72BD6" w:rsidRDefault="005D5349" w:rsidP="00E72BD6">
            <w:pPr>
              <w:pStyle w:val="tabletext"/>
              <w:spacing w:line="360" w:lineRule="auto"/>
              <w:rPr>
                <w:rFonts w:cs="Arial"/>
              </w:rPr>
            </w:pPr>
            <w:r w:rsidRPr="00E72BD6">
              <w:rPr>
                <w:rFonts w:cs="Arial"/>
              </w:rPr>
              <w:t>Thông báo đã bị hủy do lỗi hoặc máy client đã từ chối nhận những thông báo này.</w:t>
            </w:r>
          </w:p>
        </w:tc>
      </w:tr>
      <w:tr w:rsidR="005D5349" w:rsidTr="00E72BD6">
        <w:tc>
          <w:tcPr>
            <w:tcW w:w="1885" w:type="dxa"/>
            <w:shd w:val="clear" w:color="auto" w:fill="auto"/>
          </w:tcPr>
          <w:p w:rsidR="005D5349" w:rsidRPr="00E72BD6" w:rsidRDefault="005D5349" w:rsidP="00E72BD6">
            <w:pPr>
              <w:pStyle w:val="tabletext"/>
              <w:spacing w:line="360" w:lineRule="auto"/>
              <w:rPr>
                <w:rFonts w:cs="Arial"/>
              </w:rPr>
            </w:pPr>
            <w:r w:rsidRPr="00E72BD6">
              <w:rPr>
                <w:rFonts w:cs="Arial"/>
              </w:rPr>
              <w:t>Channelthrottled</w:t>
            </w:r>
          </w:p>
        </w:tc>
        <w:tc>
          <w:tcPr>
            <w:tcW w:w="7131" w:type="dxa"/>
            <w:shd w:val="clear" w:color="auto" w:fill="auto"/>
          </w:tcPr>
          <w:p w:rsidR="005D5349" w:rsidRPr="00E72BD6" w:rsidRDefault="005D5349" w:rsidP="00E72BD6">
            <w:pPr>
              <w:pStyle w:val="tabletext"/>
              <w:spacing w:line="360" w:lineRule="auto"/>
              <w:rPr>
                <w:rFonts w:cs="Arial"/>
              </w:rPr>
            </w:pPr>
            <w:r w:rsidRPr="00E72BD6">
              <w:rPr>
                <w:rFonts w:cs="Arial"/>
              </w:rPr>
              <w:t>Thông báo đã bị hủy do RNS vượt quá giới hạn tốc độ gửi thông báo cho phép cho kênh này.</w:t>
            </w:r>
          </w:p>
        </w:tc>
      </w:tr>
    </w:tbl>
    <w:p w:rsidR="005D5349" w:rsidRDefault="005D5349" w:rsidP="005D5349">
      <w:pPr>
        <w:rPr>
          <w:lang w:val="en-US"/>
        </w:rPr>
      </w:pPr>
    </w:p>
    <w:p w:rsidR="005D5349" w:rsidRDefault="005D5349" w:rsidP="005D5349">
      <w:pPr>
        <w:rPr>
          <w:lang w:val="en-US"/>
        </w:rPr>
      </w:pPr>
      <w:r>
        <w:rPr>
          <w:lang w:val="en-US"/>
        </w:rPr>
        <w:t>Ngoài các header, một gói tin trả về của HTTP luôn có status code. Dựa vào mã này, ta có thể có được những thông tin rất hữu ích:</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5"/>
        <w:gridCol w:w="3060"/>
        <w:gridCol w:w="4251"/>
      </w:tblGrid>
      <w:tr w:rsidR="005D5349" w:rsidTr="00E72BD6">
        <w:tc>
          <w:tcPr>
            <w:tcW w:w="1705" w:type="dxa"/>
            <w:shd w:val="clear" w:color="auto" w:fill="auto"/>
          </w:tcPr>
          <w:p w:rsidR="005D5349" w:rsidRPr="00E72BD6" w:rsidRDefault="005D5349" w:rsidP="00E72BD6">
            <w:pPr>
              <w:pStyle w:val="tabletext"/>
              <w:spacing w:line="360" w:lineRule="auto"/>
              <w:rPr>
                <w:rFonts w:cs="Arial"/>
                <w:b/>
              </w:rPr>
            </w:pPr>
            <w:r w:rsidRPr="00E72BD6">
              <w:rPr>
                <w:rFonts w:cs="Arial"/>
                <w:b/>
              </w:rPr>
              <w:t>HTTP response code</w:t>
            </w:r>
          </w:p>
        </w:tc>
        <w:tc>
          <w:tcPr>
            <w:tcW w:w="3060" w:type="dxa"/>
            <w:shd w:val="clear" w:color="auto" w:fill="auto"/>
          </w:tcPr>
          <w:p w:rsidR="005D5349" w:rsidRPr="00E72BD6" w:rsidRDefault="005D5349" w:rsidP="00E72BD6">
            <w:pPr>
              <w:pStyle w:val="tabletext"/>
              <w:spacing w:line="360" w:lineRule="auto"/>
              <w:rPr>
                <w:rFonts w:cs="Arial"/>
                <w:b/>
              </w:rPr>
            </w:pPr>
            <w:r w:rsidRPr="00E72BD6">
              <w:rPr>
                <w:rFonts w:cs="Arial"/>
                <w:b/>
              </w:rPr>
              <w:t>Description</w:t>
            </w:r>
          </w:p>
        </w:tc>
        <w:tc>
          <w:tcPr>
            <w:tcW w:w="4251" w:type="dxa"/>
            <w:shd w:val="clear" w:color="auto" w:fill="auto"/>
          </w:tcPr>
          <w:p w:rsidR="005D5349" w:rsidRPr="00E72BD6" w:rsidRDefault="005D5349" w:rsidP="00E72BD6">
            <w:pPr>
              <w:pStyle w:val="tabletext"/>
              <w:spacing w:line="360" w:lineRule="auto"/>
              <w:rPr>
                <w:rFonts w:cs="Arial"/>
                <w:b/>
              </w:rPr>
            </w:pPr>
            <w:r w:rsidRPr="00E72BD6">
              <w:rPr>
                <w:rFonts w:cs="Arial"/>
                <w:b/>
              </w:rPr>
              <w:t>Recommended action</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200 OK</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Thông báo hợp lệ và đã được WNS chấp nhận.</w:t>
            </w:r>
          </w:p>
        </w:tc>
        <w:tc>
          <w:tcPr>
            <w:tcW w:w="4251" w:type="dxa"/>
            <w:shd w:val="clear" w:color="auto" w:fill="auto"/>
          </w:tcPr>
          <w:p w:rsidR="005D5349" w:rsidRPr="00E72BD6" w:rsidRDefault="005D5349" w:rsidP="00E72BD6">
            <w:pPr>
              <w:pStyle w:val="tabletext"/>
              <w:spacing w:line="360" w:lineRule="auto"/>
              <w:rPr>
                <w:rFonts w:cs="Arial"/>
              </w:rPr>
            </w:pP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400 Bad Request</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Lỗi do một vài header không đúng cú pháp hoặc khai báo các header lặp lại.</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Xem lại các header và sửa lỗi.</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401 Unauthorized</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Thẻ truy cập không chính xác hoặc đã hết hạn.</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Xin cấp một thẻ truy cập mới rồi thử gửi lại thông báo với thẻ truy cập mới đó.</w:t>
            </w:r>
          </w:p>
        </w:tc>
      </w:tr>
      <w:tr w:rsidR="005D5349" w:rsidRPr="00314AF4"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lastRenderedPageBreak/>
              <w:t>403 Forbidden</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RNS không được phép gửi thông báo tới cho URI này.</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Lỗi này do thẻ truy cập được sử dụng không trùng với thẻ truy cập của URI tương ứng.</w:t>
            </w:r>
            <w:r w:rsidRPr="00E72BD6">
              <w:rPr>
                <w:rFonts w:cs="Arial"/>
              </w:rPr>
              <w:br/>
              <w:t>Trường hợp này nên kiểm tra lại Application identity trong File Package.appxmanifest</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404 Not Found</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URI không tồn tại.</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 xml:space="preserve">URI này không đúng và hoặc không được công nhận bởi WNS. Hãy xóa thiết bị này khỏi cơ sở dữ liệu </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405 Method Not Allowed</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Phương thức gửi HTTP được sử dụng không chính xác.</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Chỉ có phương thức POST được chấp nhận. Hãy kiểm tra lại phương thức đang sử dụng để gửi gói tin HTTP.</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406 Not Acceptable</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RNS gửi quá nhiều thông báo tới URI này trong một khoảng thời gian ngắn.</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Tăng thời gian nghỉ giữa các lần gửi và gửi lại.</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410 Gone</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URI hết hạn.</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Do URI sẽ hết hạn sau 30 ngày. Nếu thiết bị không hoạt động trong 30 ngày, URI sẽ không được làm mới. Nên xóa thiết bị này khỏi cơ sở dữ liệu.</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413 Request Entity Too Large</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Thông báo có kích thước quá lớn.</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Mỗi thông báo raw chỉ được chứa tối đa 5000Byte dữ liệu. Hãy giảm kích thước của thông báo và gửi lại.</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500 Internal Server Error</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Một lỗi gây ra bởi mạng nội bộ của WNS.</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Đây là lỗi từ phía WNS, hãy gửi lỗi này lên MSDN để Microsoft khắc phục.</w:t>
            </w:r>
          </w:p>
        </w:tc>
      </w:tr>
      <w:tr w:rsidR="005D5349" w:rsidTr="00E72BD6">
        <w:tc>
          <w:tcPr>
            <w:tcW w:w="1705" w:type="dxa"/>
            <w:shd w:val="clear" w:color="auto" w:fill="auto"/>
          </w:tcPr>
          <w:p w:rsidR="005D5349" w:rsidRPr="00E72BD6" w:rsidRDefault="005D5349" w:rsidP="00E72BD6">
            <w:pPr>
              <w:pStyle w:val="tabletext"/>
              <w:spacing w:line="360" w:lineRule="auto"/>
              <w:rPr>
                <w:rFonts w:cs="Arial"/>
              </w:rPr>
            </w:pPr>
            <w:r w:rsidRPr="00E72BD6">
              <w:rPr>
                <w:rFonts w:cs="Arial"/>
              </w:rPr>
              <w:t>503 Service Unavailable</w:t>
            </w:r>
          </w:p>
        </w:tc>
        <w:tc>
          <w:tcPr>
            <w:tcW w:w="3060" w:type="dxa"/>
            <w:shd w:val="clear" w:color="auto" w:fill="auto"/>
          </w:tcPr>
          <w:p w:rsidR="005D5349" w:rsidRPr="00E72BD6" w:rsidRDefault="005D5349" w:rsidP="00E72BD6">
            <w:pPr>
              <w:pStyle w:val="tabletext"/>
              <w:spacing w:line="360" w:lineRule="auto"/>
              <w:rPr>
                <w:rFonts w:cs="Arial"/>
              </w:rPr>
            </w:pPr>
            <w:r w:rsidRPr="00E72BD6">
              <w:rPr>
                <w:rFonts w:cs="Arial"/>
              </w:rPr>
              <w:t>Dịch vụ WNS không khả dụng.</w:t>
            </w:r>
          </w:p>
        </w:tc>
        <w:tc>
          <w:tcPr>
            <w:tcW w:w="4251" w:type="dxa"/>
            <w:shd w:val="clear" w:color="auto" w:fill="auto"/>
          </w:tcPr>
          <w:p w:rsidR="005D5349" w:rsidRPr="00E72BD6" w:rsidRDefault="005D5349" w:rsidP="00E72BD6">
            <w:pPr>
              <w:pStyle w:val="tabletext"/>
              <w:spacing w:line="360" w:lineRule="auto"/>
              <w:rPr>
                <w:rFonts w:cs="Arial"/>
              </w:rPr>
            </w:pPr>
            <w:r w:rsidRPr="00E72BD6">
              <w:rPr>
                <w:rFonts w:cs="Arial"/>
              </w:rPr>
              <w:t>Đây là lỗi từ phía WNS, hãy gửi lỗi này lên MSDN để Microsoft khắc phục.</w:t>
            </w:r>
          </w:p>
        </w:tc>
      </w:tr>
    </w:tbl>
    <w:p w:rsidR="005D5349" w:rsidRPr="005D5349" w:rsidRDefault="005D5349" w:rsidP="005D5349">
      <w:pPr>
        <w:rPr>
          <w:lang w:val="en-US"/>
        </w:rPr>
      </w:pPr>
    </w:p>
    <w:p w:rsidR="00D625E5" w:rsidRPr="00D625E5" w:rsidRDefault="005F14F9" w:rsidP="00D625E5">
      <w:pPr>
        <w:pStyle w:val="Heading4"/>
        <w:rPr>
          <w:lang w:val="en-US"/>
        </w:rPr>
      </w:pPr>
      <w:r>
        <w:rPr>
          <w:lang w:val="en-US"/>
        </w:rPr>
        <w:t>Bước 6: Nhận thông báo ở client</w:t>
      </w:r>
    </w:p>
    <w:p w:rsidR="00D625E5" w:rsidRPr="00D625E5" w:rsidRDefault="00D625E5" w:rsidP="00D625E5">
      <w:pPr>
        <w:pStyle w:val="Heading5"/>
        <w:rPr>
          <w:lang w:val="en-US"/>
        </w:rPr>
      </w:pPr>
      <w:r w:rsidRPr="00D625E5">
        <w:rPr>
          <w:lang w:val="en-US"/>
        </w:rPr>
        <w:t>Mô hình chung cho việc nhận thông báo của ứng dụng</w:t>
      </w:r>
    </w:p>
    <w:p w:rsidR="00D625E5" w:rsidRDefault="00D625E5" w:rsidP="00355A81">
      <w:pPr>
        <w:pStyle w:val="TNNormalIndent"/>
        <w:rPr>
          <w:lang w:val="en-US"/>
        </w:rPr>
      </w:pPr>
      <w:r>
        <w:t>Sau khi thông báo được WNS nhận từ RNS, nó sẽ được chuyển tới cho ứng dụng.</w:t>
      </w:r>
      <w:r>
        <w:rPr>
          <w:lang w:val="en-US"/>
        </w:rPr>
        <w:t xml:space="preserve"> Ta có hai cách để nhận được thông báo này:</w:t>
      </w:r>
    </w:p>
    <w:p w:rsidR="00D625E5" w:rsidRDefault="00D625E5" w:rsidP="00BE1F3B">
      <w:pPr>
        <w:numPr>
          <w:ilvl w:val="0"/>
          <w:numId w:val="4"/>
        </w:numPr>
        <w:rPr>
          <w:lang w:val="en-US"/>
        </w:rPr>
      </w:pPr>
      <w:r>
        <w:t xml:space="preserve">Qua sự kiện nhận được thông báo (chỉ hoạt động khi </w:t>
      </w:r>
      <w:r>
        <w:rPr>
          <w:lang w:val="en-US"/>
        </w:rPr>
        <w:t>ứng dụng</w:t>
      </w:r>
      <w:r>
        <w:t xml:space="preserve"> đang chạy)</w:t>
      </w:r>
    </w:p>
    <w:p w:rsidR="00D625E5" w:rsidRPr="005F14F9" w:rsidRDefault="00D625E5" w:rsidP="00BE1F3B">
      <w:pPr>
        <w:numPr>
          <w:ilvl w:val="0"/>
          <w:numId w:val="4"/>
        </w:numPr>
        <w:rPr>
          <w:lang w:val="en-US"/>
        </w:rPr>
      </w:pPr>
      <w:r>
        <w:t xml:space="preserve">Qua tác vụ nền (hoạt động ngay cả khi </w:t>
      </w:r>
      <w:r w:rsidRPr="005F14F9">
        <w:rPr>
          <w:lang w:val="en-US"/>
        </w:rPr>
        <w:t>ứng dụng</w:t>
      </w:r>
      <w:r>
        <w:t xml:space="preserve"> bị tắt)</w:t>
      </w:r>
    </w:p>
    <w:p w:rsidR="00D625E5" w:rsidRDefault="00D625E5" w:rsidP="00355A81">
      <w:pPr>
        <w:pStyle w:val="TNNormalIndent"/>
        <w:rPr>
          <w:lang w:val="en-US"/>
        </w:rPr>
      </w:pPr>
      <w:r>
        <w:rPr>
          <w:lang w:val="en-US"/>
        </w:rPr>
        <w:t>Ứng dụng có thể sử dụng cả hai cách trên để nhận thông báo. Nếu ứng dụng đang được chạy thì thông báo sẽ được nhận ở sự kiện trước, sau đó được chuyển xuống tác vụ nền sau. Còn khi ứng dụng bị tắt, chỉ có tác vụ nền là nhận được thông báo.</w:t>
      </w:r>
      <w:r w:rsidR="00355A81">
        <w:rPr>
          <w:lang w:val="en-US"/>
        </w:rPr>
        <w:t xml:space="preserve"> </w:t>
      </w:r>
      <w:r>
        <w:rPr>
          <w:lang w:val="en-US"/>
        </w:rPr>
        <w:t>Ngoài ra, nếu trong sự kiện nhận thông báo, ta thay đổi giá trị Cancel của đối tượng EventArgs thành true, thông báo sẽ không được gửi xuống cho background task.</w:t>
      </w:r>
    </w:p>
    <w:p w:rsidR="00D625E5" w:rsidRDefault="00D625E5" w:rsidP="00D625E5">
      <w:pPr>
        <w:rPr>
          <w:lang w:val="en-US"/>
        </w:rPr>
      </w:pPr>
      <w:r>
        <w:rPr>
          <w:lang w:val="en-US"/>
        </w:rPr>
        <w:t>Ta có thể hình dung cách hoạt động của chúng như sơ đồ dưới đây:</w:t>
      </w:r>
    </w:p>
    <w:p w:rsidR="00D625E5" w:rsidRPr="00D625E5" w:rsidRDefault="00D625E5" w:rsidP="007F1EB1">
      <w:pPr>
        <w:jc w:val="center"/>
      </w:pPr>
      <w:r>
        <w:object w:dxaOrig="3781" w:dyaOrig="8476">
          <v:shape id="_x0000_i1026" type="#_x0000_t75" style="width:189pt;height:423.75pt" o:ole="">
            <v:imagedata r:id="rId18" o:title=""/>
          </v:shape>
          <o:OLEObject Type="Embed" ProgID="Visio.Drawing.15" ShapeID="_x0000_i1026" DrawAspect="Content" ObjectID="_1530615121" r:id="rId19"/>
        </w:object>
      </w:r>
    </w:p>
    <w:p w:rsidR="00D625E5" w:rsidRDefault="00D625E5">
      <w:pPr>
        <w:pStyle w:val="Heading5"/>
        <w:rPr>
          <w:lang w:val="en-US"/>
        </w:rPr>
      </w:pPr>
      <w:r>
        <w:rPr>
          <w:lang w:val="en-US"/>
        </w:rPr>
        <w:lastRenderedPageBreak/>
        <w:t>Background task</w:t>
      </w:r>
    </w:p>
    <w:p w:rsidR="004C778B" w:rsidRDefault="00D625E5" w:rsidP="00355A81">
      <w:pPr>
        <w:pStyle w:val="TNNormalIndent"/>
        <w:rPr>
          <w:lang w:val="en-US"/>
        </w:rPr>
      </w:pPr>
      <w:r>
        <w:t>Người lập trình Windows desktop chắc không còn lạ lẫm gì với các tiến trình chạy trên hệ thống mà không có giao diện người dùng, chúng ta thường gọi đó là các tác vụ chạy nền</w:t>
      </w:r>
      <w:r>
        <w:rPr>
          <w:lang w:val="en-US"/>
        </w:rPr>
        <w:t xml:space="preserve"> (Background task)</w:t>
      </w:r>
      <w:r>
        <w:t>. Các tác vụ nền này vẫn được nhìn thấy trên cửa sổ Task manager, và nó luôn được khởi chạy tại một thời điểm xác định.</w:t>
      </w:r>
    </w:p>
    <w:p w:rsidR="00862CCD" w:rsidRPr="00D625E5" w:rsidRDefault="00D625E5" w:rsidP="00355A81">
      <w:pPr>
        <w:pStyle w:val="TNNormalIndent"/>
        <w:rPr>
          <w:lang w:val="en-US"/>
        </w:rPr>
      </w:pPr>
      <w:r>
        <w:rPr>
          <w:lang w:val="en-US"/>
        </w:rPr>
        <w:t>Trên UWP, các background task khác rất xa so với trên windows desktop.</w:t>
      </w:r>
      <w:r w:rsidR="004C778B">
        <w:rPr>
          <w:lang w:val="en-US"/>
        </w:rPr>
        <w:t xml:space="preserve"> Ta có thể hình dung rằng: một background task trên UWP là một đoạn code. Ứng dụng phải đăng ký với hệ thống rằng </w:t>
      </w:r>
      <w:r w:rsidR="00862CCD">
        <w:rPr>
          <w:lang w:val="en-US"/>
        </w:rPr>
        <w:t>đoạn code đó chính là một background task.</w:t>
      </w:r>
      <w:r w:rsidR="00355A81">
        <w:rPr>
          <w:lang w:val="en-US"/>
        </w:rPr>
        <w:t xml:space="preserve"> </w:t>
      </w:r>
      <w:r w:rsidR="00862CCD">
        <w:rPr>
          <w:lang w:val="en-US"/>
        </w:rPr>
        <w:t>Khi đăng ký một background task trên UWP, ứng dụng phải khai báo với hệ thống các thông tin và mục đích sử dụng background task đó. Đồng thời, ứng dụng cũng phải khai báo khi nào và hệ thống ở trạng thái nào thì background task mới được chạy.</w:t>
      </w:r>
      <w:r w:rsidR="00862CCD">
        <w:rPr>
          <w:lang w:val="en-US"/>
        </w:rPr>
        <w:br/>
        <w:t>Ví dụ: một ứng dụng có thể muốn chạy một background task mỗi khi người dùng không sử dụng máy, đồng thời đang có internet.</w:t>
      </w:r>
      <w:r w:rsidR="00355A81">
        <w:rPr>
          <w:lang w:val="en-US"/>
        </w:rPr>
        <w:br/>
      </w:r>
      <w:r w:rsidR="00862CCD">
        <w:rPr>
          <w:lang w:val="en-US"/>
        </w:rPr>
        <w:t>Một khi tất cả các điều kiện được thỏa mãn, hệ thống sẽ khởi động background task. Và background task này có 25 giây để hoàn thành công việc. Nếu quá 25 giây thì nó sẽ bị tắt.</w:t>
      </w:r>
      <w:r w:rsidR="00355A81">
        <w:rPr>
          <w:lang w:val="en-US"/>
        </w:rPr>
        <w:t xml:space="preserve"> </w:t>
      </w:r>
      <w:r w:rsidR="00862CCD">
        <w:rPr>
          <w:lang w:val="en-US"/>
        </w:rPr>
        <w:t>Do thời gia có hạn và việc trình bày làm cách nào để đăng ký một background task trên UWP có khá nhiều demo trên internet, em sẽ không đi chi tiết thên cho phần này nữa.</w:t>
      </w:r>
    </w:p>
    <w:p w:rsidR="006C0DA2" w:rsidRDefault="006C0DA2">
      <w:pPr>
        <w:pStyle w:val="Heading5"/>
        <w:rPr>
          <w:lang w:val="en-US"/>
        </w:rPr>
      </w:pPr>
      <w:r>
        <w:rPr>
          <w:lang w:val="en-US"/>
        </w:rPr>
        <w:t>Lựa chọn sử dụng giữa hai phương thức nhận thông báo</w:t>
      </w:r>
    </w:p>
    <w:p w:rsidR="006C0DA2" w:rsidRDefault="006C0DA2" w:rsidP="00FF1197">
      <w:pPr>
        <w:pStyle w:val="TNNormalIndent"/>
        <w:rPr>
          <w:lang w:val="en-US"/>
        </w:rPr>
      </w:pPr>
      <w:r>
        <w:rPr>
          <w:lang w:val="en-US"/>
        </w:rPr>
        <w:t>Như đã nói ở phần trước, ứng dụng sẽ luôn nhận được thông báo ở background task, cho dù ứng dụng có đang chạy hay không. Vậy tại sao Microsoft lại đưa cho lập trình viên một cách nữa đó là nhận thông báo khi ứng dụng đang chạy?</w:t>
      </w:r>
    </w:p>
    <w:p w:rsidR="006C0DA2" w:rsidRPr="006C0DA2" w:rsidRDefault="006C0DA2" w:rsidP="00FF1197">
      <w:pPr>
        <w:pStyle w:val="TNNormalIndent"/>
        <w:rPr>
          <w:lang w:val="en-US"/>
        </w:rPr>
      </w:pPr>
      <w:r>
        <w:rPr>
          <w:lang w:val="en-US"/>
        </w:rPr>
        <w:t>Lý do là: nếu ta nhận thông báo ở background, ta khó có thể cập nhật giao diện được. Ví dụ người dùng đang sử dụng ứng dụng và có một thông báo tới. Lúc đó, ta cần cập nhật lại giao diện, ví dụ như hiện một con số hoặc cập nhật thêm thông báo vào danh sách thông báo đang hiển thị trên giao diện người dùng chẳng hạ</w:t>
      </w:r>
      <w:r w:rsidR="00E2597F">
        <w:rPr>
          <w:lang w:val="en-US"/>
        </w:rPr>
        <w:t>n. V</w:t>
      </w:r>
      <w:r>
        <w:rPr>
          <w:lang w:val="en-US"/>
        </w:rPr>
        <w:t>iệc đó sẽ rất dễ dàng nế</w:t>
      </w:r>
      <w:r w:rsidR="00E2597F">
        <w:rPr>
          <w:lang w:val="en-US"/>
        </w:rPr>
        <w:t>u như được thực hiện trên tiến trình chứa giao diện, còn nếu thực hiện bằng background task thì rất khó khăn.</w:t>
      </w:r>
    </w:p>
    <w:p w:rsidR="00415C53" w:rsidRDefault="006F3DFE" w:rsidP="00415C53">
      <w:pPr>
        <w:pStyle w:val="Heading2"/>
        <w:rPr>
          <w:lang w:val="en-US"/>
        </w:rPr>
      </w:pPr>
      <w:bookmarkStart w:id="39" w:name="_Toc456867543"/>
      <w:bookmarkStart w:id="40" w:name="_Toc456867602"/>
      <w:r>
        <w:rPr>
          <w:lang w:val="en-US"/>
        </w:rPr>
        <w:t>CÁC</w:t>
      </w:r>
      <w:r w:rsidR="0018408D">
        <w:rPr>
          <w:lang w:val="en-US"/>
        </w:rPr>
        <w:t xml:space="preserve"> GIẢI PHÁP,</w:t>
      </w:r>
      <w:r>
        <w:rPr>
          <w:lang w:val="en-US"/>
        </w:rPr>
        <w:t xml:space="preserve"> CÔNG NGHỆ</w:t>
      </w:r>
      <w:r w:rsidR="0018408D">
        <w:rPr>
          <w:lang w:val="en-US"/>
        </w:rPr>
        <w:t>, PATTERM</w:t>
      </w:r>
      <w:r>
        <w:rPr>
          <w:lang w:val="en-US"/>
        </w:rPr>
        <w:t xml:space="preserve"> KHÁC ĐƯỢC SỬ DỤNG</w:t>
      </w:r>
      <w:bookmarkEnd w:id="39"/>
      <w:bookmarkEnd w:id="40"/>
    </w:p>
    <w:p w:rsidR="00BA4995" w:rsidRPr="00BA4995" w:rsidRDefault="00BA4995" w:rsidP="00FF1197">
      <w:pPr>
        <w:pStyle w:val="TNNormalIndent"/>
        <w:rPr>
          <w:lang w:val="en-US"/>
        </w:rPr>
      </w:pPr>
      <w:r>
        <w:rPr>
          <w:lang w:val="en-US"/>
        </w:rPr>
        <w:t>Phần này, em sẽ trình bày, giới thiệu một số giải pháp công nghệ và các patterm được sử dụng trong đề tài. Tất cả chúng đều rất nổi tiếng và qua thời gian, chúng đã được chứng minh là những công nghệ/ giải pháp khá toàn diện, giúp giải quyết các vấn đề kinh điển trong ngành công nghệ phần mềm.</w:t>
      </w:r>
    </w:p>
    <w:p w:rsidR="00B74DC6" w:rsidRDefault="00B74DC6" w:rsidP="00B74DC6">
      <w:pPr>
        <w:pStyle w:val="Heading3"/>
        <w:rPr>
          <w:lang w:val="en-US"/>
        </w:rPr>
      </w:pPr>
      <w:bookmarkStart w:id="41" w:name="_Toc456867544"/>
      <w:bookmarkStart w:id="42" w:name="_Toc456867603"/>
      <w:r>
        <w:rPr>
          <w:lang w:val="en-US"/>
        </w:rPr>
        <w:t>Windows communication foundation (WCF)</w:t>
      </w:r>
      <w:bookmarkEnd w:id="41"/>
      <w:bookmarkEnd w:id="42"/>
    </w:p>
    <w:p w:rsidR="00415C53" w:rsidRDefault="00415C53" w:rsidP="00415C53">
      <w:pPr>
        <w:pStyle w:val="Heading4"/>
      </w:pPr>
      <w:r w:rsidRPr="00415C53">
        <w:t>Khái niệm</w:t>
      </w:r>
    </w:p>
    <w:p w:rsidR="00415C53" w:rsidRDefault="00415C53" w:rsidP="00FF1197">
      <w:pPr>
        <w:pStyle w:val="TNNormalIndent"/>
        <w:rPr>
          <w:lang w:val="en-US"/>
        </w:rPr>
      </w:pPr>
      <w:r>
        <w:rPr>
          <w:lang w:val="en-US"/>
        </w:rPr>
        <w:t>WCF là một framework được dùng cho việc xây dựng các ứng dụng hướng dịch vụ</w:t>
      </w:r>
      <w:r w:rsidRPr="00415C53">
        <w:t xml:space="preserve"> </w:t>
      </w:r>
      <w:r>
        <w:rPr>
          <w:lang w:val="en-US"/>
        </w:rPr>
        <w:t>(</w:t>
      </w:r>
      <w:r w:rsidRPr="00415C53">
        <w:rPr>
          <w:lang w:val="en-US"/>
        </w:rPr>
        <w:t>Service Oriented Architecture – SOA</w:t>
      </w:r>
      <w:r>
        <w:rPr>
          <w:lang w:val="en-US"/>
        </w:rPr>
        <w:t xml:space="preserve">). </w:t>
      </w:r>
      <w:r w:rsidRPr="00415C53">
        <w:rPr>
          <w:lang w:val="en-US"/>
        </w:rPr>
        <w:t>Mục đích của WCF là tạo một công nghệ thống nhất cho các công nghệ giao tiếp trước đây như: We</w:t>
      </w:r>
      <w:r>
        <w:rPr>
          <w:lang w:val="en-US"/>
        </w:rPr>
        <w:t>b Services, .</w:t>
      </w:r>
      <w:r w:rsidRPr="00415C53">
        <w:rPr>
          <w:lang w:val="en-US"/>
        </w:rPr>
        <w:t>NET Remoting, Microsoft Message Queuing và COM+</w:t>
      </w:r>
      <w:r>
        <w:rPr>
          <w:lang w:val="en-US"/>
        </w:rPr>
        <w:t>.</w:t>
      </w:r>
    </w:p>
    <w:p w:rsidR="00062A3C" w:rsidRDefault="00415C53" w:rsidP="00415C53">
      <w:r w:rsidRPr="00415C53">
        <w:t>Ba thành phần chính của một WCF service là:</w:t>
      </w:r>
    </w:p>
    <w:p w:rsidR="00062A3C" w:rsidRDefault="00415C53" w:rsidP="00BE1F3B">
      <w:pPr>
        <w:numPr>
          <w:ilvl w:val="0"/>
          <w:numId w:val="4"/>
        </w:numPr>
      </w:pPr>
      <w:r w:rsidRPr="00415C53">
        <w:rPr>
          <w:b/>
          <w:bCs/>
        </w:rPr>
        <w:t>Service class</w:t>
      </w:r>
      <w:r w:rsidRPr="00415C53">
        <w:t>: định nghĩa các contact (</w:t>
      </w:r>
      <w:r>
        <w:rPr>
          <w:lang w:val="en-US"/>
        </w:rPr>
        <w:t xml:space="preserve">em </w:t>
      </w:r>
      <w:r w:rsidRPr="00415C53">
        <w:t>sẽ trình bày ở bên dưới).</w:t>
      </w:r>
    </w:p>
    <w:p w:rsidR="00062A3C" w:rsidRDefault="00415C53" w:rsidP="00BE1F3B">
      <w:pPr>
        <w:numPr>
          <w:ilvl w:val="0"/>
          <w:numId w:val="4"/>
        </w:numPr>
      </w:pPr>
      <w:r w:rsidRPr="00062A3C">
        <w:rPr>
          <w:b/>
          <w:bCs/>
        </w:rPr>
        <w:lastRenderedPageBreak/>
        <w:t>Hosting environment</w:t>
      </w:r>
      <w:r w:rsidRPr="00415C53">
        <w:t>:  WCF service có thể được host lên nhiều “môi trường” khác nhau, bao gồm IIS, Windows service, Selt-hosting.</w:t>
      </w:r>
    </w:p>
    <w:p w:rsidR="00415C53" w:rsidRPr="00415C53" w:rsidRDefault="00415C53" w:rsidP="00BE1F3B">
      <w:pPr>
        <w:numPr>
          <w:ilvl w:val="0"/>
          <w:numId w:val="4"/>
        </w:numPr>
      </w:pPr>
      <w:r w:rsidRPr="00062A3C">
        <w:rPr>
          <w:b/>
          <w:bCs/>
        </w:rPr>
        <w:t>End point</w:t>
      </w:r>
      <w:r w:rsidRPr="00415C53">
        <w:t>: Các “cổng” kết nối giữa client và service.</w:t>
      </w:r>
    </w:p>
    <w:p w:rsidR="00415C53" w:rsidRDefault="00415C53" w:rsidP="00415C53">
      <w:pPr>
        <w:pStyle w:val="Heading4"/>
      </w:pPr>
      <w:r w:rsidRPr="00415C53">
        <w:t>Mô hình kết nối ABC</w:t>
      </w:r>
    </w:p>
    <w:p w:rsidR="00062A3C" w:rsidRDefault="00062A3C" w:rsidP="00FF1197">
      <w:pPr>
        <w:pStyle w:val="TNNormalIndent"/>
      </w:pPr>
      <w:r>
        <w:t>Việc giao tiếp giữa client và WCF service được thực hiện thông qua các Endpoint. Như vậy một service có thể làm chấp nhận và xử lý nhiều yêu cầu khác nhau thông các endpoint riêng biệt. Mỗi endpoint được tạo thành từ ba thành phần với tên gọi tắt rất dễ nhớ là ABC. Trong đó:</w:t>
      </w:r>
    </w:p>
    <w:p w:rsidR="00062A3C" w:rsidRDefault="00062A3C" w:rsidP="00BE1F3B">
      <w:pPr>
        <w:numPr>
          <w:ilvl w:val="0"/>
          <w:numId w:val="4"/>
        </w:numPr>
      </w:pPr>
      <w:r>
        <w:rPr>
          <w:rStyle w:val="Strong"/>
        </w:rPr>
        <w:t>A – Address (Where):</w:t>
      </w:r>
      <w:r>
        <w:t xml:space="preserve"> địa chỉ của service.</w:t>
      </w:r>
    </w:p>
    <w:p w:rsidR="00062A3C" w:rsidRDefault="00062A3C" w:rsidP="00BE1F3B">
      <w:pPr>
        <w:numPr>
          <w:ilvl w:val="0"/>
          <w:numId w:val="4"/>
        </w:numPr>
      </w:pPr>
      <w:r>
        <w:rPr>
          <w:rStyle w:val="Strong"/>
        </w:rPr>
        <w:t>B – Binding (How):</w:t>
      </w:r>
      <w:r>
        <w:t xml:space="preserve"> Cách thức giao tiếp với service. Thành phần này xác định loại giao thức kết nối giữa client và service (như HTTP, TCP, MSMQ,…), kênh xử lý và kiểu mã hóa thông điệp. Danh sách các kiểu binding:</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674"/>
        <w:gridCol w:w="6381"/>
      </w:tblGrid>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Name</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Purpose</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BasicHttpBinding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Interoperability with Web services and clients supporting the WS-BasicProfile 1.1 and Basic Security Profile 1.0.</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WSHttpBinding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Interoperability with Web services and clients that support the WS-* protocols over HTTP.</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WSDualHttpBinding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Duplex HTTP communication, by which the receiver of an initial message does not reply directly to the initial sender, but may transmit any number of responses over a period of time by using HTTP in conformity with WS-* protocols.</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WSFederationBinding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HTTP communication, in which access to the resources of a service can be controlled based on credentials issued by an explicitly-identified credential provider.</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NetTcpBinding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Secure, reliable, high-performance communication between WCF software entities across a network.</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NetNamedPipeBinding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Secure, reliable, high-performance communication between WCF software entities on the same machine.</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NetMsmqBinding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Communication between WCF software entities by using MSMQ.</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MsmqIntegrationBinding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Communication between a WCF software entity and another software entity by using MSMQ.</w:t>
            </w:r>
          </w:p>
        </w:tc>
      </w:tr>
      <w:tr w:rsidR="00062A3C" w:rsidTr="00062A3C">
        <w:trPr>
          <w:tblCellSpacing w:w="0" w:type="dxa"/>
        </w:trPr>
        <w:tc>
          <w:tcPr>
            <w:tcW w:w="2565" w:type="dxa"/>
            <w:tcBorders>
              <w:top w:val="outset" w:sz="6" w:space="0" w:color="auto"/>
              <w:left w:val="outset" w:sz="6" w:space="0" w:color="auto"/>
              <w:bottom w:val="outset" w:sz="6" w:space="0" w:color="auto"/>
              <w:right w:val="outset" w:sz="6" w:space="0" w:color="auto"/>
            </w:tcBorders>
            <w:hideMark/>
          </w:tcPr>
          <w:p w:rsidR="00062A3C" w:rsidRDefault="00062A3C">
            <w:r>
              <w:t>NetPeerTcpBinding</w:t>
            </w:r>
          </w:p>
        </w:tc>
        <w:tc>
          <w:tcPr>
            <w:tcW w:w="7410" w:type="dxa"/>
            <w:tcBorders>
              <w:top w:val="outset" w:sz="6" w:space="0" w:color="auto"/>
              <w:left w:val="outset" w:sz="6" w:space="0" w:color="auto"/>
              <w:bottom w:val="outset" w:sz="6" w:space="0" w:color="auto"/>
              <w:right w:val="outset" w:sz="6" w:space="0" w:color="auto"/>
            </w:tcBorders>
            <w:hideMark/>
          </w:tcPr>
          <w:p w:rsidR="00062A3C" w:rsidRDefault="00062A3C">
            <w:r>
              <w:t>Communication between WCF software entities by using Windows Peer-to-Peer Networking.</w:t>
            </w:r>
          </w:p>
        </w:tc>
      </w:tr>
    </w:tbl>
    <w:p w:rsidR="00062A3C" w:rsidRDefault="00062A3C" w:rsidP="00BE1F3B">
      <w:pPr>
        <w:numPr>
          <w:ilvl w:val="0"/>
          <w:numId w:val="4"/>
        </w:numPr>
      </w:pPr>
      <w:r>
        <w:rPr>
          <w:rStyle w:val="Strong"/>
        </w:rPr>
        <w:t>C – Contact (What)</w:t>
      </w:r>
      <w:r>
        <w:t>: Bản mô tả các chức năng của service. Cụ thể, đây là các class (structure, enum,…) được định nghĩa bên service để với các phương thức mà client có thể yêu cầu service thực hiện.</w:t>
      </w:r>
    </w:p>
    <w:p w:rsidR="00062A3C" w:rsidRDefault="004F716E" w:rsidP="007F1EB1">
      <w:pPr>
        <w:pStyle w:val="NormalWeb"/>
        <w:jc w:val="center"/>
      </w:pPr>
      <w:r>
        <w:rPr>
          <w:noProof/>
          <w:color w:val="0000FF"/>
        </w:rPr>
        <w:lastRenderedPageBreak/>
        <w:drawing>
          <wp:inline distT="0" distB="0" distL="0" distR="0" wp14:anchorId="1FCFE616" wp14:editId="05BA8F45">
            <wp:extent cx="4876800" cy="2447925"/>
            <wp:effectExtent l="0" t="0" r="0" b="0"/>
            <wp:docPr id="7" name="Picture 7" descr="WCF Endpoint architecture - ABC">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CF Endpoint architecture - AB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447925"/>
                    </a:xfrm>
                    <a:prstGeom prst="rect">
                      <a:avLst/>
                    </a:prstGeom>
                    <a:noFill/>
                    <a:ln>
                      <a:noFill/>
                    </a:ln>
                  </pic:spPr>
                </pic:pic>
              </a:graphicData>
            </a:graphic>
          </wp:inline>
        </w:drawing>
      </w:r>
    </w:p>
    <w:p w:rsidR="00062A3C" w:rsidRDefault="00062A3C" w:rsidP="00062A3C">
      <w:pPr>
        <w:pStyle w:val="Heading4"/>
      </w:pPr>
      <w:r>
        <w:t>Contract</w:t>
      </w:r>
    </w:p>
    <w:p w:rsidR="00062A3C" w:rsidRDefault="00062A3C" w:rsidP="00FF1197">
      <w:pPr>
        <w:pStyle w:val="TNNormalIndent"/>
      </w:pPr>
      <w:r>
        <w:t>Contract được coi là một bản “hợp đồng” quy định cách thức và phương tiện để hai bên có thể hợp tác và làm việc với nhau. Trong WCF, các contact được coi như những bản mô tả nhiệm vụ, kiểu dữ liệu của service. Client sẽ có được các cont</w:t>
      </w:r>
      <w:r>
        <w:rPr>
          <w:lang w:val="en-US"/>
        </w:rPr>
        <w:t>r</w:t>
      </w:r>
      <w:r>
        <w:t>act sau khi tham chiếu đến service và thông qua đó để gửi và nhận các thông điệp. Như vậy, service và client không sử dụng cùng các kiểu dữ liệu như nhau, mà chỉ sử dụng chung các contact.</w:t>
      </w:r>
    </w:p>
    <w:p w:rsidR="00062A3C" w:rsidRDefault="00062A3C" w:rsidP="00BE1F3B">
      <w:pPr>
        <w:numPr>
          <w:ilvl w:val="0"/>
          <w:numId w:val="4"/>
        </w:numPr>
      </w:pPr>
      <w:r>
        <w:rPr>
          <w:rStyle w:val="Strong"/>
        </w:rPr>
        <w:t>Service Contract</w:t>
      </w:r>
    </w:p>
    <w:p w:rsidR="00062A3C" w:rsidRDefault="00062A3C" w:rsidP="00FF1197">
      <w:pPr>
        <w:pStyle w:val="TNNormalIndent"/>
      </w:pPr>
      <w:r>
        <w:t>Mô tả các công việc của service, bao gồm các kiểu dữ liệu truyền đi và kiểu dữ liệu trả về. Cụ thể, đây là các khai báo phương thức kèm với các tham số và kiểu trả về của service. Loại contract này có thể được chia ra làm hai phần là service contract (tương ứng với các interface) và operation contract (là các method).</w:t>
      </w:r>
    </w:p>
    <w:p w:rsidR="00062A3C" w:rsidRDefault="00062A3C" w:rsidP="00BE1F3B">
      <w:pPr>
        <w:numPr>
          <w:ilvl w:val="0"/>
          <w:numId w:val="4"/>
        </w:numPr>
      </w:pPr>
      <w:r>
        <w:rPr>
          <w:rStyle w:val="Strong"/>
        </w:rPr>
        <w:t>Data Contract</w:t>
      </w:r>
    </w:p>
    <w:p w:rsidR="00062A3C" w:rsidRDefault="00062A3C" w:rsidP="00FF1197">
      <w:pPr>
        <w:pStyle w:val="TNNormalIndent"/>
      </w:pPr>
      <w:r>
        <w:t>“A </w:t>
      </w:r>
      <w:r>
        <w:rPr>
          <w:rStyle w:val="Emphasis"/>
        </w:rPr>
        <w:t>data contract</w:t>
      </w:r>
      <w:r>
        <w:t> is a formal agreement between a service and a client that abstractly describes the data to be exchanged. That is, to communicate, the client and the service do not have to share the same types, only the same data contracts. A data contract precisely defines, for each parameter or return type, what data is serialized (turned into XML) to be exchanged.”  (MSDN)</w:t>
      </w:r>
    </w:p>
    <w:p w:rsidR="00062A3C" w:rsidRDefault="00062A3C" w:rsidP="00FF1197">
      <w:pPr>
        <w:pStyle w:val="TNNormalIndent"/>
      </w:pPr>
      <w:r>
        <w:t>Mô tả các kiểu dữ liệu tự tạo mà client có thể sử dụng. Các contract này dùng để chứa các dữ liệu cần thiết để truyền tải giữa client và service. Nếu service chỉ sử dụng các kiểu dữ liệu đơn giản (như int, string, DateTime,…) thì service đó không cần đến Data Contract.</w:t>
      </w:r>
    </w:p>
    <w:p w:rsidR="00062A3C" w:rsidRDefault="00062A3C" w:rsidP="00BE1F3B">
      <w:pPr>
        <w:numPr>
          <w:ilvl w:val="0"/>
          <w:numId w:val="4"/>
        </w:numPr>
      </w:pPr>
      <w:r>
        <w:rPr>
          <w:rStyle w:val="Strong"/>
        </w:rPr>
        <w:t>Message Contract</w:t>
      </w:r>
    </w:p>
    <w:p w:rsidR="00062A3C" w:rsidRDefault="00062A3C" w:rsidP="00FF1197">
      <w:pPr>
        <w:pStyle w:val="TNNormalIndent"/>
      </w:pPr>
      <w:r>
        <w:t>Tương tự như Data Contract nhưng kiểu contract này nhằm mục đích định nghĩa cấu trúc của các thông điệp được truyền tải dưới dạng SOAP (Simple Object Access Protocol). Một thông điệp SOAP được chia thành 2 phần là header và body.</w:t>
      </w:r>
    </w:p>
    <w:p w:rsidR="00062A3C" w:rsidRDefault="004F716E" w:rsidP="007F1EB1">
      <w:pPr>
        <w:pStyle w:val="NormalWeb"/>
        <w:jc w:val="center"/>
      </w:pPr>
      <w:r>
        <w:rPr>
          <w:noProof/>
          <w:color w:val="0000FF"/>
        </w:rPr>
        <w:lastRenderedPageBreak/>
        <w:drawing>
          <wp:inline distT="0" distB="0" distL="0" distR="0" wp14:anchorId="61170329" wp14:editId="4AE12578">
            <wp:extent cx="4381500" cy="2847975"/>
            <wp:effectExtent l="0" t="0" r="0" b="0"/>
            <wp:docPr id="8" name="Picture 8" descr="Relationship of contracts to the common language runtim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ionship of contracts to the common language runti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0" cy="2847975"/>
                    </a:xfrm>
                    <a:prstGeom prst="rect">
                      <a:avLst/>
                    </a:prstGeom>
                    <a:noFill/>
                    <a:ln>
                      <a:noFill/>
                    </a:ln>
                  </pic:spPr>
                </pic:pic>
              </a:graphicData>
            </a:graphic>
          </wp:inline>
        </w:drawing>
      </w:r>
    </w:p>
    <w:p w:rsidR="00062A3C" w:rsidRDefault="00062A3C" w:rsidP="00BE1F3B">
      <w:pPr>
        <w:numPr>
          <w:ilvl w:val="0"/>
          <w:numId w:val="4"/>
        </w:numPr>
      </w:pPr>
      <w:r>
        <w:rPr>
          <w:rStyle w:val="Strong"/>
        </w:rPr>
        <w:t>Fault Contract</w:t>
      </w:r>
    </w:p>
    <w:p w:rsidR="004C7EFA" w:rsidRDefault="00062A3C" w:rsidP="00FF1197">
      <w:pPr>
        <w:pStyle w:val="TNNormalIndent"/>
      </w:pPr>
      <w:r>
        <w:t>Loại contact này giúp quản lý các ngoại lệ mà service ném ra khi thực hiện các yêu cầu của client. Khi cần thiết, service sẽ ném ra một FaultException nếu như muốn client bắt được ngoại lệ này.</w:t>
      </w:r>
    </w:p>
    <w:p w:rsidR="007027F9" w:rsidRPr="00415C53" w:rsidRDefault="004C7EFA" w:rsidP="004C7EFA">
      <w:r>
        <w:br w:type="page"/>
      </w:r>
    </w:p>
    <w:p w:rsidR="00605B93" w:rsidRPr="00605B93" w:rsidRDefault="000664AD" w:rsidP="00605B93">
      <w:pPr>
        <w:pStyle w:val="Heading3"/>
        <w:rPr>
          <w:lang w:val="en-US"/>
        </w:rPr>
      </w:pPr>
      <w:bookmarkStart w:id="43" w:name="_Toc456867545"/>
      <w:bookmarkStart w:id="44" w:name="_Toc456867604"/>
      <w:r>
        <w:rPr>
          <w:lang w:val="en-US"/>
        </w:rPr>
        <w:lastRenderedPageBreak/>
        <w:t>Dapper .Net</w:t>
      </w:r>
      <w:bookmarkEnd w:id="43"/>
      <w:bookmarkEnd w:id="44"/>
    </w:p>
    <w:p w:rsidR="00605B93" w:rsidRDefault="00605B93" w:rsidP="00605B93">
      <w:pPr>
        <w:pStyle w:val="Heading4"/>
        <w:rPr>
          <w:lang w:val="en-US"/>
        </w:rPr>
      </w:pPr>
      <w:r>
        <w:rPr>
          <w:lang w:val="en-US"/>
        </w:rPr>
        <w:t>ORM</w:t>
      </w:r>
    </w:p>
    <w:p w:rsidR="00605B93" w:rsidRDefault="00605B93" w:rsidP="00FF1197">
      <w:pPr>
        <w:pStyle w:val="TNNormalIndent"/>
        <w:rPr>
          <w:lang w:val="en-US"/>
        </w:rPr>
      </w:pPr>
      <w:r>
        <w:rPr>
          <w:lang w:val="en-US"/>
        </w:rPr>
        <w:t xml:space="preserve">Như đã đề cập đến trong phần danh sách chữ viết tắt, ORM là một kỹ thuật chuyển đổi dữ liệu không hướng đối tượng thành dữ liệu hướng đối tượng. Thường được dùng trong mapping data khi đọc từ DB lên. Tuy nhiên, với sự xuất hiện của các ORM lớn như Linq to SQL và Entity Framework, Hibernate, … </w:t>
      </w:r>
      <w:r w:rsidR="00647332">
        <w:rPr>
          <w:lang w:val="en-US"/>
        </w:rPr>
        <w:t>c</w:t>
      </w:r>
      <w:r>
        <w:rPr>
          <w:lang w:val="en-US"/>
        </w:rPr>
        <w:t xml:space="preserve">ác ORM thường được </w:t>
      </w:r>
      <w:r w:rsidR="00647332">
        <w:rPr>
          <w:lang w:val="en-US"/>
        </w:rPr>
        <w:t>nghĩ đến không chỉ có chức năng mapping data nữa, nó còn quản lý transaction, connection, ràng buộc dữ liệu, thông dịch từ code</w:t>
      </w:r>
      <w:r w:rsidR="001C6C25">
        <w:rPr>
          <w:lang w:val="en-US"/>
        </w:rPr>
        <w:t xml:space="preserve"> Linq</w:t>
      </w:r>
      <w:r w:rsidR="00647332">
        <w:rPr>
          <w:lang w:val="en-US"/>
        </w:rPr>
        <w:t xml:space="preserve"> sang sql querry… Những hỗ trợ đó giúp ích rất nhiều cho thời gian phát triển các ứng dụng. Đồng thời đem lại những đoạn code ngắn gọn và dễ bảo trì. Nếu là các ứng dụng nhỏ thì việc dùng các ORM là rất tốt.</w:t>
      </w:r>
    </w:p>
    <w:p w:rsidR="00647332" w:rsidRPr="00605B93" w:rsidRDefault="00647332" w:rsidP="00FF1197">
      <w:pPr>
        <w:pStyle w:val="TNNormalIndent"/>
        <w:rPr>
          <w:lang w:val="en-US"/>
        </w:rPr>
      </w:pPr>
      <w:r>
        <w:rPr>
          <w:lang w:val="en-US"/>
        </w:rPr>
        <w:t>Tuy nhiên, hiện đại thì luôn hại điện. Các ORM đó có hiệu suất phải nói là rất tồi tệ. Với những ứng dụng lớn và yêu cầu độ trễ thấp hoặc có tần suất làm việc nhiều thì việc sử dụng một ORM là mộ</w:t>
      </w:r>
      <w:r w:rsidR="00BA4995">
        <w:rPr>
          <w:lang w:val="en-US"/>
        </w:rPr>
        <w:t>t điều không thể chấp nhận được</w:t>
      </w:r>
      <w:r>
        <w:rPr>
          <w:lang w:val="en-US"/>
        </w:rPr>
        <w:t>. Thay vào đó, giải pháp được sử dụng thay thế có tên Mini ORM xuất hiện.</w:t>
      </w:r>
    </w:p>
    <w:p w:rsidR="00647332" w:rsidRDefault="00647332">
      <w:pPr>
        <w:pStyle w:val="Heading4"/>
        <w:rPr>
          <w:lang w:val="en-US"/>
        </w:rPr>
      </w:pPr>
      <w:r>
        <w:rPr>
          <w:lang w:val="en-US"/>
        </w:rPr>
        <w:t>Mini ORM</w:t>
      </w:r>
    </w:p>
    <w:p w:rsidR="00647332" w:rsidRDefault="00647332" w:rsidP="00FF1197">
      <w:pPr>
        <w:pStyle w:val="TNNormalIndent"/>
        <w:rPr>
          <w:lang w:val="en-US"/>
        </w:rPr>
      </w:pPr>
      <w:r>
        <w:rPr>
          <w:lang w:val="en-US"/>
        </w:rPr>
        <w:t>Thực ra, Mini ORM là một sự lược bỏ bớt của ORM. Nhiệm vụ củ</w:t>
      </w:r>
      <w:r w:rsidR="00BA4995">
        <w:rPr>
          <w:lang w:val="en-US"/>
        </w:rPr>
        <w:t>a Mini ORM rấ</w:t>
      </w:r>
      <w:r>
        <w:rPr>
          <w:lang w:val="en-US"/>
        </w:rPr>
        <w:t xml:space="preserve">t đơn giản: đọc dữ liệu từ DB và map kết quả vào các đối tượng trên code. Rõ ràng với </w:t>
      </w:r>
      <w:r w:rsidR="001C6C25">
        <w:rPr>
          <w:lang w:val="en-US"/>
        </w:rPr>
        <w:t>sự đơn giản đó thì Mini ORM trở nên cực kỳ mạnh mẽ. Tuy nhiên, code chúng ta phải viế</w:t>
      </w:r>
      <w:r w:rsidR="00BA4995">
        <w:rPr>
          <w:lang w:val="en-US"/>
        </w:rPr>
        <w:t>t khi làm việc với</w:t>
      </w:r>
      <w:r w:rsidR="001C6C25">
        <w:rPr>
          <w:lang w:val="en-US"/>
        </w:rPr>
        <w:t xml:space="preserve"> Mini ORM cũng sẽ nhiều hơn ORM.</w:t>
      </w:r>
    </w:p>
    <w:p w:rsidR="001C6C25" w:rsidRPr="00647332" w:rsidRDefault="001C6C25" w:rsidP="00FF1197">
      <w:pPr>
        <w:pStyle w:val="TNNormalIndent"/>
        <w:rPr>
          <w:lang w:val="en-US"/>
        </w:rPr>
      </w:pPr>
      <w:r>
        <w:rPr>
          <w:lang w:val="en-US"/>
        </w:rPr>
        <w:t>Thực chất, các tác vụ cơ bản như insert, update, delete, và connection, transaction cũng không có trên Mini ORM, ta phải tự làm thủ</w:t>
      </w:r>
      <w:r w:rsidR="00FF1197">
        <w:rPr>
          <w:lang w:val="en-US"/>
        </w:rPr>
        <w:t xml:space="preserve"> công. </w:t>
      </w:r>
      <w:r>
        <w:rPr>
          <w:lang w:val="en-US"/>
        </w:rPr>
        <w:t>Ta có thể nhận ra một điề</w:t>
      </w:r>
      <w:r w:rsidR="00FF1197">
        <w:rPr>
          <w:lang w:val="en-US"/>
        </w:rPr>
        <w:t>u: code</w:t>
      </w:r>
      <w:r>
        <w:rPr>
          <w:lang w:val="en-US"/>
        </w:rPr>
        <w:t xml:space="preserve"> tự sinh ra càng nhiều thì hiệu suất càn</w:t>
      </w:r>
      <w:r w:rsidR="00F572C4">
        <w:rPr>
          <w:lang w:val="en-US"/>
        </w:rPr>
        <w:t>g</w:t>
      </w:r>
      <w:r>
        <w:rPr>
          <w:lang w:val="en-US"/>
        </w:rPr>
        <w:t xml:space="preserve"> giảm.</w:t>
      </w:r>
    </w:p>
    <w:p w:rsidR="001C6C25" w:rsidRDefault="001C6C25">
      <w:pPr>
        <w:pStyle w:val="Heading4"/>
        <w:rPr>
          <w:lang w:val="en-US"/>
        </w:rPr>
      </w:pPr>
      <w:r>
        <w:rPr>
          <w:lang w:val="en-US"/>
        </w:rPr>
        <w:t>Dapper</w:t>
      </w:r>
    </w:p>
    <w:p w:rsidR="00515C53" w:rsidRDefault="001C6C25" w:rsidP="000F7AA8">
      <w:pPr>
        <w:pStyle w:val="TNNormalIndent"/>
        <w:rPr>
          <w:lang w:val="en-US"/>
        </w:rPr>
      </w:pPr>
      <w:r>
        <w:rPr>
          <w:lang w:val="en-US"/>
        </w:rPr>
        <w:t>Nổi lên giữa các Mini ORM, Dapper .net là một giải pháp có tính cân bằng giữa số code được viết sẵn và hiệu suấ</w:t>
      </w:r>
      <w:r w:rsidR="00BA4995">
        <w:rPr>
          <w:lang w:val="en-US"/>
        </w:rPr>
        <w:t>t</w:t>
      </w:r>
      <w:r>
        <w:rPr>
          <w:lang w:val="en-US"/>
        </w:rPr>
        <w:t>. Nhà phát triển không phải viết quá nhiều code</w:t>
      </w:r>
      <w:r w:rsidR="00BA4995">
        <w:rPr>
          <w:lang w:val="en-US"/>
        </w:rPr>
        <w:t xml:space="preserve"> (số lượng code nằm ở mức chấp nhận được)</w:t>
      </w:r>
      <w:r>
        <w:rPr>
          <w:lang w:val="en-US"/>
        </w:rPr>
        <w:t xml:space="preserve"> mà hiệu suất thì vẫn tuyệt vời.</w:t>
      </w:r>
      <w:r w:rsidR="00515C53">
        <w:rPr>
          <w:lang w:val="en-US"/>
        </w:rPr>
        <w:t xml:space="preserve"> Lý do là Dapper .Net có một extension có tên Dapper Extension. Nó sẽ lo việc Inse</w:t>
      </w:r>
      <w:r w:rsidR="00BA4995">
        <w:rPr>
          <w:lang w:val="en-US"/>
        </w:rPr>
        <w:t>rt, delete, update cho chúng ta.</w:t>
      </w:r>
    </w:p>
    <w:p w:rsidR="001C6C25" w:rsidRDefault="001C6C25" w:rsidP="001C6C25">
      <w:pPr>
        <w:rPr>
          <w:lang w:val="en-US"/>
        </w:rPr>
      </w:pPr>
      <w:r>
        <w:rPr>
          <w:lang w:val="en-US"/>
        </w:rPr>
        <w:t>Dướ</w:t>
      </w:r>
      <w:r w:rsidR="00515C53">
        <w:rPr>
          <w:lang w:val="en-US"/>
        </w:rPr>
        <w:t>i đây là bảng so sánh hiệu suất giữa một số ORM và Mini ORM phổ biến:</w:t>
      </w:r>
    </w:p>
    <w:p w:rsidR="00515C53" w:rsidRDefault="004F716E" w:rsidP="001C6C25">
      <w:pPr>
        <w:rPr>
          <w:lang w:val="en-US"/>
        </w:rPr>
      </w:pPr>
      <w:r w:rsidRPr="00F572C4">
        <w:rPr>
          <w:noProof/>
          <w:lang w:eastAsia="vi-VN"/>
        </w:rPr>
        <w:drawing>
          <wp:inline distT="0" distB="0" distL="0" distR="0" wp14:anchorId="3A6743D0" wp14:editId="26A14686">
            <wp:extent cx="5876925" cy="2228850"/>
            <wp:effectExtent l="0" t="0" r="0" b="0"/>
            <wp:docPr id="9" name="Object 9" descr="Title: Chart - Description: Clustered Column Chart"/>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0F7AA8" w:rsidRDefault="00515C53" w:rsidP="001C6C25">
      <w:pPr>
        <w:rPr>
          <w:lang w:val="en-US"/>
        </w:rPr>
      </w:pPr>
      <w:r>
        <w:rPr>
          <w:lang w:val="en-US"/>
        </w:rPr>
        <w:lastRenderedPageBreak/>
        <w:t>Có thể thấy Dapper có tốc độ rấ</w:t>
      </w:r>
      <w:r w:rsidR="00B82895">
        <w:rPr>
          <w:lang w:val="en-US"/>
        </w:rPr>
        <w:t>t nhanh,</w:t>
      </w:r>
      <w:r>
        <w:rPr>
          <w:lang w:val="en-US"/>
        </w:rPr>
        <w:t xml:space="preserve"> chỉ đứng sau viết code thủ công (hand coded), có nghĩa là Dapp</w:t>
      </w:r>
      <w:r w:rsidR="00B82895">
        <w:rPr>
          <w:lang w:val="en-US"/>
        </w:rPr>
        <w:t>er</w:t>
      </w:r>
      <w:r>
        <w:rPr>
          <w:lang w:val="en-US"/>
        </w:rPr>
        <w:t xml:space="preserve"> .Net là Mini ORM nhanh nhất trong các Mini ORM cũng </w:t>
      </w:r>
      <w:r w:rsidR="00B82895">
        <w:rPr>
          <w:lang w:val="en-US"/>
        </w:rPr>
        <w:t>n</w:t>
      </w:r>
      <w:r w:rsidR="00154695">
        <w:rPr>
          <w:lang w:val="en-US"/>
        </w:rPr>
        <w:t>hư ORM.</w:t>
      </w:r>
    </w:p>
    <w:p w:rsidR="00154695" w:rsidRDefault="00154695" w:rsidP="001C6C25">
      <w:pPr>
        <w:rPr>
          <w:lang w:val="en-US"/>
        </w:rPr>
      </w:pPr>
      <w:r>
        <w:rPr>
          <w:lang w:val="en-US"/>
        </w:rPr>
        <w:t>Trong khuôn khổ giới thiệu sơ lược về Dapper .Net, em không muốn đi sâu hơn về chi tiết cách làm việc. Có thể vào trang của Dapper .Net trên GitHub để biết thêm chi tiết.</w:t>
      </w:r>
      <w:r>
        <w:rPr>
          <w:lang w:val="en-US"/>
        </w:rPr>
        <w:br/>
        <w:t>Dapper .Net on GitHub:</w:t>
      </w:r>
    </w:p>
    <w:p w:rsidR="00154695" w:rsidRPr="001C6C25" w:rsidRDefault="000C3455" w:rsidP="001C6C25">
      <w:pPr>
        <w:rPr>
          <w:lang w:val="en-US"/>
        </w:rPr>
      </w:pPr>
      <w:hyperlink r:id="rId25" w:history="1">
        <w:r w:rsidR="00154695" w:rsidRPr="00154695">
          <w:rPr>
            <w:rStyle w:val="Hyperlink"/>
            <w:lang w:val="en-US"/>
          </w:rPr>
          <w:t>https://github.com/StackExchange/dapper-dot-net</w:t>
        </w:r>
      </w:hyperlink>
    </w:p>
    <w:p w:rsidR="00EC64FD" w:rsidRDefault="00EC64FD" w:rsidP="00EC64FD">
      <w:pPr>
        <w:pStyle w:val="Heading3"/>
        <w:rPr>
          <w:lang w:val="en-US"/>
        </w:rPr>
      </w:pPr>
      <w:bookmarkStart w:id="45" w:name="_Toc456867546"/>
      <w:bookmarkStart w:id="46" w:name="_Toc456867605"/>
      <w:r>
        <w:rPr>
          <w:lang w:val="en-US"/>
        </w:rPr>
        <w:t>Mô hình nhiều lớp</w:t>
      </w:r>
      <w:bookmarkEnd w:id="45"/>
      <w:bookmarkEnd w:id="46"/>
    </w:p>
    <w:p w:rsidR="000F7AA8" w:rsidRDefault="00A23952" w:rsidP="000F7AA8">
      <w:pPr>
        <w:pStyle w:val="TNNormalIndent"/>
        <w:rPr>
          <w:lang w:val="en-US"/>
        </w:rPr>
      </w:pPr>
      <w:r w:rsidRPr="00A23952">
        <w:rPr>
          <w:lang w:val="en-US"/>
        </w:rPr>
        <w:t xml:space="preserve">Để dễ quản lý các thành phần của hệ thống, cũng như không bị ảnh hưởng bởi các thay đổi, người ta hay nhóm các thành phần có cùng chức năng lại với nhau và phân chia trách nhiệm cho từng nhóm để công việc không bị chồng chéo và ảnh hưởng lẫn nhau. </w:t>
      </w:r>
    </w:p>
    <w:p w:rsidR="00EC64FD" w:rsidRDefault="00EC64FD" w:rsidP="000F7AA8">
      <w:pPr>
        <w:pStyle w:val="TNNormalIndent"/>
        <w:rPr>
          <w:lang w:val="en-US"/>
        </w:rPr>
      </w:pPr>
      <w:r>
        <w:rPr>
          <w:lang w:val="en-US"/>
        </w:rPr>
        <w:t xml:space="preserve">Trước khi đến với các khái niệm về mô hình này, ta phải làm rõ thuật ngữ “Lớp”. lớp trong tiếng anh được có hai cách viết “layer” và “tier”. Và có rất nhiều người </w:t>
      </w:r>
      <w:r w:rsidR="00ED0343">
        <w:rPr>
          <w:lang w:val="en-US"/>
        </w:rPr>
        <w:t>không phân</w:t>
      </w:r>
      <w:r>
        <w:rPr>
          <w:lang w:val="en-US"/>
        </w:rPr>
        <w:t xml:space="preserve"> biệt được hai từ này, dẫn đến </w:t>
      </w:r>
      <w:r w:rsidR="00ED0343">
        <w:rPr>
          <w:lang w:val="en-US"/>
        </w:rPr>
        <w:t>việc dùng cả hai: lúc thì gọi là layer, lúc thì gọi là tier, trong khi chúng khá khác nhau.</w:t>
      </w:r>
    </w:p>
    <w:p w:rsidR="00ED0343" w:rsidRDefault="00ED0343" w:rsidP="00EC64FD">
      <w:pPr>
        <w:rPr>
          <w:lang w:val="en-US"/>
        </w:rPr>
      </w:pPr>
      <w:r>
        <w:rPr>
          <w:lang w:val="en-US"/>
        </w:rPr>
        <w:t>Hầu hết các chuyên gia nhận ra một sự khác biệt giữa hai từ này:</w:t>
      </w:r>
    </w:p>
    <w:p w:rsidR="00ED0343" w:rsidRDefault="00ED0343" w:rsidP="00ED0343">
      <w:pPr>
        <w:numPr>
          <w:ilvl w:val="0"/>
          <w:numId w:val="4"/>
        </w:numPr>
        <w:rPr>
          <w:lang w:val="en-US"/>
        </w:rPr>
      </w:pPr>
      <w:r>
        <w:rPr>
          <w:lang w:val="en-US"/>
        </w:rPr>
        <w:t>Tier dùng để chỉ các tầng vật lý trong cơ sở hạ tầng của một hệ thống.</w:t>
      </w:r>
    </w:p>
    <w:p w:rsidR="00ED0343" w:rsidRDefault="00ED0343" w:rsidP="00ED0343">
      <w:pPr>
        <w:numPr>
          <w:ilvl w:val="0"/>
          <w:numId w:val="4"/>
        </w:numPr>
        <w:rPr>
          <w:lang w:val="en-US"/>
        </w:rPr>
      </w:pPr>
      <w:r>
        <w:rPr>
          <w:lang w:val="en-US"/>
        </w:rPr>
        <w:t>Layer dùng để chỉ các tầng ở mức khái niệm, giúp tạo nên giải pháp.</w:t>
      </w:r>
    </w:p>
    <w:p w:rsidR="00ED0343" w:rsidRDefault="00ED0343" w:rsidP="00ED0343">
      <w:pPr>
        <w:rPr>
          <w:lang w:val="en-US"/>
        </w:rPr>
      </w:pPr>
      <w:r>
        <w:rPr>
          <w:lang w:val="en-US"/>
        </w:rPr>
        <w:t>Ví dụ: một phần mềm</w:t>
      </w:r>
      <w:r w:rsidR="00A23952">
        <w:rPr>
          <w:lang w:val="en-US"/>
        </w:rPr>
        <w:t xml:space="preserve"> được thiết kế theo</w:t>
      </w:r>
      <w:r>
        <w:rPr>
          <w:lang w:val="en-US"/>
        </w:rPr>
        <w:t xml:space="preserve"> mô hình </w:t>
      </w:r>
      <w:r w:rsidR="00A23952">
        <w:rPr>
          <w:lang w:val="en-US"/>
        </w:rPr>
        <w:t>ba lớp (layer) có thể được cài đặt dễ dàng trong một lớp (tiers) của doanh nghiệp, ví dụ như trên máy tính cá nhân chẳng hạn.</w:t>
      </w:r>
    </w:p>
    <w:p w:rsidR="00D0478F" w:rsidRDefault="00EC64FD" w:rsidP="00D0478F">
      <w:pPr>
        <w:pStyle w:val="Heading4"/>
        <w:rPr>
          <w:lang w:val="en-US"/>
        </w:rPr>
      </w:pPr>
      <w:r>
        <w:rPr>
          <w:lang w:val="en-US"/>
        </w:rPr>
        <w:t>Mô hình 3 lớp</w:t>
      </w:r>
    </w:p>
    <w:p w:rsidR="00D0478F" w:rsidRDefault="00D0478F" w:rsidP="000F7AA8">
      <w:pPr>
        <w:pStyle w:val="TNNormalIndent"/>
        <w:rPr>
          <w:lang w:val="en-US"/>
        </w:rPr>
      </w:pPr>
      <w:r>
        <w:rPr>
          <w:lang w:val="en-US"/>
        </w:rPr>
        <w:t xml:space="preserve">Có lẽ phần nhiều các kỹ sư phần mềm đều đã biết đến mô hình ba lớp. </w:t>
      </w:r>
      <w:r w:rsidR="00A23952">
        <w:rPr>
          <w:lang w:val="en-US"/>
        </w:rPr>
        <w:t>Mô hình ba lớp được cấu thành từ:</w:t>
      </w:r>
    </w:p>
    <w:p w:rsidR="00A23952" w:rsidRDefault="00A23952" w:rsidP="00A23952">
      <w:pPr>
        <w:numPr>
          <w:ilvl w:val="0"/>
          <w:numId w:val="13"/>
        </w:numPr>
        <w:rPr>
          <w:lang w:val="en-US"/>
        </w:rPr>
      </w:pPr>
      <w:r w:rsidRPr="00A23952">
        <w:rPr>
          <w:lang w:val="en-US"/>
        </w:rPr>
        <w:t>Presentation Layers</w:t>
      </w:r>
      <w:r>
        <w:rPr>
          <w:lang w:val="en-US"/>
        </w:rPr>
        <w:t>: Chứa giao diện người dùng.</w:t>
      </w:r>
    </w:p>
    <w:p w:rsidR="00A23952" w:rsidRDefault="00A23952" w:rsidP="00A23952">
      <w:pPr>
        <w:numPr>
          <w:ilvl w:val="0"/>
          <w:numId w:val="13"/>
        </w:numPr>
        <w:rPr>
          <w:lang w:val="en-US"/>
        </w:rPr>
      </w:pPr>
      <w:r w:rsidRPr="00A23952">
        <w:rPr>
          <w:lang w:val="en-US"/>
        </w:rPr>
        <w:t>Business Logic Layers</w:t>
      </w:r>
      <w:r>
        <w:rPr>
          <w:lang w:val="en-US"/>
        </w:rPr>
        <w:t xml:space="preserve">: Chứa các xử lý logic (Business Logic), được sử dụng bởi </w:t>
      </w:r>
      <w:r w:rsidRPr="00A23952">
        <w:rPr>
          <w:lang w:val="en-US"/>
        </w:rPr>
        <w:t>Presentation Layers</w:t>
      </w:r>
      <w:r>
        <w:rPr>
          <w:lang w:val="en-US"/>
        </w:rPr>
        <w:t>.</w:t>
      </w:r>
    </w:p>
    <w:p w:rsidR="00A23952" w:rsidRDefault="00A23952" w:rsidP="00A23952">
      <w:pPr>
        <w:numPr>
          <w:ilvl w:val="0"/>
          <w:numId w:val="13"/>
        </w:numPr>
        <w:rPr>
          <w:lang w:val="en-US"/>
        </w:rPr>
      </w:pPr>
      <w:r w:rsidRPr="00A23952">
        <w:rPr>
          <w:lang w:val="en-US"/>
        </w:rPr>
        <w:t>Data Access Layers</w:t>
      </w:r>
      <w:r>
        <w:rPr>
          <w:lang w:val="en-US"/>
        </w:rPr>
        <w:t xml:space="preserve">: Lớp này chứa các nghiệp vụ </w:t>
      </w:r>
      <w:r w:rsidRPr="00A23952">
        <w:rPr>
          <w:lang w:val="en-US"/>
        </w:rPr>
        <w:t>liên quan đến lưu trữ và truy xuất dữ liệu của ứng dụng như đọc, lưu, cập nhật cơ sở dữ liệu</w:t>
      </w:r>
      <w:r>
        <w:rPr>
          <w:lang w:val="en-US"/>
        </w:rPr>
        <w:t>. Chỉ lớp này mới biết đến việc dữ liệu ở đâu, làm sao thao tác với dữ liệu.</w:t>
      </w:r>
    </w:p>
    <w:p w:rsidR="000F7AA8" w:rsidRDefault="00B67C3C" w:rsidP="000F7AA8">
      <w:pPr>
        <w:rPr>
          <w:lang w:val="en-US"/>
        </w:rPr>
      </w:pPr>
      <w:r>
        <w:rPr>
          <w:lang w:val="en-US"/>
        </w:rPr>
        <w:t>Theo cách phân chia trên, các thành phần của ứng dụng sẽ rất rõ ràng trong công việc của chúng. Nếu một lỗi phát sinh, ta có thể kiểm tra và tìm ra lỗi một cách dễ dàng.</w:t>
      </w:r>
    </w:p>
    <w:p w:rsidR="00B67C3C" w:rsidRPr="00D0478F" w:rsidRDefault="00B67C3C" w:rsidP="000F7AA8">
      <w:pPr>
        <w:rPr>
          <w:lang w:val="en-US"/>
        </w:rPr>
      </w:pPr>
      <w:r>
        <w:rPr>
          <w:lang w:val="en-US"/>
        </w:rPr>
        <w:t>Tuy nhiên, mô hình trên chỉ có thể áp dụng cho những ứng dụng nhỏ, nơi tất cả các thứ được cài đặt trên một máy tính chẳng hạn. Với những ứng dụng doanh nghiệp có nhiều người dùng, các thành phần được cài đặt trên nhiều máy khác nhau giúp tăng hiệu suất hoặc đơn giản chỉ vì nó có nhiều thành phần đặc biệt, ba lớp chắc chắn là không đủ.</w:t>
      </w:r>
    </w:p>
    <w:p w:rsidR="00B67C3C" w:rsidRDefault="00B67C3C">
      <w:pPr>
        <w:pStyle w:val="Heading4"/>
        <w:rPr>
          <w:lang w:val="en-US"/>
        </w:rPr>
      </w:pPr>
      <w:r>
        <w:rPr>
          <w:lang w:val="en-US"/>
        </w:rPr>
        <w:t>Mô hình nhiều lớp</w:t>
      </w:r>
    </w:p>
    <w:p w:rsidR="00BE368C" w:rsidRDefault="00B67C3C" w:rsidP="000F7AA8">
      <w:pPr>
        <w:pStyle w:val="TNNormalIndent"/>
        <w:rPr>
          <w:lang w:val="en-US"/>
        </w:rPr>
      </w:pPr>
      <w:r>
        <w:rPr>
          <w:lang w:val="en-US"/>
        </w:rPr>
        <w:t>Mô hình nhiều lớp là một mô hình thiết kế phần mềm mà sử dụng nhiều lớp, mỗi lớp có một nhiệm vụ cụ thể.</w:t>
      </w:r>
      <w:r w:rsidR="000F7AA8">
        <w:rPr>
          <w:lang w:val="en-US"/>
        </w:rPr>
        <w:t xml:space="preserve"> </w:t>
      </w:r>
      <w:r w:rsidR="00BE368C">
        <w:rPr>
          <w:lang w:val="en-US"/>
        </w:rPr>
        <w:t xml:space="preserve">Cũng giống như mô hình ba lớp, một ứng dụng mô hình nhiều lớp cũng thường có những layer như: </w:t>
      </w:r>
      <w:r w:rsidR="00BE368C" w:rsidRPr="00A23952">
        <w:rPr>
          <w:lang w:val="en-US"/>
        </w:rPr>
        <w:t>Presentation</w:t>
      </w:r>
      <w:r w:rsidR="00BE368C">
        <w:rPr>
          <w:lang w:val="en-US"/>
        </w:rPr>
        <w:t xml:space="preserve">, Business Logic và Data </w:t>
      </w:r>
      <w:r w:rsidR="00BE368C">
        <w:rPr>
          <w:lang w:val="en-US"/>
        </w:rPr>
        <w:lastRenderedPageBreak/>
        <w:t xml:space="preserve">Access. Tuy nhiên, một ưng dụng mô hình nhiều lớp thường có thêm một lớp nữa là Appplication Layer hay còn được gọi là Service Layer. Tầng này cung cấp các dịch vụ trung gian để các thành phần có thể giao tiếp với nhau thông qua mạng. Một ví dụ về việc sử dụng Service Layer là một hệ thống client – server. Client là ứng dụng desktop chỉ chứa UI, còn server sẽ chứa toàn bộ các business logic, data. Vậy cách để ứng dụng desktop liên lạc với server để thực thi logic là thông qua Service Layer. </w:t>
      </w:r>
      <w:r w:rsidR="0031730E">
        <w:rPr>
          <w:lang w:val="en-US"/>
        </w:rPr>
        <w:t>Có rất nhiều cách để cài đặt Service Layer: socket, web socket, webservice, COM+… nhưng có lẽ cách được sử dụng rộng rãi nhất hiện nay trong các ứng dụng doanhh nghiệp là sử dụng WCF.</w:t>
      </w:r>
    </w:p>
    <w:p w:rsidR="0059197E" w:rsidRDefault="0031730E" w:rsidP="0059197E">
      <w:pPr>
        <w:pStyle w:val="TNNormalIndent"/>
        <w:rPr>
          <w:lang w:val="en-US"/>
        </w:rPr>
        <w:sectPr w:rsidR="0059197E" w:rsidSect="006F30B9">
          <w:pgSz w:w="11906" w:h="16838" w:code="9"/>
          <w:pgMar w:top="1134" w:right="1134" w:bottom="1134" w:left="1701" w:header="851" w:footer="851" w:gutter="0"/>
          <w:pgNumType w:start="1"/>
          <w:cols w:space="708"/>
          <w:docGrid w:linePitch="360"/>
        </w:sectPr>
      </w:pPr>
      <w:r>
        <w:rPr>
          <w:lang w:val="en-US"/>
        </w:rPr>
        <w:t>Ngoài ra, mô hình nhiều lớp còn chứa một số lớp khác như: Business I</w:t>
      </w:r>
      <w:r w:rsidRPr="0031730E">
        <w:rPr>
          <w:lang w:val="en-US"/>
        </w:rPr>
        <w:t>nfrastructure</w:t>
      </w:r>
      <w:r>
        <w:rPr>
          <w:lang w:val="en-US"/>
        </w:rPr>
        <w:t>. Lớp này giống như một thư viện chứa các xử lí cho những công việc rất phổ biến</w:t>
      </w:r>
      <w:r w:rsidR="00735BD8">
        <w:rPr>
          <w:lang w:val="en-US"/>
        </w:rPr>
        <w:t xml:space="preserve"> và</w:t>
      </w:r>
      <w:r w:rsidR="003C738F">
        <w:rPr>
          <w:lang w:val="en-US"/>
        </w:rPr>
        <w:t xml:space="preserve"> nó thường nhắm vào một lĩnh vực chứ</w:t>
      </w:r>
      <w:r w:rsidR="00735BD8">
        <w:rPr>
          <w:lang w:val="en-US"/>
        </w:rPr>
        <w:t xml:space="preserve"> không nhắm vào một ứng dụng cụ thể nào cả</w:t>
      </w:r>
      <w:r>
        <w:rPr>
          <w:lang w:val="en-US"/>
        </w:rPr>
        <w:t>, do đó tính sử dụng lại cho nhiêu ứng dụng khác của tầng này là rất lớn, ví dụ</w:t>
      </w:r>
      <w:r w:rsidR="003C738F">
        <w:rPr>
          <w:lang w:val="en-US"/>
        </w:rPr>
        <w:t xml:space="preserve"> như Business Infrastructure</w:t>
      </w:r>
      <w:r>
        <w:rPr>
          <w:lang w:val="en-US"/>
        </w:rPr>
        <w:t xml:space="preserve"> cho chuyển đổi tiền tệ chẳng hạn. Còn tầng Business Logic là tầng logic cho một ứng dụng cụ thể. Business Infrastructure nằm ở giữa Business và Data Access.</w:t>
      </w:r>
    </w:p>
    <w:p w:rsidR="004C7EFA" w:rsidRDefault="004C7EFA" w:rsidP="004C7EFA">
      <w:pPr>
        <w:pStyle w:val="Heading1"/>
      </w:pPr>
      <w:bookmarkStart w:id="47" w:name="_Toc456867547"/>
      <w:bookmarkStart w:id="48" w:name="_Toc456867606"/>
      <w:r w:rsidRPr="004C7EFA">
        <w:lastRenderedPageBreak/>
        <w:t>THIẾT KẾ</w:t>
      </w:r>
      <w:r w:rsidR="00903D50">
        <w:rPr>
          <w:lang w:val="en-US"/>
        </w:rPr>
        <w:t xml:space="preserve"> TỔNG QUÁT</w:t>
      </w:r>
      <w:r w:rsidRPr="004C7EFA">
        <w:t xml:space="preserve"> </w:t>
      </w:r>
      <w:r w:rsidR="00E84AF6">
        <w:rPr>
          <w:lang w:val="en-US"/>
        </w:rPr>
        <w:t>RNS</w:t>
      </w:r>
      <w:r w:rsidRPr="004C7EFA">
        <w:t xml:space="preserve"> TRÊN NỀN TẢNG .NET FRAMEWORK</w:t>
      </w:r>
      <w:bookmarkEnd w:id="47"/>
      <w:bookmarkEnd w:id="48"/>
    </w:p>
    <w:p w:rsidR="00E84AF6" w:rsidRDefault="00E84AF6" w:rsidP="00E84AF6">
      <w:pPr>
        <w:pStyle w:val="Heading2"/>
      </w:pPr>
      <w:bookmarkStart w:id="49" w:name="_Toc456867548"/>
      <w:bookmarkStart w:id="50" w:name="_Toc456867607"/>
      <w:r w:rsidRPr="00E84AF6">
        <w:t>MỤC TIÊU MÀ BẢN THIẾT KẾ HƯỚNG ĐẾN</w:t>
      </w:r>
      <w:bookmarkEnd w:id="49"/>
      <w:bookmarkEnd w:id="50"/>
    </w:p>
    <w:p w:rsidR="00140302" w:rsidRDefault="00E84AF6" w:rsidP="00140302">
      <w:r>
        <w:t>Mục tiêu mà bản thiết kế hệ thống này cần đạt đến là:</w:t>
      </w:r>
    </w:p>
    <w:p w:rsidR="00140302" w:rsidRDefault="00E84AF6" w:rsidP="00BE1F3B">
      <w:pPr>
        <w:numPr>
          <w:ilvl w:val="0"/>
          <w:numId w:val="4"/>
        </w:numPr>
        <w:rPr>
          <w:lang w:val="en-US"/>
        </w:rPr>
      </w:pPr>
      <w:r w:rsidRPr="00140302">
        <w:rPr>
          <w:lang w:val="en-US"/>
        </w:rPr>
        <w:t>Đơn giản, dễ tùy chỉnh.</w:t>
      </w:r>
    </w:p>
    <w:p w:rsidR="00140302" w:rsidRDefault="00E84AF6" w:rsidP="00BE1F3B">
      <w:pPr>
        <w:numPr>
          <w:ilvl w:val="0"/>
          <w:numId w:val="4"/>
        </w:numPr>
        <w:rPr>
          <w:lang w:val="en-US"/>
        </w:rPr>
      </w:pPr>
      <w:r w:rsidRPr="00140302">
        <w:rPr>
          <w:lang w:val="en-US"/>
        </w:rPr>
        <w:t>Có thể cài đặt nhanh chóng và tương thích với mọi hệ thống có sẵn.</w:t>
      </w:r>
    </w:p>
    <w:p w:rsidR="00140302" w:rsidRDefault="00E84AF6" w:rsidP="00BE1F3B">
      <w:pPr>
        <w:numPr>
          <w:ilvl w:val="0"/>
          <w:numId w:val="4"/>
        </w:numPr>
        <w:rPr>
          <w:lang w:val="en-US"/>
        </w:rPr>
      </w:pPr>
      <w:r w:rsidRPr="00140302">
        <w:rPr>
          <w:lang w:val="en-US"/>
        </w:rPr>
        <w:t>Độ tin cậy cao.</w:t>
      </w:r>
    </w:p>
    <w:p w:rsidR="00140302" w:rsidRDefault="00E84AF6" w:rsidP="00BE1F3B">
      <w:pPr>
        <w:numPr>
          <w:ilvl w:val="0"/>
          <w:numId w:val="4"/>
        </w:numPr>
        <w:rPr>
          <w:lang w:val="en-US"/>
        </w:rPr>
      </w:pPr>
      <w:r w:rsidRPr="00140302">
        <w:rPr>
          <w:lang w:val="en-US"/>
        </w:rPr>
        <w:t>Đảm bảo tính toàn vẹn dữ liệu.</w:t>
      </w:r>
    </w:p>
    <w:p w:rsidR="00140302" w:rsidRPr="00140302" w:rsidRDefault="00140302" w:rsidP="00BE1F3B">
      <w:pPr>
        <w:numPr>
          <w:ilvl w:val="0"/>
          <w:numId w:val="4"/>
        </w:numPr>
        <w:rPr>
          <w:lang w:val="en-US"/>
        </w:rPr>
      </w:pPr>
      <w:r>
        <w:t>Tốc độ hồi đáp cao cho server, tiết kiệm năng lượng cho thiết bị đầu cuối.</w:t>
      </w:r>
    </w:p>
    <w:p w:rsidR="00140302" w:rsidRDefault="00140302">
      <w:pPr>
        <w:pStyle w:val="Heading2"/>
      </w:pPr>
      <w:bookmarkStart w:id="51" w:name="_Toc456867549"/>
      <w:bookmarkStart w:id="52" w:name="_Toc456867608"/>
      <w:r>
        <w:rPr>
          <w:lang w:val="en-US"/>
        </w:rPr>
        <w:t>BẢN THIẾT KẾ TỔNG QUÁT CÁC</w:t>
      </w:r>
      <w:r>
        <w:t xml:space="preserve"> THÀNH PHẦN</w:t>
      </w:r>
      <w:r>
        <w:rPr>
          <w:lang w:val="en-US"/>
        </w:rPr>
        <w:t xml:space="preserve"> CỦA</w:t>
      </w:r>
      <w:r>
        <w:t xml:space="preserve"> HỆ THỐNG</w:t>
      </w:r>
      <w:bookmarkEnd w:id="51"/>
      <w:bookmarkEnd w:id="52"/>
    </w:p>
    <w:p w:rsidR="00113108" w:rsidRPr="00113108" w:rsidRDefault="00113108" w:rsidP="000F7AA8">
      <w:pPr>
        <w:pStyle w:val="TNNormalIndent"/>
        <w:rPr>
          <w:lang w:val="en-US"/>
        </w:rPr>
      </w:pPr>
      <w:r>
        <w:rPr>
          <w:lang w:val="en-US"/>
        </w:rPr>
        <w:t>Dưới đây là sơ đồ tổng quát các thành phần của hệ thống và cách chúng tương tác với nhau. Do đây chỉ mới là sơ đồ tổng quát nên sẽ có một vài chi tiết nhỏ</w:t>
      </w:r>
      <w:r w:rsidR="00271BF3">
        <w:rPr>
          <w:lang w:val="en-US"/>
        </w:rPr>
        <w:t xml:space="preserve"> như lưu xuống DB…</w:t>
      </w:r>
      <w:r w:rsidR="002B5224">
        <w:rPr>
          <w:lang w:val="en-US"/>
        </w:rPr>
        <w:t xml:space="preserve"> đã</w:t>
      </w:r>
      <w:r>
        <w:rPr>
          <w:lang w:val="en-US"/>
        </w:rPr>
        <w:t xml:space="preserve"> bị lược bỏ</w:t>
      </w:r>
      <w:r w:rsidR="002B5224">
        <w:rPr>
          <w:lang w:val="en-US"/>
        </w:rPr>
        <w:t xml:space="preserve"> bớt</w:t>
      </w:r>
      <w:r w:rsidR="00271BF3">
        <w:rPr>
          <w:lang w:val="en-US"/>
        </w:rPr>
        <w:t>.</w:t>
      </w:r>
    </w:p>
    <w:p w:rsidR="00140302" w:rsidRDefault="00DE63D4" w:rsidP="00140302">
      <w:r>
        <w:object w:dxaOrig="16531" w:dyaOrig="9855">
          <v:shape id="_x0000_i1027" type="#_x0000_t75" style="width:453pt;height:270pt" o:ole="">
            <v:imagedata r:id="rId26" o:title=""/>
          </v:shape>
          <o:OLEObject Type="Embed" ProgID="Visio.Drawing.15" ShapeID="_x0000_i1027" DrawAspect="Content" ObjectID="_1530615122" r:id="rId27"/>
        </w:object>
      </w:r>
    </w:p>
    <w:p w:rsidR="00113108" w:rsidRDefault="00113108" w:rsidP="00140302">
      <w:pPr>
        <w:rPr>
          <w:lang w:val="en-US"/>
        </w:rPr>
      </w:pPr>
      <w:r>
        <w:rPr>
          <w:lang w:val="en-US"/>
        </w:rPr>
        <w:t>Như sơ đồ trên, ta có thể liệt kê các bước để gửi thông báo:</w:t>
      </w:r>
    </w:p>
    <w:p w:rsidR="00113108" w:rsidRDefault="00113108" w:rsidP="00BE1F3B">
      <w:pPr>
        <w:numPr>
          <w:ilvl w:val="0"/>
          <w:numId w:val="4"/>
        </w:numPr>
        <w:rPr>
          <w:lang w:val="en-US"/>
        </w:rPr>
      </w:pPr>
      <w:r>
        <w:rPr>
          <w:lang w:val="en-US"/>
        </w:rPr>
        <w:t>Bước 1: AES gửi một yêu cầu gửi thông báo tới cho RNS.</w:t>
      </w:r>
    </w:p>
    <w:p w:rsidR="00113108" w:rsidRDefault="00113108" w:rsidP="00BE1F3B">
      <w:pPr>
        <w:numPr>
          <w:ilvl w:val="0"/>
          <w:numId w:val="4"/>
        </w:numPr>
        <w:rPr>
          <w:lang w:val="en-US"/>
        </w:rPr>
      </w:pPr>
      <w:r>
        <w:rPr>
          <w:lang w:val="en-US"/>
        </w:rPr>
        <w:t>Bước 2: RNS liên hệ với dịch vụ gửi thông báo của nhà phát triển hệ điều hành tương ứng rồi nhờ dịch vụ đó gửi ID của thông báo.</w:t>
      </w:r>
    </w:p>
    <w:p w:rsidR="00113108" w:rsidRDefault="00113108" w:rsidP="00BE1F3B">
      <w:pPr>
        <w:numPr>
          <w:ilvl w:val="0"/>
          <w:numId w:val="4"/>
        </w:numPr>
        <w:rPr>
          <w:lang w:val="en-US"/>
        </w:rPr>
      </w:pPr>
      <w:r>
        <w:rPr>
          <w:lang w:val="en-US"/>
        </w:rPr>
        <w:t>Bướ</w:t>
      </w:r>
      <w:r w:rsidR="00271BF3">
        <w:rPr>
          <w:lang w:val="en-US"/>
        </w:rPr>
        <w:t>c 3: RN Adapter là một gói thư viện nhỏ được đi chung với Mobile applcication, giúp Mobile application nhận thông báo và quản lý thông báo dễ dàng hơn. RN Adapter sẽ nhận ID thông báo</w:t>
      </w:r>
      <w:r w:rsidR="00DE63D4">
        <w:rPr>
          <w:lang w:val="en-US"/>
        </w:rPr>
        <w:t xml:space="preserve"> và preview data</w:t>
      </w:r>
      <w:r w:rsidR="00271BF3">
        <w:rPr>
          <w:lang w:val="en-US"/>
        </w:rPr>
        <w:t xml:space="preserve"> trực tiếp từ dịch vụ gửi thông báo của nhà phát triển hệ điều hành.</w:t>
      </w:r>
    </w:p>
    <w:p w:rsidR="00271BF3" w:rsidRDefault="002C1E01" w:rsidP="00BE1F3B">
      <w:pPr>
        <w:numPr>
          <w:ilvl w:val="0"/>
          <w:numId w:val="4"/>
        </w:numPr>
        <w:rPr>
          <w:lang w:val="en-US"/>
        </w:rPr>
      </w:pPr>
      <w:r>
        <w:rPr>
          <w:lang w:val="en-US"/>
        </w:rPr>
        <w:t>Bước 4: RN Adapter thông báo tới Mobile application</w:t>
      </w:r>
      <w:r w:rsidR="00DE63D4">
        <w:rPr>
          <w:lang w:val="en-US"/>
        </w:rPr>
        <w:t xml:space="preserve"> rằng có thông báo mới.</w:t>
      </w:r>
    </w:p>
    <w:p w:rsidR="00DE63D4" w:rsidRDefault="00DE63D4" w:rsidP="00BE1F3B">
      <w:pPr>
        <w:numPr>
          <w:ilvl w:val="0"/>
          <w:numId w:val="4"/>
        </w:numPr>
        <w:rPr>
          <w:lang w:val="en-US"/>
        </w:rPr>
      </w:pPr>
      <w:r>
        <w:rPr>
          <w:lang w:val="en-US"/>
        </w:rPr>
        <w:lastRenderedPageBreak/>
        <w:t>Bước 5: Mobile application yêu cầu RN adapter cung cấp nội dung thực sự của thông báo.</w:t>
      </w:r>
    </w:p>
    <w:p w:rsidR="00DE63D4" w:rsidRDefault="00DE63D4" w:rsidP="00BE1F3B">
      <w:pPr>
        <w:numPr>
          <w:ilvl w:val="0"/>
          <w:numId w:val="4"/>
        </w:numPr>
        <w:rPr>
          <w:lang w:val="en-US"/>
        </w:rPr>
      </w:pPr>
      <w:r>
        <w:rPr>
          <w:lang w:val="en-US"/>
        </w:rPr>
        <w:t xml:space="preserve">Bước 6: </w:t>
      </w:r>
      <w:r w:rsidR="002B5224">
        <w:rPr>
          <w:lang w:val="en-US"/>
        </w:rPr>
        <w:t>RN Adapter liên hệ trực tiếp với RNS để lấy thông báo dựa trên ID nhận được.</w:t>
      </w:r>
    </w:p>
    <w:p w:rsidR="002B5224" w:rsidRDefault="002B5224" w:rsidP="00BE1F3B">
      <w:pPr>
        <w:numPr>
          <w:ilvl w:val="0"/>
          <w:numId w:val="4"/>
        </w:numPr>
        <w:rPr>
          <w:lang w:val="en-US"/>
        </w:rPr>
      </w:pPr>
      <w:r>
        <w:rPr>
          <w:lang w:val="en-US"/>
        </w:rPr>
        <w:t>Bước 7: RNS trả về nội dung của thông báo</w:t>
      </w:r>
    </w:p>
    <w:p w:rsidR="00733894" w:rsidRDefault="002B5224" w:rsidP="00BE1F3B">
      <w:pPr>
        <w:numPr>
          <w:ilvl w:val="0"/>
          <w:numId w:val="4"/>
        </w:numPr>
        <w:rPr>
          <w:lang w:val="en-US"/>
        </w:rPr>
      </w:pPr>
      <w:r>
        <w:rPr>
          <w:lang w:val="en-US"/>
        </w:rPr>
        <w:t>Bước 8: RN Adapter trả về thông báo cho Mobile application.</w:t>
      </w:r>
    </w:p>
    <w:p w:rsidR="00733894" w:rsidRDefault="00733894" w:rsidP="00733894">
      <w:pPr>
        <w:rPr>
          <w:lang w:val="en-US"/>
        </w:rPr>
      </w:pPr>
      <w:r>
        <w:rPr>
          <w:lang w:val="en-US"/>
        </w:rPr>
        <w:t>Lưu ý: Mobile Aplication, RN Adapter và AES có thể được viết bằng bất cứ ngôn ngữ nào và chạy trên bất kỳ nền tảng nào. Vì vậy RNS phải dùng một phương thức mà có thể giao tiếp được với chúng.</w:t>
      </w:r>
    </w:p>
    <w:p w:rsidR="00733894" w:rsidRPr="00733894" w:rsidRDefault="00733894" w:rsidP="00733894">
      <w:pPr>
        <w:rPr>
          <w:lang w:val="en-US"/>
        </w:rPr>
      </w:pPr>
      <w:r>
        <w:rPr>
          <w:lang w:val="en-US"/>
        </w:rPr>
        <w:t>Giải pháp đơn giản nhất chính là sử dụng WCF service (đã trình bày ở chương 2). Với việc sử dụng WCF service, tất cả dữ liệu sẽ được chuyển xuống dạng văn bản xml. Khi client nhận được, đoạn xml đó sẽ được chuyển về CLR (Common Language Runtime).</w:t>
      </w:r>
    </w:p>
    <w:p w:rsidR="00C81BE2" w:rsidRDefault="00C81BE2">
      <w:pPr>
        <w:pStyle w:val="Heading2"/>
        <w:rPr>
          <w:lang w:val="en-US"/>
        </w:rPr>
      </w:pPr>
      <w:bookmarkStart w:id="53" w:name="_Toc456867550"/>
      <w:bookmarkStart w:id="54" w:name="_Toc456867609"/>
      <w:r>
        <w:rPr>
          <w:lang w:val="en-US"/>
        </w:rPr>
        <w:t>SƠ ĐỒ STATE CỦA NOTIFICATION DATA</w:t>
      </w:r>
      <w:bookmarkEnd w:id="53"/>
      <w:bookmarkEnd w:id="54"/>
    </w:p>
    <w:p w:rsidR="00E0725A" w:rsidRDefault="001430BB" w:rsidP="000F7AA8">
      <w:pPr>
        <w:pStyle w:val="TNNormalIndent"/>
        <w:rPr>
          <w:lang w:val="en-US"/>
        </w:rPr>
      </w:pPr>
      <w:r>
        <w:rPr>
          <w:lang w:val="en-US"/>
        </w:rPr>
        <w:t>Rõ ràng, khi thiết kế RNS, ta phải xác định rằng: nội dung của thông báo có thể là bất cư thứ gì có thể lưu trữ được. Và cách đơn giản nhất để lưu trữ, đọc và gửi đi “bất cứ thứ gì” là chuyển chúng về dạng mảng byte. Có nghĩa là RNS sẽ không quan tâm đến nội dung của thông báo là gì, nó là loại đối tượng gì, RNS chỉ biết đó là một mảng byte. Nó sẽ giao chính xác đoạn byte đó tới ứng dụng. Còn việc chế biế</w:t>
      </w:r>
      <w:r w:rsidR="00E0725A">
        <w:rPr>
          <w:lang w:val="en-US"/>
        </w:rPr>
        <w:t>n làm sao thành dạng mảng byte và làm sao chuyển từ mảng byte thành dữ liệu thì RNS không quan chịu trách nhiệm.</w:t>
      </w:r>
      <w:r w:rsidR="000F7AA8">
        <w:rPr>
          <w:lang w:val="en-US"/>
        </w:rPr>
        <w:t xml:space="preserve"> </w:t>
      </w:r>
      <w:r w:rsidR="00E0725A">
        <w:rPr>
          <w:lang w:val="en-US"/>
        </w:rPr>
        <w:t>Tuy nhiên, không chịu trách nhiệ</w:t>
      </w:r>
      <w:r w:rsidR="00583948">
        <w:rPr>
          <w:lang w:val="en-US"/>
        </w:rPr>
        <w:t>m không có nghĩa là</w:t>
      </w:r>
      <w:r w:rsidR="00E0725A">
        <w:rPr>
          <w:lang w:val="en-US"/>
        </w:rPr>
        <w:t xml:space="preserve"> không làm gì. RNS vẫn sẽ cung cấp cho người dùng một encoder</w:t>
      </w:r>
      <w:r w:rsidR="00583948">
        <w:rPr>
          <w:lang w:val="en-US"/>
        </w:rPr>
        <w:t xml:space="preserve"> dưới dạng một thư viện đi kèm RNS.</w:t>
      </w:r>
    </w:p>
    <w:p w:rsidR="001430BB" w:rsidRDefault="001430BB" w:rsidP="00431540">
      <w:pPr>
        <w:pStyle w:val="TNNormalIndent"/>
        <w:rPr>
          <w:lang w:val="en-US"/>
        </w:rPr>
      </w:pPr>
      <w:r>
        <w:rPr>
          <w:lang w:val="en-US"/>
        </w:rPr>
        <w:t xml:space="preserve">Trong thế giới lập trình, “bất cứ thứ gì” chính là </w:t>
      </w:r>
      <w:r w:rsidRPr="001430BB">
        <w:rPr>
          <w:b/>
          <w:lang w:val="en-US"/>
        </w:rPr>
        <w:t>Object</w:t>
      </w:r>
      <w:r>
        <w:rPr>
          <w:lang w:val="en-US"/>
        </w:rPr>
        <w:t>. Vậy, câu hỏi được gói gọn lại là “làm thế nào để chuyển một object thành dạng mảng byte?”.</w:t>
      </w:r>
      <w:r>
        <w:rPr>
          <w:lang w:val="en-US"/>
        </w:rPr>
        <w:br/>
        <w:t>Thực ra, câu trả lời đã có ngay trong một công nghệ mà ta đang sử dụng: WCF.</w:t>
      </w:r>
    </w:p>
    <w:p w:rsidR="001430BB" w:rsidRDefault="001430BB" w:rsidP="00431540">
      <w:pPr>
        <w:pStyle w:val="TNNormalIndent"/>
        <w:rPr>
          <w:lang w:val="en-US"/>
        </w:rPr>
      </w:pPr>
      <w:r>
        <w:rPr>
          <w:lang w:val="en-US"/>
        </w:rPr>
        <w:t>WCF cũng làm được việc chuyển Object</w:t>
      </w:r>
      <w:r w:rsidR="00E0725A">
        <w:rPr>
          <w:lang w:val="en-US"/>
        </w:rPr>
        <w:t xml:space="preserve"> (CLR type)</w:t>
      </w:r>
      <w:r>
        <w:rPr>
          <w:lang w:val="en-US"/>
        </w:rPr>
        <w:t xml:space="preserve"> về dạng mảng byte để gửi đi qua môi trường mạng. Và cách nó làm như sau:</w:t>
      </w:r>
    </w:p>
    <w:p w:rsidR="001430BB" w:rsidRDefault="001430BB" w:rsidP="001430BB">
      <w:pPr>
        <w:numPr>
          <w:ilvl w:val="0"/>
          <w:numId w:val="9"/>
        </w:numPr>
        <w:rPr>
          <w:lang w:val="en-US"/>
        </w:rPr>
      </w:pPr>
      <w:r>
        <w:rPr>
          <w:lang w:val="en-US"/>
        </w:rPr>
        <w:t xml:space="preserve">Chuyển </w:t>
      </w:r>
      <w:r w:rsidR="00E0725A">
        <w:rPr>
          <w:lang w:val="en-US"/>
        </w:rPr>
        <w:t>CLR type</w:t>
      </w:r>
      <w:r>
        <w:rPr>
          <w:lang w:val="en-US"/>
        </w:rPr>
        <w:t xml:space="preserve"> về dạng chuỗi XML.</w:t>
      </w:r>
    </w:p>
    <w:p w:rsidR="001430BB" w:rsidRDefault="001430BB" w:rsidP="001430BB">
      <w:pPr>
        <w:numPr>
          <w:ilvl w:val="0"/>
          <w:numId w:val="9"/>
        </w:numPr>
        <w:rPr>
          <w:lang w:val="en-US"/>
        </w:rPr>
      </w:pPr>
      <w:r>
        <w:rPr>
          <w:lang w:val="en-US"/>
        </w:rPr>
        <w:t>Chuyển chuỗi XML về dạng mảng byte.</w:t>
      </w:r>
    </w:p>
    <w:p w:rsidR="001430BB" w:rsidRDefault="001430BB" w:rsidP="001430BB">
      <w:pPr>
        <w:numPr>
          <w:ilvl w:val="0"/>
          <w:numId w:val="9"/>
        </w:numPr>
        <w:rPr>
          <w:lang w:val="en-US"/>
        </w:rPr>
      </w:pPr>
      <w:r>
        <w:rPr>
          <w:lang w:val="en-US"/>
        </w:rPr>
        <w:t>Gửi mảng byte từ server.</w:t>
      </w:r>
    </w:p>
    <w:p w:rsidR="001430BB" w:rsidRDefault="001430BB" w:rsidP="001430BB">
      <w:pPr>
        <w:numPr>
          <w:ilvl w:val="0"/>
          <w:numId w:val="9"/>
        </w:numPr>
        <w:rPr>
          <w:lang w:val="en-US"/>
        </w:rPr>
      </w:pPr>
      <w:r>
        <w:rPr>
          <w:lang w:val="en-US"/>
        </w:rPr>
        <w:t>Nhận về mảng byte ở client.</w:t>
      </w:r>
    </w:p>
    <w:p w:rsidR="001430BB" w:rsidRDefault="001430BB" w:rsidP="001430BB">
      <w:pPr>
        <w:numPr>
          <w:ilvl w:val="0"/>
          <w:numId w:val="9"/>
        </w:numPr>
        <w:rPr>
          <w:lang w:val="en-US"/>
        </w:rPr>
      </w:pPr>
      <w:r>
        <w:rPr>
          <w:lang w:val="en-US"/>
        </w:rPr>
        <w:t xml:space="preserve">Đưa mảng byte về dạng </w:t>
      </w:r>
      <w:r w:rsidR="00E0725A">
        <w:rPr>
          <w:lang w:val="en-US"/>
        </w:rPr>
        <w:t>chuỗi XML.</w:t>
      </w:r>
    </w:p>
    <w:p w:rsidR="00E0725A" w:rsidRDefault="00E0725A" w:rsidP="001430BB">
      <w:pPr>
        <w:numPr>
          <w:ilvl w:val="0"/>
          <w:numId w:val="9"/>
        </w:numPr>
        <w:rPr>
          <w:lang w:val="en-US"/>
        </w:rPr>
      </w:pPr>
      <w:r>
        <w:rPr>
          <w:lang w:val="en-US"/>
        </w:rPr>
        <w:t>Chuyển chuỗi XML về CLR type.</w:t>
      </w:r>
    </w:p>
    <w:p w:rsidR="00E0725A" w:rsidRDefault="00E0725A" w:rsidP="00431540">
      <w:pPr>
        <w:pStyle w:val="TNNormalIndent"/>
        <w:rPr>
          <w:lang w:val="en-US"/>
        </w:rPr>
      </w:pPr>
      <w:r>
        <w:rPr>
          <w:lang w:val="en-US"/>
        </w:rPr>
        <w:t>Tuy nhiên, việc dùng XML không tốt bằng JSON, do dữ liệu được biểu diễn dưới dạng XML có kích thước lớn hơn JSON cũng khư khó đọc hiểu trực tiếp hơn. Do đó, ta sẽ chuyển CLR type về dạng chuỗi JSON thay vì XML. Các bước còn lại giống như WCF làm.</w:t>
      </w:r>
    </w:p>
    <w:p w:rsidR="00E0725A" w:rsidRDefault="001F161D" w:rsidP="00E0725A">
      <w:pPr>
        <w:jc w:val="center"/>
      </w:pPr>
      <w:r>
        <w:object w:dxaOrig="8581" w:dyaOrig="6075">
          <v:shape id="_x0000_i1028" type="#_x0000_t75" style="width:429pt;height:303.75pt" o:ole="">
            <v:imagedata r:id="rId28" o:title=""/>
          </v:shape>
          <o:OLEObject Type="Embed" ProgID="Visio.Drawing.15" ShapeID="_x0000_i1028" DrawAspect="Content" ObjectID="_1530615123" r:id="rId29"/>
        </w:object>
      </w:r>
    </w:p>
    <w:p w:rsidR="00E0725A" w:rsidRDefault="00583948" w:rsidP="00431540">
      <w:pPr>
        <w:pStyle w:val="TNNormalIndent"/>
        <w:rPr>
          <w:lang w:val="en-US"/>
        </w:rPr>
      </w:pPr>
      <w:r>
        <w:rPr>
          <w:lang w:val="en-US"/>
        </w:rPr>
        <w:t>Lý do RNS không ép buộc AES phải encode theo cách này là nó không nhanh, có nhiều cách có hiệu suất cao hơn, nhưng các cách đó không toàn diện. Do sự thiếu hoàn hảo nên em quyết định để cho nhà phát triển lựa chọn cách encode, nếu họ không biết cách làm hoặc muốn sử dụng cách của em thì có thể dùng cách này.</w:t>
      </w:r>
    </w:p>
    <w:p w:rsidR="00450A0B" w:rsidRDefault="008F5E96">
      <w:pPr>
        <w:pStyle w:val="Heading2"/>
        <w:rPr>
          <w:lang w:val="en-US"/>
        </w:rPr>
      </w:pPr>
      <w:bookmarkStart w:id="55" w:name="_Toc456867551"/>
      <w:bookmarkStart w:id="56" w:name="_Toc456867610"/>
      <w:r>
        <w:rPr>
          <w:lang w:val="en-US"/>
        </w:rPr>
        <w:t>BẢN THIẾT KẾ MÔ HÌNH AUTHENTICATION VÀ AUTHORIZATION CHO RNS</w:t>
      </w:r>
      <w:bookmarkEnd w:id="55"/>
      <w:bookmarkEnd w:id="56"/>
    </w:p>
    <w:p w:rsidR="00450A0B" w:rsidRDefault="00450A0B" w:rsidP="00431540">
      <w:pPr>
        <w:pStyle w:val="TNNormalIndent"/>
        <w:rPr>
          <w:lang w:val="en-US"/>
        </w:rPr>
      </w:pPr>
      <w:r>
        <w:rPr>
          <w:lang w:val="en-US"/>
        </w:rPr>
        <w:t>Dù việc thiết kế mô hình gửi thông báo cho Mobile App đã xong, tuy nhiên RNS chưa định nghĩa việc những ai được phép đọc thông báo đó. Nếu một người lạ</w:t>
      </w:r>
      <w:r w:rsidR="00DD2A43">
        <w:rPr>
          <w:lang w:val="en-US"/>
        </w:rPr>
        <w:t xml:space="preserve"> chỉ có ID của thông báo mà</w:t>
      </w:r>
      <w:r>
        <w:rPr>
          <w:lang w:val="en-US"/>
        </w:rPr>
        <w:t xml:space="preserve"> liên hệ với RNS để lấy nội dung của thông báo thì sao?</w:t>
      </w:r>
      <w:r w:rsidR="00DD2A43">
        <w:rPr>
          <w:lang w:val="en-US"/>
        </w:rPr>
        <w:t xml:space="preserve"> Lỡ có ai đó dò thông báo dựa trên ID thì sao?</w:t>
      </w:r>
    </w:p>
    <w:p w:rsidR="00EF0529" w:rsidRDefault="00EF0529" w:rsidP="00450A0B">
      <w:pPr>
        <w:rPr>
          <w:lang w:val="en-US"/>
        </w:rPr>
      </w:pPr>
      <w:r>
        <w:rPr>
          <w:lang w:val="en-US"/>
        </w:rPr>
        <w:t>Dưới đây là mô hình authentication của RNS</w:t>
      </w:r>
      <w:r w:rsidR="0029310F">
        <w:rPr>
          <w:lang w:val="en-US"/>
        </w:rPr>
        <w:t xml:space="preserve"> cho việc gửi URI tới RNS:</w:t>
      </w:r>
    </w:p>
    <w:p w:rsidR="00EF0529" w:rsidRDefault="0029310F" w:rsidP="00450A0B">
      <w:r>
        <w:object w:dxaOrig="11700" w:dyaOrig="11056">
          <v:shape id="_x0000_i1029" type="#_x0000_t75" style="width:453pt;height:428.25pt" o:ole="">
            <v:imagedata r:id="rId30" o:title=""/>
          </v:shape>
          <o:OLEObject Type="Embed" ProgID="Visio.Drawing.15" ShapeID="_x0000_i1029" DrawAspect="Content" ObjectID="_1530615124" r:id="rId31"/>
        </w:object>
      </w:r>
    </w:p>
    <w:p w:rsidR="000B4314" w:rsidRDefault="008F5E96" w:rsidP="00431540">
      <w:pPr>
        <w:pStyle w:val="TNNormalIndent"/>
        <w:rPr>
          <w:lang w:val="en-US"/>
        </w:rPr>
      </w:pPr>
      <w:r>
        <w:rPr>
          <w:lang w:val="en-US"/>
        </w:rPr>
        <w:t>Như ta đã biết, có hàng chục kiểu đăng nhập khác nhau. Từ phương thứ</w:t>
      </w:r>
      <w:r w:rsidR="005F4D9B">
        <w:rPr>
          <w:lang w:val="en-US"/>
        </w:rPr>
        <w:t>c đăng nhập bằng tài khoả</w:t>
      </w:r>
      <w:r w:rsidR="002F477C">
        <w:rPr>
          <w:lang w:val="en-US"/>
        </w:rPr>
        <w:t>n -</w:t>
      </w:r>
      <w:r w:rsidR="005F4D9B">
        <w:rPr>
          <w:lang w:val="en-US"/>
        </w:rPr>
        <w:t xml:space="preserve"> mật khẩu là hai chuỗi ký tự, ta có mã PIN, vân tay, nhận dạng khuôn mặt (như hello windows trên windows 10), nhận dạng bằng mắt … và có lẽ sẽ còn nhiều hình thức đăng nhập khác đang</w:t>
      </w:r>
      <w:r w:rsidR="002F477C">
        <w:rPr>
          <w:lang w:val="en-US"/>
        </w:rPr>
        <w:t xml:space="preserve"> và sẽ</w:t>
      </w:r>
      <w:r w:rsidR="005F4D9B">
        <w:rPr>
          <w:lang w:val="en-US"/>
        </w:rPr>
        <w:t xml:space="preserve"> được sử dụng nữa. Vì vậy, RNS không thể ép buộc AES phải theo một loại đăng nhập nào đó, mà AES phải tự đưa ra định nghĩa cho việc đăng nhập. Để làm điề</w:t>
      </w:r>
      <w:r w:rsidR="00BB5DD6">
        <w:rPr>
          <w:lang w:val="en-US"/>
        </w:rPr>
        <w:t>u đó, cách đơn giản</w:t>
      </w:r>
      <w:r w:rsidR="005F4D9B">
        <w:rPr>
          <w:lang w:val="en-US"/>
        </w:rPr>
        <w:t xml:space="preserve"> nhất là sử dụng </w:t>
      </w:r>
      <w:r w:rsidR="000B4314">
        <w:rPr>
          <w:lang w:val="en-US"/>
        </w:rPr>
        <w:t>token</w:t>
      </w:r>
      <w:r w:rsidR="005F4D9B">
        <w:rPr>
          <w:lang w:val="en-US"/>
        </w:rPr>
        <w:t>.</w:t>
      </w:r>
      <w:r w:rsidR="000B4314">
        <w:rPr>
          <w:lang w:val="en-US"/>
        </w:rPr>
        <w:t xml:space="preserve"> Token này cũng tương tự như token mà ta nhận được từ WNS trong quá trình authentication với nó.</w:t>
      </w:r>
      <w:r w:rsidR="000B4314">
        <w:rPr>
          <w:lang w:val="en-US"/>
        </w:rPr>
        <w:br/>
        <w:t>Ý tưởng là Mobile Application sẽ liên hệ với một service login. Service này có nhiệm vụ xác thực danh tính của user (đây không phải một phần củ</w:t>
      </w:r>
      <w:r w:rsidR="00C81BE2">
        <w:rPr>
          <w:lang w:val="en-US"/>
        </w:rPr>
        <w:t>a đề tài, hệ thống sử dụng RNS phải tự làm phần này</w:t>
      </w:r>
      <w:r w:rsidR="000B4314">
        <w:rPr>
          <w:lang w:val="en-US"/>
        </w:rPr>
        <w:t>).</w:t>
      </w:r>
    </w:p>
    <w:p w:rsidR="000B4314" w:rsidRDefault="000B4314" w:rsidP="00AF68C2">
      <w:pPr>
        <w:rPr>
          <w:lang w:val="en-US"/>
        </w:rPr>
      </w:pPr>
      <w:r>
        <w:rPr>
          <w:lang w:val="en-US"/>
        </w:rPr>
        <w:t>Dưới đây là các bước của quá trình đăng nhập:</w:t>
      </w:r>
    </w:p>
    <w:p w:rsidR="00AF68C2" w:rsidRDefault="00AF68C2" w:rsidP="00BE1F3B">
      <w:pPr>
        <w:numPr>
          <w:ilvl w:val="0"/>
          <w:numId w:val="6"/>
        </w:numPr>
        <w:rPr>
          <w:lang w:val="en-US"/>
        </w:rPr>
      </w:pPr>
      <w:r>
        <w:rPr>
          <w:lang w:val="en-US"/>
        </w:rPr>
        <w:t>Mobile Client gửi yêu cầu đăng nhập tới cho Login service.</w:t>
      </w:r>
    </w:p>
    <w:p w:rsidR="00A20B51" w:rsidRDefault="00AF68C2" w:rsidP="00BE1F3B">
      <w:pPr>
        <w:numPr>
          <w:ilvl w:val="0"/>
          <w:numId w:val="6"/>
        </w:numPr>
        <w:rPr>
          <w:lang w:val="en-US"/>
        </w:rPr>
      </w:pPr>
      <w:r>
        <w:rPr>
          <w:lang w:val="en-US"/>
        </w:rPr>
        <w:t xml:space="preserve">Login service xác thực việc đăng nhập, sau đó </w:t>
      </w:r>
      <w:r w:rsidR="00A20B51">
        <w:rPr>
          <w:lang w:val="en-US"/>
        </w:rPr>
        <w:t>gửi ID của user qua cho RNS.</w:t>
      </w:r>
    </w:p>
    <w:p w:rsidR="00AF68C2" w:rsidRDefault="00A20B51" w:rsidP="00BE1F3B">
      <w:pPr>
        <w:numPr>
          <w:ilvl w:val="0"/>
          <w:numId w:val="6"/>
        </w:numPr>
        <w:rPr>
          <w:lang w:val="en-US"/>
        </w:rPr>
      </w:pPr>
      <w:r>
        <w:rPr>
          <w:lang w:val="en-US"/>
        </w:rPr>
        <w:t xml:space="preserve">RNS nhận được ID của user từ Login Service (dạng chuỗi ký tự). Nó sẽ tạo ra một chuỗi ký tự ngẫu nhiên bằng cấu trúc GUID (gọi là receiver token), </w:t>
      </w:r>
      <w:r>
        <w:rPr>
          <w:lang w:val="en-US"/>
        </w:rPr>
        <w:lastRenderedPageBreak/>
        <w:t>sau đó lưu receiver token cùng với ID của user xuống DB. Mỗi receiver mới trong DB sẽ có một ID mới bằng kiểu số nguyên để việc tìm kiếm nhanh hơn (gọi là receiver</w:t>
      </w:r>
      <w:r w:rsidR="007A3D7A">
        <w:rPr>
          <w:lang w:val="en-US"/>
        </w:rPr>
        <w:t xml:space="preserve"> new</w:t>
      </w:r>
      <w:r>
        <w:rPr>
          <w:lang w:val="en-US"/>
        </w:rPr>
        <w:t xml:space="preserve"> ID).</w:t>
      </w:r>
    </w:p>
    <w:p w:rsidR="00A20B51" w:rsidRDefault="00A20B51" w:rsidP="00BE1F3B">
      <w:pPr>
        <w:numPr>
          <w:ilvl w:val="0"/>
          <w:numId w:val="6"/>
        </w:numPr>
        <w:rPr>
          <w:lang w:val="en-US"/>
        </w:rPr>
      </w:pPr>
      <w:r>
        <w:rPr>
          <w:lang w:val="en-US"/>
        </w:rPr>
        <w:t>RNS trả về cho Login service</w:t>
      </w:r>
      <w:r w:rsidR="007A3D7A">
        <w:rPr>
          <w:lang w:val="en-US"/>
        </w:rPr>
        <w:t xml:space="preserve"> hai thứ:</w:t>
      </w:r>
      <w:r>
        <w:rPr>
          <w:lang w:val="en-US"/>
        </w:rPr>
        <w:t xml:space="preserve"> receiver token</w:t>
      </w:r>
      <w:r w:rsidR="007A3D7A">
        <w:rPr>
          <w:lang w:val="en-US"/>
        </w:rPr>
        <w:t xml:space="preserve"> và receiver new ID của receiver</w:t>
      </w:r>
      <w:r>
        <w:rPr>
          <w:lang w:val="en-US"/>
        </w:rPr>
        <w:t xml:space="preserve"> vừa được tạo.</w:t>
      </w:r>
    </w:p>
    <w:p w:rsidR="00A20B51" w:rsidRDefault="00A20B51" w:rsidP="00BE1F3B">
      <w:pPr>
        <w:numPr>
          <w:ilvl w:val="0"/>
          <w:numId w:val="6"/>
        </w:numPr>
        <w:rPr>
          <w:lang w:val="en-US"/>
        </w:rPr>
      </w:pPr>
      <w:r>
        <w:rPr>
          <w:lang w:val="en-US"/>
        </w:rPr>
        <w:t>Login service gửi trả về cho Mobile Application</w:t>
      </w:r>
      <w:r w:rsidR="007A3D7A">
        <w:rPr>
          <w:lang w:val="en-US"/>
        </w:rPr>
        <w:t xml:space="preserve"> hai thứ:</w:t>
      </w:r>
      <w:r>
        <w:rPr>
          <w:lang w:val="en-US"/>
        </w:rPr>
        <w:t xml:space="preserve"> </w:t>
      </w:r>
      <w:r w:rsidR="007A3D7A">
        <w:rPr>
          <w:lang w:val="en-US"/>
        </w:rPr>
        <w:t xml:space="preserve">receiver token và receiver new ID. </w:t>
      </w:r>
    </w:p>
    <w:p w:rsidR="007A3D7A" w:rsidRDefault="00BB5DD6" w:rsidP="00BE1F3B">
      <w:pPr>
        <w:numPr>
          <w:ilvl w:val="0"/>
          <w:numId w:val="6"/>
        </w:numPr>
        <w:rPr>
          <w:lang w:val="en-US"/>
        </w:rPr>
      </w:pPr>
      <w:r>
        <w:rPr>
          <w:lang w:val="en-US"/>
        </w:rPr>
        <w:t>Mobile Application đưa receiver new ID và receiver token cho RN Adapter. Từ bước này, tất cả các việc giao tiếp trực tiếp với RNS đều được thực hiện nhờ RN Adpater. Thông tin của receiver được đại diện bằng receiver new ID và receiver token.</w:t>
      </w:r>
    </w:p>
    <w:p w:rsidR="00BB5DD6" w:rsidRDefault="00BB5DD6" w:rsidP="00BE1F3B">
      <w:pPr>
        <w:numPr>
          <w:ilvl w:val="0"/>
          <w:numId w:val="6"/>
        </w:numPr>
        <w:rPr>
          <w:lang w:val="en-US"/>
        </w:rPr>
      </w:pPr>
      <w:r>
        <w:rPr>
          <w:lang w:val="en-US"/>
        </w:rPr>
        <w:t>RN Adapter gửi request thêm thiết bị cho receiver, với receiver trên RNS có ID là receiver new ID và có token là receiver token. Request có kèm theo thông tin về thiết bị như: hệ điều hành, URI, IMEI.</w:t>
      </w:r>
    </w:p>
    <w:p w:rsidR="00BB5DD6" w:rsidRDefault="00BB5DD6" w:rsidP="00BE1F3B">
      <w:pPr>
        <w:numPr>
          <w:ilvl w:val="0"/>
          <w:numId w:val="6"/>
        </w:numPr>
        <w:rPr>
          <w:lang w:val="en-US"/>
        </w:rPr>
      </w:pPr>
      <w:r>
        <w:rPr>
          <w:lang w:val="en-US"/>
        </w:rPr>
        <w:t>RNS kiểm tra thông tin receiver và thêm thiết bị vào cơ sở dữ liệu rồi trả về kết quả cho RN Adapter.</w:t>
      </w:r>
    </w:p>
    <w:p w:rsidR="00BB5DD6" w:rsidRDefault="00BB5DD6" w:rsidP="00BE1F3B">
      <w:pPr>
        <w:numPr>
          <w:ilvl w:val="0"/>
          <w:numId w:val="6"/>
        </w:numPr>
        <w:rPr>
          <w:lang w:val="en-US"/>
        </w:rPr>
      </w:pPr>
      <w:r>
        <w:rPr>
          <w:lang w:val="en-US"/>
        </w:rPr>
        <w:t>RN Adapter trả về kết quả cho Mobile Application.</w:t>
      </w:r>
    </w:p>
    <w:p w:rsidR="00881067" w:rsidRPr="00BB5DD6" w:rsidRDefault="00BB5DD6" w:rsidP="00431540">
      <w:pPr>
        <w:pStyle w:val="TNNormalIndent"/>
        <w:rPr>
          <w:lang w:val="en-US"/>
        </w:rPr>
      </w:pPr>
      <w:r>
        <w:rPr>
          <w:lang w:val="en-US"/>
        </w:rPr>
        <w:t>Còn</w:t>
      </w:r>
      <w:r w:rsidR="00881067">
        <w:rPr>
          <w:lang w:val="en-US"/>
        </w:rPr>
        <w:t xml:space="preserve"> về mô hình Authorization,</w:t>
      </w:r>
      <w:r>
        <w:rPr>
          <w:lang w:val="en-US"/>
        </w:rPr>
        <w:t xml:space="preserve"> RNS phải cấp quyền cho những user nhận được thông báo mới có quyền xem nội dung thông báo. Ý tưởng cho việc đó cũng khá đơn giản, ta cũng sẽ dùng token: mỗi thông báo sẽ có một token</w:t>
      </w:r>
      <w:r w:rsidR="00881067">
        <w:rPr>
          <w:lang w:val="en-US"/>
        </w:rPr>
        <w:t>, gọi là notification token.</w:t>
      </w:r>
      <w:r>
        <w:rPr>
          <w:lang w:val="en-US"/>
        </w:rPr>
        <w:t xml:space="preserve"> </w:t>
      </w:r>
      <w:r w:rsidR="00881067">
        <w:rPr>
          <w:lang w:val="en-US"/>
        </w:rPr>
        <w:t>T</w:t>
      </w:r>
      <w:r w:rsidR="0034066C">
        <w:rPr>
          <w:lang w:val="en-US"/>
        </w:rPr>
        <w:t>oken đó sẽ được</w:t>
      </w:r>
      <w:r w:rsidR="00881067">
        <w:rPr>
          <w:lang w:val="en-US"/>
        </w:rPr>
        <w:t xml:space="preserve"> gửi</w:t>
      </w:r>
      <w:r w:rsidR="0034066C">
        <w:rPr>
          <w:lang w:val="en-US"/>
        </w:rPr>
        <w:t xml:space="preserve"> nhờ</w:t>
      </w:r>
      <w:r w:rsidR="00881067">
        <w:rPr>
          <w:lang w:val="en-US"/>
        </w:rPr>
        <w:t xml:space="preserve"> WNS</w:t>
      </w:r>
      <w:r w:rsidR="0034066C">
        <w:rPr>
          <w:lang w:val="en-US"/>
        </w:rPr>
        <w:t xml:space="preserve"> tới RN Adapter cùng với preview data và notification ID. Khi RN Adapter muốn lấy nội dung của một thông báo, nó phải gửi ID của thông báo đó cùng tới notification token để xác nhận rằng nó có quyền đọc thông báo đó.</w:t>
      </w:r>
    </w:p>
    <w:p w:rsidR="00881067" w:rsidRDefault="00881067">
      <w:pPr>
        <w:pStyle w:val="Heading2"/>
        <w:rPr>
          <w:lang w:val="en-US"/>
        </w:rPr>
      </w:pPr>
      <w:bookmarkStart w:id="57" w:name="_Toc456867552"/>
      <w:bookmarkStart w:id="58" w:name="_Toc456867611"/>
      <w:r>
        <w:rPr>
          <w:lang w:val="en-US"/>
        </w:rPr>
        <w:t>BẢN THIẾT KẾ CƠ SỞ DỮ LIỆU</w:t>
      </w:r>
      <w:bookmarkEnd w:id="57"/>
      <w:bookmarkEnd w:id="58"/>
    </w:p>
    <w:p w:rsidR="00881067" w:rsidRDefault="00881067" w:rsidP="00431540">
      <w:pPr>
        <w:pStyle w:val="TNNormalIndent"/>
        <w:rPr>
          <w:lang w:val="en-US"/>
        </w:rPr>
      </w:pPr>
      <w:r>
        <w:rPr>
          <w:lang w:val="en-US"/>
        </w:rPr>
        <w:t>Để có thể đảm đương được các công việc được vạch ra ở “BẢN THIẾT KẾ TỔNG QUÁT CÁC</w:t>
      </w:r>
      <w:r>
        <w:t xml:space="preserve"> THÀNH PHẦN</w:t>
      </w:r>
      <w:r>
        <w:rPr>
          <w:lang w:val="en-US"/>
        </w:rPr>
        <w:t xml:space="preserve"> CỦA</w:t>
      </w:r>
      <w:r>
        <w:t xml:space="preserve"> HỆ THỐNG</w:t>
      </w:r>
      <w:r>
        <w:rPr>
          <w:lang w:val="en-US"/>
        </w:rPr>
        <w:t>” và “BẢN THIẾT KẾ MÔ HÌNH AUTHENTICATION VÀ AUTHORIZATION”, cơ sở dữ liệu của RNS phải làm được các việc sau:</w:t>
      </w:r>
    </w:p>
    <w:p w:rsidR="00881067" w:rsidRDefault="00273C80" w:rsidP="00881067">
      <w:pPr>
        <w:numPr>
          <w:ilvl w:val="0"/>
          <w:numId w:val="7"/>
        </w:numPr>
        <w:rPr>
          <w:lang w:val="en-US"/>
        </w:rPr>
      </w:pPr>
      <w:r>
        <w:rPr>
          <w:lang w:val="en-US"/>
        </w:rPr>
        <w:t>Lưu thông báo: bao gồm preview data và notification data.</w:t>
      </w:r>
    </w:p>
    <w:p w:rsidR="00273C80" w:rsidRDefault="00273C80" w:rsidP="00881067">
      <w:pPr>
        <w:numPr>
          <w:ilvl w:val="0"/>
          <w:numId w:val="7"/>
        </w:numPr>
        <w:rPr>
          <w:lang w:val="en-US"/>
        </w:rPr>
      </w:pPr>
      <w:r>
        <w:rPr>
          <w:lang w:val="en-US"/>
        </w:rPr>
        <w:t>Lưu người nhận (receiver).</w:t>
      </w:r>
    </w:p>
    <w:p w:rsidR="00273C80" w:rsidRDefault="00273C80" w:rsidP="00881067">
      <w:pPr>
        <w:numPr>
          <w:ilvl w:val="0"/>
          <w:numId w:val="7"/>
        </w:numPr>
        <w:rPr>
          <w:lang w:val="en-US"/>
        </w:rPr>
      </w:pPr>
      <w:r>
        <w:rPr>
          <w:lang w:val="en-US"/>
        </w:rPr>
        <w:t xml:space="preserve">Thể hiện được một receiver có nhiều </w:t>
      </w:r>
      <w:r w:rsidR="00AF5CBD">
        <w:rPr>
          <w:lang w:val="en-US"/>
        </w:rPr>
        <w:t>notification.</w:t>
      </w:r>
    </w:p>
    <w:p w:rsidR="00273C80" w:rsidRDefault="00273C80" w:rsidP="00273C80">
      <w:pPr>
        <w:numPr>
          <w:ilvl w:val="0"/>
          <w:numId w:val="7"/>
        </w:numPr>
        <w:rPr>
          <w:lang w:val="en-US"/>
        </w:rPr>
      </w:pPr>
      <w:r>
        <w:rPr>
          <w:lang w:val="en-US"/>
        </w:rPr>
        <w:t>Thể hiện được một receiver có nhiều thiết bị (device).</w:t>
      </w:r>
    </w:p>
    <w:p w:rsidR="00273C80" w:rsidRDefault="00273C80" w:rsidP="00273C80">
      <w:pPr>
        <w:numPr>
          <w:ilvl w:val="0"/>
          <w:numId w:val="7"/>
        </w:numPr>
        <w:rPr>
          <w:lang w:val="en-US"/>
        </w:rPr>
      </w:pPr>
      <w:r>
        <w:rPr>
          <w:lang w:val="en-US"/>
        </w:rPr>
        <w:t>Mỗi device phải thuộc về 1 hệ điều hành (OS).</w:t>
      </w:r>
    </w:p>
    <w:p w:rsidR="00273C80" w:rsidRDefault="00273C80" w:rsidP="00273C80">
      <w:pPr>
        <w:numPr>
          <w:ilvl w:val="0"/>
          <w:numId w:val="7"/>
        </w:numPr>
        <w:rPr>
          <w:lang w:val="en-US"/>
        </w:rPr>
      </w:pPr>
      <w:r>
        <w:rPr>
          <w:lang w:val="en-US"/>
        </w:rPr>
        <w:t>Mỗi notification và receiver đều phải có token.</w:t>
      </w:r>
    </w:p>
    <w:p w:rsidR="00273C80" w:rsidRDefault="00273C80" w:rsidP="00273C80">
      <w:pPr>
        <w:numPr>
          <w:ilvl w:val="0"/>
          <w:numId w:val="7"/>
        </w:numPr>
        <w:rPr>
          <w:lang w:val="en-US"/>
        </w:rPr>
      </w:pPr>
      <w:r>
        <w:rPr>
          <w:lang w:val="en-US"/>
        </w:rPr>
        <w:t>Mỗi token phải có ngày hết hạn.</w:t>
      </w:r>
    </w:p>
    <w:p w:rsidR="00AF5CBD" w:rsidRDefault="00273C80" w:rsidP="0018265F">
      <w:pPr>
        <w:numPr>
          <w:ilvl w:val="0"/>
          <w:numId w:val="7"/>
        </w:numPr>
        <w:rPr>
          <w:lang w:val="en-US"/>
        </w:rPr>
      </w:pPr>
      <w:r>
        <w:rPr>
          <w:lang w:val="en-US"/>
        </w:rPr>
        <w:t>Ánh xạ 1-1 từ user trên AES thành receiver trên RNS.</w:t>
      </w:r>
    </w:p>
    <w:p w:rsidR="0018265F" w:rsidRDefault="004F716E" w:rsidP="0018265F">
      <w:pPr>
        <w:rPr>
          <w:lang w:val="en-US"/>
        </w:rPr>
      </w:pPr>
      <w:r>
        <w:rPr>
          <w:noProof/>
          <w:lang w:eastAsia="vi-VN"/>
        </w:rPr>
        <w:lastRenderedPageBreak/>
        <w:drawing>
          <wp:inline distT="0" distB="0" distL="0" distR="0" wp14:anchorId="141B52DB" wp14:editId="77465CAB">
            <wp:extent cx="8181975" cy="5543550"/>
            <wp:effectExtent l="4763"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rot="5400000">
                      <a:off x="0" y="0"/>
                      <a:ext cx="8181975" cy="5543550"/>
                    </a:xfrm>
                    <a:prstGeom prst="rect">
                      <a:avLst/>
                    </a:prstGeom>
                    <a:noFill/>
                    <a:ln>
                      <a:noFill/>
                    </a:ln>
                  </pic:spPr>
                </pic:pic>
              </a:graphicData>
            </a:graphic>
          </wp:inline>
        </w:drawing>
      </w:r>
    </w:p>
    <w:p w:rsidR="0018265F" w:rsidRDefault="0018265F" w:rsidP="0018265F">
      <w:pPr>
        <w:rPr>
          <w:lang w:val="en-US"/>
        </w:rPr>
      </w:pPr>
      <w:r>
        <w:rPr>
          <w:lang w:val="en-US"/>
        </w:rPr>
        <w:t>Mô tả:</w:t>
      </w:r>
    </w:p>
    <w:p w:rsidR="003443D2" w:rsidRDefault="0018265F" w:rsidP="0018265F">
      <w:pPr>
        <w:rPr>
          <w:lang w:val="en-US"/>
        </w:rPr>
      </w:pPr>
      <w:r>
        <w:rPr>
          <w:lang w:val="en-US"/>
        </w:rPr>
        <w:t>Cơ sở dữ liệu gồm có 5 bảng:</w:t>
      </w:r>
    </w:p>
    <w:p w:rsidR="003443D2" w:rsidRDefault="003443D2" w:rsidP="0018265F">
      <w:pPr>
        <w:numPr>
          <w:ilvl w:val="0"/>
          <w:numId w:val="8"/>
        </w:numPr>
        <w:rPr>
          <w:lang w:val="en-US"/>
        </w:rPr>
      </w:pPr>
      <w:r>
        <w:rPr>
          <w:lang w:val="en-US"/>
        </w:rPr>
        <w:t>Receiver (</w:t>
      </w:r>
      <w:r w:rsidRPr="002E7549">
        <w:rPr>
          <w:b/>
          <w:lang w:val="en-US"/>
        </w:rPr>
        <w:t>Id</w:t>
      </w:r>
      <w:r>
        <w:rPr>
          <w:lang w:val="en-US"/>
        </w:rPr>
        <w:t xml:space="preserve">, </w:t>
      </w:r>
      <w:r w:rsidRPr="003443D2">
        <w:rPr>
          <w:lang w:val="en-US"/>
        </w:rPr>
        <w:t>OldId</w:t>
      </w:r>
      <w:r>
        <w:rPr>
          <w:lang w:val="en-US"/>
        </w:rPr>
        <w:t xml:space="preserve">, </w:t>
      </w:r>
      <w:r w:rsidRPr="003443D2">
        <w:rPr>
          <w:lang w:val="en-US"/>
        </w:rPr>
        <w:t>DeviceCount</w:t>
      </w:r>
      <w:r>
        <w:rPr>
          <w:lang w:val="en-US"/>
        </w:rPr>
        <w:t xml:space="preserve">, </w:t>
      </w:r>
      <w:r w:rsidRPr="003443D2">
        <w:rPr>
          <w:lang w:val="en-US"/>
        </w:rPr>
        <w:t>AccessToken</w:t>
      </w:r>
      <w:r>
        <w:rPr>
          <w:lang w:val="en-US"/>
        </w:rPr>
        <w:t xml:space="preserve">, </w:t>
      </w:r>
      <w:r w:rsidRPr="003443D2">
        <w:rPr>
          <w:lang w:val="en-US"/>
        </w:rPr>
        <w:t>TokenExpiredTime</w:t>
      </w:r>
      <w:r>
        <w:rPr>
          <w:lang w:val="en-US"/>
        </w:rPr>
        <w:t>)</w:t>
      </w:r>
    </w:p>
    <w:p w:rsidR="003443D2" w:rsidRDefault="003443D2" w:rsidP="003443D2">
      <w:pPr>
        <w:ind w:left="720"/>
        <w:rPr>
          <w:lang w:val="en-US"/>
        </w:rPr>
      </w:pPr>
      <w:r>
        <w:rPr>
          <w:lang w:val="en-US"/>
        </w:rPr>
        <w:lastRenderedPageBreak/>
        <w:t>Một receiver có một số nguyên Id</w:t>
      </w:r>
      <w:r w:rsidR="002E7549">
        <w:rPr>
          <w:lang w:val="en-US"/>
        </w:rPr>
        <w:t xml:space="preserve"> tự tăng</w:t>
      </w:r>
      <w:r>
        <w:rPr>
          <w:lang w:val="en-US"/>
        </w:rPr>
        <w:t xml:space="preserve"> duy nhấ</w:t>
      </w:r>
      <w:r w:rsidR="002E7549">
        <w:rPr>
          <w:lang w:val="en-US"/>
        </w:rPr>
        <w:t>t;</w:t>
      </w:r>
      <w:r>
        <w:rPr>
          <w:lang w:val="en-US"/>
        </w:rPr>
        <w:t xml:space="preserve"> một</w:t>
      </w:r>
      <w:r w:rsidR="002E7549">
        <w:rPr>
          <w:lang w:val="en-US"/>
        </w:rPr>
        <w:t xml:space="preserve"> chuỗi ký tự</w:t>
      </w:r>
      <w:r>
        <w:rPr>
          <w:lang w:val="en-US"/>
        </w:rPr>
        <w:t xml:space="preserve"> OldId chứa Id củ</w:t>
      </w:r>
      <w:r w:rsidR="002E7549">
        <w:rPr>
          <w:lang w:val="en-US"/>
        </w:rPr>
        <w:t>a receiver trên AES; một số nguyên DeviceCount chứa số lượng thiết bị của receiver đó; một chuỗi AccessToken chứa token của receiver đó; TokenExpiredTime chứa thời gian hết hạn của AccessToken.</w:t>
      </w:r>
    </w:p>
    <w:p w:rsidR="00A87660" w:rsidRDefault="00A87660" w:rsidP="00A87660">
      <w:pPr>
        <w:numPr>
          <w:ilvl w:val="0"/>
          <w:numId w:val="8"/>
        </w:numPr>
        <w:jc w:val="left"/>
        <w:rPr>
          <w:lang w:val="en-US"/>
        </w:rPr>
      </w:pPr>
      <w:r>
        <w:rPr>
          <w:lang w:val="en-US"/>
        </w:rPr>
        <w:t>Notification (</w:t>
      </w:r>
      <w:r w:rsidRPr="00A87660">
        <w:rPr>
          <w:b/>
          <w:lang w:val="en-US"/>
        </w:rPr>
        <w:t>Id</w:t>
      </w:r>
      <w:r>
        <w:rPr>
          <w:lang w:val="en-US"/>
        </w:rPr>
        <w:t xml:space="preserve">, </w:t>
      </w:r>
      <w:r w:rsidRPr="003443D2">
        <w:rPr>
          <w:lang w:val="en-US"/>
        </w:rPr>
        <w:t>NotificationContent</w:t>
      </w:r>
      <w:r>
        <w:rPr>
          <w:lang w:val="en-US"/>
        </w:rPr>
        <w:t xml:space="preserve">, </w:t>
      </w:r>
      <w:r w:rsidRPr="003443D2">
        <w:rPr>
          <w:lang w:val="en-US"/>
        </w:rPr>
        <w:t>NotificationAccessKey</w:t>
      </w:r>
      <w:r>
        <w:rPr>
          <w:lang w:val="en-US"/>
        </w:rPr>
        <w:t xml:space="preserve">, </w:t>
      </w:r>
      <w:r w:rsidRPr="003443D2">
        <w:rPr>
          <w:lang w:val="en-US"/>
        </w:rPr>
        <w:t>NotificationPreviewContent</w:t>
      </w:r>
      <w:r>
        <w:rPr>
          <w:lang w:val="en-US"/>
        </w:rPr>
        <w:t>)</w:t>
      </w:r>
    </w:p>
    <w:p w:rsidR="00A87660" w:rsidRPr="003443D2" w:rsidRDefault="00A87660" w:rsidP="00A87660">
      <w:pPr>
        <w:ind w:left="720"/>
        <w:jc w:val="left"/>
        <w:rPr>
          <w:lang w:val="en-US"/>
        </w:rPr>
      </w:pPr>
      <w:r>
        <w:rPr>
          <w:lang w:val="en-US"/>
        </w:rPr>
        <w:t>Một notification có một số nguyên Id tự tăng duy nhất, dữ liệu của thông báo dưới dạng mảng byte (</w:t>
      </w:r>
      <w:r w:rsidRPr="003443D2">
        <w:rPr>
          <w:lang w:val="en-US"/>
        </w:rPr>
        <w:t>NotificationContent</w:t>
      </w:r>
      <w:r>
        <w:rPr>
          <w:lang w:val="en-US"/>
        </w:rPr>
        <w:t>), token cho notification (</w:t>
      </w:r>
      <w:r w:rsidRPr="003443D2">
        <w:rPr>
          <w:lang w:val="en-US"/>
        </w:rPr>
        <w:t>NotificationAccessKey</w:t>
      </w:r>
      <w:r>
        <w:rPr>
          <w:lang w:val="en-US"/>
        </w:rPr>
        <w:t>), dữ liệu dùng để xem trước trên ứng dụng (</w:t>
      </w:r>
      <w:r w:rsidRPr="003443D2">
        <w:rPr>
          <w:lang w:val="en-US"/>
        </w:rPr>
        <w:t>NotificationPreviewContent</w:t>
      </w:r>
      <w:r>
        <w:rPr>
          <w:lang w:val="en-US"/>
        </w:rPr>
        <w:t>).</w:t>
      </w:r>
    </w:p>
    <w:p w:rsidR="003443D2" w:rsidRDefault="003443D2" w:rsidP="003443D2">
      <w:pPr>
        <w:numPr>
          <w:ilvl w:val="0"/>
          <w:numId w:val="8"/>
        </w:numPr>
        <w:rPr>
          <w:lang w:val="en-US"/>
        </w:rPr>
      </w:pPr>
      <w:r>
        <w:rPr>
          <w:lang w:val="en-US"/>
        </w:rPr>
        <w:t xml:space="preserve">Device </w:t>
      </w:r>
      <w:r w:rsidR="0018265F">
        <w:rPr>
          <w:lang w:val="en-US"/>
        </w:rPr>
        <w:t>(</w:t>
      </w:r>
      <w:r w:rsidRPr="002E7549">
        <w:rPr>
          <w:b/>
          <w:lang w:val="en-US"/>
        </w:rPr>
        <w:t>Id</w:t>
      </w:r>
      <w:r>
        <w:rPr>
          <w:lang w:val="en-US"/>
        </w:rPr>
        <w:t xml:space="preserve">, </w:t>
      </w:r>
      <w:r w:rsidRPr="003443D2">
        <w:rPr>
          <w:lang w:val="en-US"/>
        </w:rPr>
        <w:t>IMEI</w:t>
      </w:r>
      <w:r>
        <w:rPr>
          <w:lang w:val="en-US"/>
        </w:rPr>
        <w:t xml:space="preserve">, </w:t>
      </w:r>
      <w:r w:rsidRPr="002E7549">
        <w:rPr>
          <w:u w:val="single"/>
          <w:lang w:val="en-US"/>
        </w:rPr>
        <w:t>ReceiverNewId</w:t>
      </w:r>
      <w:r>
        <w:rPr>
          <w:lang w:val="en-US"/>
        </w:rPr>
        <w:t xml:space="preserve">, </w:t>
      </w:r>
      <w:r w:rsidRPr="003443D2">
        <w:rPr>
          <w:lang w:val="en-US"/>
        </w:rPr>
        <w:t>URI</w:t>
      </w:r>
      <w:r>
        <w:rPr>
          <w:lang w:val="en-US"/>
        </w:rPr>
        <w:t xml:space="preserve">, </w:t>
      </w:r>
      <w:r w:rsidRPr="003443D2">
        <w:rPr>
          <w:lang w:val="en-US"/>
        </w:rPr>
        <w:t>OSId</w:t>
      </w:r>
      <w:r w:rsidR="0018265F">
        <w:rPr>
          <w:lang w:val="en-US"/>
        </w:rPr>
        <w:t>)</w:t>
      </w:r>
    </w:p>
    <w:p w:rsidR="003443D2" w:rsidRDefault="003443D2" w:rsidP="003443D2">
      <w:pPr>
        <w:ind w:left="720"/>
        <w:rPr>
          <w:lang w:val="en-US"/>
        </w:rPr>
      </w:pPr>
      <w:r>
        <w:rPr>
          <w:lang w:val="en-US"/>
        </w:rPr>
        <w:t>Mộ</w:t>
      </w:r>
      <w:r w:rsidR="002E7549">
        <w:rPr>
          <w:lang w:val="en-US"/>
        </w:rPr>
        <w:t>t Device</w:t>
      </w:r>
      <w:r>
        <w:rPr>
          <w:lang w:val="en-US"/>
        </w:rPr>
        <w:t xml:space="preserve"> có một</w:t>
      </w:r>
      <w:r w:rsidR="002E7549">
        <w:rPr>
          <w:lang w:val="en-US"/>
        </w:rPr>
        <w:t xml:space="preserve"> số nguyên</w:t>
      </w:r>
      <w:r>
        <w:rPr>
          <w:lang w:val="en-US"/>
        </w:rPr>
        <w:t xml:space="preserve"> Id</w:t>
      </w:r>
      <w:r w:rsidR="002E7549">
        <w:rPr>
          <w:lang w:val="en-US"/>
        </w:rPr>
        <w:t xml:space="preserve"> tự tăng</w:t>
      </w:r>
      <w:r>
        <w:rPr>
          <w:lang w:val="en-US"/>
        </w:rPr>
        <w:t xml:space="preserve"> duy nhất, một IMEI duy nhất của máy, một Id của receiver</w:t>
      </w:r>
      <w:r w:rsidR="002E7549">
        <w:rPr>
          <w:lang w:val="en-US"/>
        </w:rPr>
        <w:t xml:space="preserve"> xác định chủ sở hữu của thiết bị, một thiết bị chỉ được sở hữu bởi một receiver duy nhất</w:t>
      </w:r>
      <w:r>
        <w:rPr>
          <w:lang w:val="en-US"/>
        </w:rPr>
        <w:t xml:space="preserve">, một URI duy nhất của ứng dụng trên máy đó, một OSId </w:t>
      </w:r>
      <w:r w:rsidR="002E7549">
        <w:rPr>
          <w:lang w:val="en-US"/>
        </w:rPr>
        <w:t>chứa ID của hệ điều hành mà thiết bị đang sử dụng.</w:t>
      </w:r>
    </w:p>
    <w:p w:rsidR="003443D2" w:rsidRDefault="003443D2" w:rsidP="003443D2">
      <w:pPr>
        <w:numPr>
          <w:ilvl w:val="0"/>
          <w:numId w:val="8"/>
        </w:numPr>
        <w:jc w:val="left"/>
        <w:rPr>
          <w:lang w:val="en-US"/>
        </w:rPr>
      </w:pPr>
      <w:r>
        <w:rPr>
          <w:lang w:val="en-US"/>
        </w:rPr>
        <w:t>ReceiverNotification (</w:t>
      </w:r>
      <w:r w:rsidRPr="00A87660">
        <w:rPr>
          <w:b/>
          <w:lang w:val="en-US"/>
        </w:rPr>
        <w:t>Id</w:t>
      </w:r>
      <w:r>
        <w:rPr>
          <w:lang w:val="en-US"/>
        </w:rPr>
        <w:t xml:space="preserve">, </w:t>
      </w:r>
      <w:r w:rsidRPr="00A87660">
        <w:rPr>
          <w:u w:val="single"/>
          <w:lang w:val="en-US"/>
        </w:rPr>
        <w:t>ReceiverNewId</w:t>
      </w:r>
      <w:r>
        <w:rPr>
          <w:lang w:val="en-US"/>
        </w:rPr>
        <w:t xml:space="preserve">, </w:t>
      </w:r>
      <w:r w:rsidRPr="00A87660">
        <w:rPr>
          <w:u w:val="single"/>
          <w:lang w:val="en-US"/>
        </w:rPr>
        <w:t>NotificationId</w:t>
      </w:r>
      <w:r>
        <w:rPr>
          <w:lang w:val="en-US"/>
        </w:rPr>
        <w:t xml:space="preserve">, </w:t>
      </w:r>
      <w:r w:rsidRPr="003443D2">
        <w:rPr>
          <w:lang w:val="en-US"/>
        </w:rPr>
        <w:t>IsRead</w:t>
      </w:r>
      <w:r>
        <w:rPr>
          <w:lang w:val="en-US"/>
        </w:rPr>
        <w:t>)</w:t>
      </w:r>
    </w:p>
    <w:p w:rsidR="00A87660" w:rsidRDefault="00A87660" w:rsidP="00A87660">
      <w:pPr>
        <w:ind w:left="720"/>
        <w:jc w:val="left"/>
        <w:rPr>
          <w:lang w:val="en-US"/>
        </w:rPr>
      </w:pPr>
      <w:r>
        <w:rPr>
          <w:lang w:val="en-US"/>
        </w:rPr>
        <w:t>Một ReceiverNotification có một số nguyên Id tự tăng duy nhất, Id của receiver trên RNS (</w:t>
      </w:r>
      <w:r w:rsidRPr="00A87660">
        <w:rPr>
          <w:u w:val="single"/>
          <w:lang w:val="en-US"/>
        </w:rPr>
        <w:t>ReceiverNewId</w:t>
      </w:r>
      <w:r>
        <w:rPr>
          <w:lang w:val="en-US"/>
        </w:rPr>
        <w:t>), Id của notification (</w:t>
      </w:r>
      <w:r w:rsidRPr="00A87660">
        <w:rPr>
          <w:u w:val="single"/>
          <w:lang w:val="en-US"/>
        </w:rPr>
        <w:t>NotificationId</w:t>
      </w:r>
      <w:r>
        <w:rPr>
          <w:lang w:val="en-US"/>
        </w:rPr>
        <w:t>), notification có thể được đánh dấu là đã đọc hay chưa (</w:t>
      </w:r>
      <w:r w:rsidRPr="003443D2">
        <w:rPr>
          <w:lang w:val="en-US"/>
        </w:rPr>
        <w:t>IsRead</w:t>
      </w:r>
      <w:r>
        <w:rPr>
          <w:lang w:val="en-US"/>
        </w:rPr>
        <w:t>).</w:t>
      </w:r>
    </w:p>
    <w:p w:rsidR="00A87660" w:rsidRDefault="00A87660" w:rsidP="00A87660">
      <w:pPr>
        <w:numPr>
          <w:ilvl w:val="0"/>
          <w:numId w:val="8"/>
        </w:numPr>
        <w:jc w:val="left"/>
        <w:rPr>
          <w:lang w:val="en-US"/>
        </w:rPr>
      </w:pPr>
      <w:r>
        <w:rPr>
          <w:lang w:val="en-US"/>
        </w:rPr>
        <w:t>DeviceNotification (</w:t>
      </w:r>
      <w:r w:rsidRPr="00A87660">
        <w:rPr>
          <w:b/>
          <w:lang w:val="en-US"/>
        </w:rPr>
        <w:t>Id</w:t>
      </w:r>
      <w:r>
        <w:rPr>
          <w:lang w:val="en-US"/>
        </w:rPr>
        <w:t xml:space="preserve">, </w:t>
      </w:r>
      <w:r w:rsidRPr="00A87660">
        <w:rPr>
          <w:u w:val="single"/>
          <w:lang w:val="en-US"/>
        </w:rPr>
        <w:t>ReceiverNotificationId</w:t>
      </w:r>
      <w:r>
        <w:rPr>
          <w:lang w:val="en-US"/>
        </w:rPr>
        <w:t xml:space="preserve">, </w:t>
      </w:r>
      <w:r w:rsidRPr="00A87660">
        <w:rPr>
          <w:u w:val="single"/>
          <w:lang w:val="en-US"/>
        </w:rPr>
        <w:t>DeviceId</w:t>
      </w:r>
      <w:r>
        <w:rPr>
          <w:lang w:val="en-US"/>
        </w:rPr>
        <w:t>)</w:t>
      </w:r>
    </w:p>
    <w:p w:rsidR="00A87660" w:rsidRPr="003443D2" w:rsidRDefault="00A87660" w:rsidP="008E3B19">
      <w:pPr>
        <w:ind w:left="720"/>
        <w:jc w:val="left"/>
        <w:rPr>
          <w:lang w:val="en-US"/>
        </w:rPr>
      </w:pPr>
      <w:r>
        <w:rPr>
          <w:lang w:val="en-US"/>
        </w:rPr>
        <w:t>Một DeviceNotification có một số nguyên Id tự tăng duy nhất. Một thông báo được chia cho từng người nhận (ReceiverId), một ReceiverNotification được chia cho từng Device của ngườ</w:t>
      </w:r>
      <w:r w:rsidR="008E3B19">
        <w:rPr>
          <w:lang w:val="en-US"/>
        </w:rPr>
        <w:t>i đó (DeviceId).</w:t>
      </w:r>
    </w:p>
    <w:p w:rsidR="008E3B19" w:rsidRDefault="008E3B19">
      <w:pPr>
        <w:pStyle w:val="Heading2"/>
        <w:rPr>
          <w:lang w:val="en-US"/>
        </w:rPr>
      </w:pPr>
      <w:bookmarkStart w:id="59" w:name="_Toc456867553"/>
      <w:bookmarkStart w:id="60" w:name="_Toc456867612"/>
      <w:r>
        <w:rPr>
          <w:lang w:val="en-US"/>
        </w:rPr>
        <w:t>SƠ ĐỒ GIAO TIẾP</w:t>
      </w:r>
      <w:bookmarkEnd w:id="59"/>
      <w:bookmarkEnd w:id="60"/>
    </w:p>
    <w:p w:rsidR="008E3B19" w:rsidRDefault="008E3B19" w:rsidP="00431540">
      <w:pPr>
        <w:pStyle w:val="TNNormalIndent"/>
        <w:rPr>
          <w:lang w:val="en-US"/>
        </w:rPr>
      </w:pPr>
      <w:r>
        <w:rPr>
          <w:lang w:val="en-US"/>
        </w:rPr>
        <w:t>Dưới đây là mô hình giao tiếp giữa RNS với các tác nhân khác của hệ thống và giữa các tác nhân của chính RNS:</w:t>
      </w:r>
    </w:p>
    <w:p w:rsidR="008E3B19" w:rsidRDefault="005E09DC" w:rsidP="008E3B19">
      <w:r>
        <w:object w:dxaOrig="16065" w:dyaOrig="11250">
          <v:shape id="_x0000_i1030" type="#_x0000_t75" style="width:453pt;height:317.25pt" o:ole="">
            <v:imagedata r:id="rId33" o:title=""/>
          </v:shape>
          <o:OLEObject Type="Embed" ProgID="Visio.Drawing.15" ShapeID="_x0000_i1030" DrawAspect="Content" ObjectID="_1530615125" r:id="rId34"/>
        </w:object>
      </w:r>
    </w:p>
    <w:p w:rsidR="00EC3E68" w:rsidRDefault="00EC3E68" w:rsidP="008E3B19">
      <w:pPr>
        <w:rPr>
          <w:lang w:val="en-US"/>
        </w:rPr>
      </w:pPr>
      <w:r>
        <w:rPr>
          <w:lang w:val="en-US"/>
        </w:rPr>
        <w:t>Như trên sơ đồ ta có thể thấy:</w:t>
      </w:r>
    </w:p>
    <w:p w:rsidR="00EC3E68" w:rsidRDefault="00EC3E68" w:rsidP="00EC3E68">
      <w:pPr>
        <w:numPr>
          <w:ilvl w:val="0"/>
          <w:numId w:val="8"/>
        </w:numPr>
        <w:rPr>
          <w:lang w:val="en-US"/>
        </w:rPr>
      </w:pPr>
      <w:r>
        <w:rPr>
          <w:lang w:val="en-US"/>
        </w:rPr>
        <w:t>RNS được chia làm hai service con: một service chuyên làm việc với AES (Server Service), nó nhận các yêu cầu như gửi thông báo, thêm thông báo, thêm receiver… Và một service chuyên làm việc trực tiếp với các</w:t>
      </w:r>
      <w:r w:rsidR="009A3C09">
        <w:rPr>
          <w:lang w:val="en-US"/>
        </w:rPr>
        <w:t xml:space="preserve"> RN Adapter của</w:t>
      </w:r>
      <w:r>
        <w:rPr>
          <w:lang w:val="en-US"/>
        </w:rPr>
        <w:t xml:space="preserve"> Mobile Application (Client Service); nó nhận các yêu cầu như lấy nội dung thông báo, đánh dấu thông báo là đã đọc…. Hai service này dùng chung một DB.</w:t>
      </w:r>
    </w:p>
    <w:p w:rsidR="00EC3E68" w:rsidRDefault="00EC3E68" w:rsidP="00EC3E68">
      <w:pPr>
        <w:numPr>
          <w:ilvl w:val="0"/>
          <w:numId w:val="8"/>
        </w:numPr>
        <w:rPr>
          <w:lang w:val="en-US"/>
        </w:rPr>
      </w:pPr>
      <w:r>
        <w:rPr>
          <w:lang w:val="en-US"/>
        </w:rPr>
        <w:t>Trong hai service kể trên thì chỉ có Server service là giao tiếp với các dịch vụ gửi thông báo từ nhà phát triển hệ điều hành, có nghĩa là nó sẽ giữ nhiệm vụ gửi thông báo.</w:t>
      </w:r>
    </w:p>
    <w:p w:rsidR="00EC3E68" w:rsidRDefault="009A3C09" w:rsidP="00EC3E68">
      <w:pPr>
        <w:numPr>
          <w:ilvl w:val="0"/>
          <w:numId w:val="8"/>
        </w:numPr>
        <w:rPr>
          <w:lang w:val="en-US"/>
        </w:rPr>
      </w:pPr>
      <w:r>
        <w:rPr>
          <w:lang w:val="en-US"/>
        </w:rPr>
        <w:t>Ngoài ra, ta có một login service, service này chỉ có nhiệm vụ giúp đăng nhập. Nó giao tiếp với Mobile Application và server service.</w:t>
      </w:r>
    </w:p>
    <w:p w:rsidR="00903D50" w:rsidRDefault="009A3C09" w:rsidP="009A3C09">
      <w:pPr>
        <w:rPr>
          <w:lang w:val="en-US"/>
        </w:rPr>
      </w:pPr>
      <w:r>
        <w:rPr>
          <w:lang w:val="en-US"/>
        </w:rPr>
        <w:t>Lý do phải tách RNS thành hai service bởi chúng ta có thể đưa chúng chạy trên hai máy khác nhau, do đó hiệu suất sẽ tốt hơn. Ngoài ra, việc đó sẽ giúp độc lập chúng với nhau, có nghĩa là cái này nếu bị sự cố thì cái kia vẫn làm việc được, đồng thời nó sẽ giúp việc bảo mật tốt hơn bằng cách chỉ cho phép các máy trong mạng nội bộ mới truy cập vào server service được chẳng hạn.</w:t>
      </w:r>
    </w:p>
    <w:p w:rsidR="009A3C09" w:rsidRPr="00EC3E68" w:rsidRDefault="00903D50" w:rsidP="009A3C09">
      <w:pPr>
        <w:rPr>
          <w:lang w:val="en-US"/>
        </w:rPr>
      </w:pPr>
      <w:r>
        <w:rPr>
          <w:lang w:val="en-US"/>
        </w:rPr>
        <w:br w:type="page"/>
      </w:r>
    </w:p>
    <w:p w:rsidR="00637A03" w:rsidRPr="00637A03" w:rsidRDefault="00903D50" w:rsidP="00637A03">
      <w:pPr>
        <w:pStyle w:val="Heading1"/>
        <w:rPr>
          <w:lang w:val="en-US"/>
        </w:rPr>
      </w:pPr>
      <w:bookmarkStart w:id="61" w:name="_Toc456867554"/>
      <w:bookmarkStart w:id="62" w:name="_Toc456867613"/>
      <w:r>
        <w:rPr>
          <w:lang w:val="en-US"/>
        </w:rPr>
        <w:lastRenderedPageBreak/>
        <w:t>THIẾT KẾ CHI TIẾT RNS</w:t>
      </w:r>
      <w:bookmarkEnd w:id="61"/>
      <w:bookmarkEnd w:id="62"/>
    </w:p>
    <w:p w:rsidR="00637A03" w:rsidRDefault="00637A03" w:rsidP="00637A03">
      <w:pPr>
        <w:pStyle w:val="Heading2"/>
        <w:rPr>
          <w:lang w:val="en-US"/>
        </w:rPr>
      </w:pPr>
      <w:bookmarkStart w:id="63" w:name="_Toc456867555"/>
      <w:bookmarkStart w:id="64" w:name="_Toc456867614"/>
      <w:r>
        <w:rPr>
          <w:lang w:val="en-US"/>
        </w:rPr>
        <w:t>CÁC SƠ ĐỒ TRẠNG THÁI</w:t>
      </w:r>
      <w:bookmarkEnd w:id="63"/>
      <w:bookmarkEnd w:id="64"/>
    </w:p>
    <w:p w:rsidR="001355B4" w:rsidRPr="001355B4" w:rsidRDefault="001355B4" w:rsidP="001355B4">
      <w:pPr>
        <w:rPr>
          <w:lang w:val="en-US"/>
        </w:rPr>
      </w:pPr>
      <w:r>
        <w:rPr>
          <w:lang w:val="en-US"/>
        </w:rPr>
        <w:t>Dưới đây là vòng đời trạng thái của ba đối tượng chính trong RNS:</w:t>
      </w:r>
    </w:p>
    <w:p w:rsidR="00637A03" w:rsidRDefault="00637A03" w:rsidP="00637A03">
      <w:pPr>
        <w:pStyle w:val="Heading3"/>
        <w:rPr>
          <w:lang w:val="en-US"/>
        </w:rPr>
      </w:pPr>
      <w:bookmarkStart w:id="65" w:name="_Toc456867556"/>
      <w:bookmarkStart w:id="66" w:name="_Toc456867615"/>
      <w:r>
        <w:rPr>
          <w:lang w:val="en-US"/>
        </w:rPr>
        <w:t>Notification</w:t>
      </w:r>
      <w:bookmarkEnd w:id="65"/>
      <w:bookmarkEnd w:id="66"/>
    </w:p>
    <w:p w:rsidR="00F81C85" w:rsidRPr="00F81C85" w:rsidRDefault="00F81C85" w:rsidP="00F81C85">
      <w:pPr>
        <w:jc w:val="center"/>
        <w:rPr>
          <w:lang w:val="en-US"/>
        </w:rPr>
      </w:pPr>
      <w:r>
        <w:object w:dxaOrig="2131" w:dyaOrig="7621">
          <v:shape id="_x0000_i1031" type="#_x0000_t75" style="width:106.5pt;height:381pt" o:ole="">
            <v:imagedata r:id="rId35" o:title=""/>
          </v:shape>
          <o:OLEObject Type="Embed" ProgID="Visio.Drawing.15" ShapeID="_x0000_i1031" DrawAspect="Content" ObjectID="_1530615126" r:id="rId36"/>
        </w:object>
      </w:r>
    </w:p>
    <w:p w:rsidR="00637A03" w:rsidRDefault="00637A03" w:rsidP="00637A03">
      <w:pPr>
        <w:pStyle w:val="Heading3"/>
        <w:rPr>
          <w:lang w:val="en-US"/>
        </w:rPr>
      </w:pPr>
      <w:bookmarkStart w:id="67" w:name="_Toc456867557"/>
      <w:bookmarkStart w:id="68" w:name="_Toc456867616"/>
      <w:r>
        <w:rPr>
          <w:lang w:val="en-US"/>
        </w:rPr>
        <w:lastRenderedPageBreak/>
        <w:t>Receiver</w:t>
      </w:r>
      <w:bookmarkEnd w:id="67"/>
      <w:bookmarkEnd w:id="68"/>
    </w:p>
    <w:p w:rsidR="00F81C85" w:rsidRPr="00F81C85" w:rsidRDefault="00974153" w:rsidP="00974153">
      <w:pPr>
        <w:jc w:val="center"/>
        <w:rPr>
          <w:lang w:val="en-US"/>
        </w:rPr>
      </w:pPr>
      <w:r>
        <w:object w:dxaOrig="2731" w:dyaOrig="7275">
          <v:shape id="_x0000_i1032" type="#_x0000_t75" style="width:136.5pt;height:363.75pt" o:ole="">
            <v:imagedata r:id="rId37" o:title=""/>
          </v:shape>
          <o:OLEObject Type="Embed" ProgID="Visio.Drawing.15" ShapeID="_x0000_i1032" DrawAspect="Content" ObjectID="_1530615127" r:id="rId38"/>
        </w:object>
      </w:r>
    </w:p>
    <w:p w:rsidR="00637A03" w:rsidRDefault="00637A03">
      <w:pPr>
        <w:pStyle w:val="Heading3"/>
        <w:rPr>
          <w:lang w:val="en-US"/>
        </w:rPr>
      </w:pPr>
      <w:bookmarkStart w:id="69" w:name="_Toc456867558"/>
      <w:bookmarkStart w:id="70" w:name="_Toc456867617"/>
      <w:r>
        <w:rPr>
          <w:lang w:val="en-US"/>
        </w:rPr>
        <w:lastRenderedPageBreak/>
        <w:t>Device</w:t>
      </w:r>
      <w:bookmarkEnd w:id="69"/>
      <w:bookmarkEnd w:id="70"/>
    </w:p>
    <w:p w:rsidR="006F30B9" w:rsidRPr="002B4AAA" w:rsidRDefault="00974153" w:rsidP="002B4AAA">
      <w:pPr>
        <w:jc w:val="center"/>
      </w:pPr>
      <w:r>
        <w:object w:dxaOrig="3166" w:dyaOrig="6811">
          <v:shape id="_x0000_i1033" type="#_x0000_t75" style="width:158.25pt;height:340.5pt" o:ole="">
            <v:imagedata r:id="rId39" o:title=""/>
          </v:shape>
          <o:OLEObject Type="Embed" ProgID="Visio.Drawing.15" ShapeID="_x0000_i1033" DrawAspect="Content" ObjectID="_1530615128" r:id="rId40"/>
        </w:object>
      </w: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Default="006F30B9" w:rsidP="006F30B9">
      <w:pPr>
        <w:rPr>
          <w:lang w:val="en-US"/>
        </w:rPr>
      </w:pPr>
    </w:p>
    <w:p w:rsidR="006F30B9" w:rsidRPr="006F30B9" w:rsidRDefault="006F30B9" w:rsidP="006F30B9">
      <w:pPr>
        <w:rPr>
          <w:lang w:val="en-US"/>
        </w:rPr>
      </w:pPr>
    </w:p>
    <w:p w:rsidR="00974153" w:rsidRDefault="00974153" w:rsidP="00974153">
      <w:pPr>
        <w:pStyle w:val="Heading2"/>
        <w:rPr>
          <w:lang w:val="en-US"/>
        </w:rPr>
      </w:pPr>
      <w:bookmarkStart w:id="71" w:name="_Toc456867559"/>
      <w:bookmarkStart w:id="72" w:name="_Toc456867618"/>
      <w:r>
        <w:rPr>
          <w:lang w:val="en-US"/>
        </w:rPr>
        <w:t>CÁC SƠ ĐỒ HOẠT ĐỘNG</w:t>
      </w:r>
      <w:bookmarkEnd w:id="71"/>
      <w:bookmarkEnd w:id="72"/>
    </w:p>
    <w:p w:rsidR="001355B4" w:rsidRPr="001355B4" w:rsidRDefault="001355B4" w:rsidP="001355B4">
      <w:pPr>
        <w:rPr>
          <w:lang w:val="en-US"/>
        </w:rPr>
      </w:pPr>
      <w:r>
        <w:rPr>
          <w:lang w:val="en-US"/>
        </w:rPr>
        <w:t>Dưới đây là các hoạt động chính cần chú ý trong RNS</w:t>
      </w:r>
      <w:r w:rsidR="00B2034E">
        <w:rPr>
          <w:lang w:val="en-US"/>
        </w:rPr>
        <w:t>:</w:t>
      </w:r>
    </w:p>
    <w:p w:rsidR="001355B4" w:rsidRDefault="003D1F22" w:rsidP="001355B4">
      <w:pPr>
        <w:pStyle w:val="Heading3"/>
      </w:pPr>
      <w:bookmarkStart w:id="73" w:name="_Toc456867560"/>
      <w:bookmarkStart w:id="74" w:name="_Toc456867619"/>
      <w:r>
        <w:rPr>
          <w:lang w:val="en-US"/>
        </w:rPr>
        <w:lastRenderedPageBreak/>
        <w:t>Add Receiver</w:t>
      </w:r>
      <w:bookmarkEnd w:id="73"/>
      <w:bookmarkEnd w:id="74"/>
    </w:p>
    <w:p w:rsidR="003D1F22" w:rsidRPr="003D1F22" w:rsidRDefault="003D1F22" w:rsidP="003D1F22">
      <w:r>
        <w:object w:dxaOrig="10335" w:dyaOrig="9960">
          <v:shape id="_x0000_i1034" type="#_x0000_t75" style="width:453pt;height:436.5pt" o:ole="">
            <v:imagedata r:id="rId41" o:title=""/>
          </v:shape>
          <o:OLEObject Type="Embed" ProgID="Visio.Drawing.15" ShapeID="_x0000_i1034" DrawAspect="Content" ObjectID="_1530615129" r:id="rId42"/>
        </w:object>
      </w:r>
    </w:p>
    <w:p w:rsidR="003D1F22" w:rsidRDefault="003D1F22">
      <w:pPr>
        <w:pStyle w:val="Heading3"/>
        <w:rPr>
          <w:lang w:val="en-US"/>
        </w:rPr>
      </w:pPr>
      <w:bookmarkStart w:id="75" w:name="_Toc456867561"/>
      <w:bookmarkStart w:id="76" w:name="_Toc456867620"/>
      <w:r>
        <w:rPr>
          <w:lang w:val="en-US"/>
        </w:rPr>
        <w:lastRenderedPageBreak/>
        <w:t>Add Device</w:t>
      </w:r>
      <w:bookmarkEnd w:id="75"/>
      <w:bookmarkEnd w:id="76"/>
    </w:p>
    <w:p w:rsidR="003D1F22" w:rsidRPr="003D1F22" w:rsidRDefault="00D9481D" w:rsidP="006A3B96">
      <w:pPr>
        <w:jc w:val="center"/>
        <w:rPr>
          <w:lang w:val="en-US"/>
        </w:rPr>
      </w:pPr>
      <w:r>
        <w:object w:dxaOrig="6946" w:dyaOrig="12811">
          <v:shape id="_x0000_i1035" type="#_x0000_t75" style="width:347.25pt;height:640.5pt" o:ole="">
            <v:imagedata r:id="rId43" o:title=""/>
          </v:shape>
          <o:OLEObject Type="Embed" ProgID="Visio.Drawing.15" ShapeID="_x0000_i1035" DrawAspect="Content" ObjectID="_1530615130" r:id="rId44"/>
        </w:object>
      </w:r>
    </w:p>
    <w:p w:rsidR="006A3B96" w:rsidRDefault="006A3B96">
      <w:pPr>
        <w:pStyle w:val="Heading3"/>
        <w:rPr>
          <w:lang w:val="en-US"/>
        </w:rPr>
      </w:pPr>
      <w:bookmarkStart w:id="77" w:name="_Toc456867562"/>
      <w:bookmarkStart w:id="78" w:name="_Toc456867621"/>
      <w:r>
        <w:rPr>
          <w:lang w:val="en-US"/>
        </w:rPr>
        <w:lastRenderedPageBreak/>
        <w:t>Add Notification</w:t>
      </w:r>
      <w:bookmarkEnd w:id="77"/>
      <w:bookmarkEnd w:id="78"/>
    </w:p>
    <w:p w:rsidR="006A3B96" w:rsidRPr="006A3B96" w:rsidRDefault="007F5334" w:rsidP="007F5334">
      <w:pPr>
        <w:jc w:val="center"/>
        <w:rPr>
          <w:lang w:val="en-US"/>
        </w:rPr>
      </w:pPr>
      <w:r>
        <w:object w:dxaOrig="7216" w:dyaOrig="12106">
          <v:shape id="_x0000_i1036" type="#_x0000_t75" style="width:360.75pt;height:605.25pt" o:ole="">
            <v:imagedata r:id="rId45" o:title=""/>
          </v:shape>
          <o:OLEObject Type="Embed" ProgID="Visio.Drawing.15" ShapeID="_x0000_i1036" DrawAspect="Content" ObjectID="_1530615131" r:id="rId46"/>
        </w:object>
      </w:r>
    </w:p>
    <w:p w:rsidR="00B2034E" w:rsidRDefault="00B2034E">
      <w:pPr>
        <w:pStyle w:val="Heading3"/>
        <w:rPr>
          <w:lang w:val="en-US"/>
        </w:rPr>
      </w:pPr>
      <w:bookmarkStart w:id="79" w:name="_Toc456867563"/>
      <w:bookmarkStart w:id="80" w:name="_Toc456867622"/>
      <w:r>
        <w:rPr>
          <w:lang w:val="en-US"/>
        </w:rPr>
        <w:lastRenderedPageBreak/>
        <w:t>Send All Notification</w:t>
      </w:r>
      <w:bookmarkEnd w:id="79"/>
      <w:bookmarkEnd w:id="80"/>
    </w:p>
    <w:p w:rsidR="00B71249" w:rsidRPr="00B71249" w:rsidRDefault="000664AD" w:rsidP="00A43751">
      <w:pPr>
        <w:jc w:val="center"/>
        <w:rPr>
          <w:lang w:val="en-US"/>
        </w:rPr>
      </w:pPr>
      <w:r>
        <w:object w:dxaOrig="7816" w:dyaOrig="13035">
          <v:shape id="_x0000_i1037" type="#_x0000_t75" style="width:390.75pt;height:651.75pt" o:ole="">
            <v:imagedata r:id="rId47" o:title=""/>
          </v:shape>
          <o:OLEObject Type="Embed" ProgID="Visio.Drawing.15" ShapeID="_x0000_i1037" DrawAspect="Content" ObjectID="_1530615132" r:id="rId48"/>
        </w:object>
      </w:r>
    </w:p>
    <w:p w:rsidR="00210F89" w:rsidRPr="00210F89" w:rsidRDefault="00210F89" w:rsidP="00210F89">
      <w:pPr>
        <w:pStyle w:val="Heading1"/>
        <w:rPr>
          <w:lang w:val="en-US"/>
        </w:rPr>
      </w:pPr>
      <w:bookmarkStart w:id="81" w:name="_Toc456867564"/>
      <w:bookmarkStart w:id="82" w:name="_Toc456867623"/>
      <w:r>
        <w:rPr>
          <w:lang w:val="en-US"/>
        </w:rPr>
        <w:lastRenderedPageBreak/>
        <w:t>CÔNG CỤ PHÁT TRIỂN, CÀI ĐẶT</w:t>
      </w:r>
      <w:bookmarkEnd w:id="81"/>
      <w:bookmarkEnd w:id="82"/>
    </w:p>
    <w:p w:rsidR="00210F89" w:rsidRDefault="00210F89" w:rsidP="00210F89">
      <w:pPr>
        <w:pStyle w:val="Heading2"/>
        <w:rPr>
          <w:lang w:val="en-US"/>
        </w:rPr>
      </w:pPr>
      <w:bookmarkStart w:id="83" w:name="_Toc456867565"/>
      <w:bookmarkStart w:id="84" w:name="_Toc456867624"/>
      <w:r>
        <w:rPr>
          <w:lang w:val="en-US"/>
        </w:rPr>
        <w:t>CÔNG CỤ PHÁT TRIỂN</w:t>
      </w:r>
      <w:bookmarkEnd w:id="83"/>
      <w:bookmarkEnd w:id="84"/>
    </w:p>
    <w:p w:rsidR="00210F89" w:rsidRDefault="00210F89" w:rsidP="00431540">
      <w:pPr>
        <w:pStyle w:val="TNNormalIndent"/>
      </w:pPr>
      <w:r>
        <w:t xml:space="preserve">Do được phát triển trên C# nên </w:t>
      </w:r>
      <w:r>
        <w:rPr>
          <w:lang w:val="en-US"/>
        </w:rPr>
        <w:t>IDE</w:t>
      </w:r>
      <w:r>
        <w:t xml:space="preserve"> tốt nhất là Visual Studio.</w:t>
      </w:r>
      <w:r w:rsidR="00431540">
        <w:rPr>
          <w:lang w:val="en-US"/>
        </w:rPr>
        <w:t xml:space="preserve"> </w:t>
      </w:r>
      <w:r>
        <w:t>Bên cạnh đó, do lập trình cho windows 10 nên một điều bắt buộc là phải lập trình trên Visual Studio 2015 và hệ điều hành phải sử dụng là windows 10. Do vậy, các lập trình viên muốn mở file Solution bắt buộc phải sử dụng Visual Studio 2015 và sử  dụng windows 10.</w:t>
      </w:r>
    </w:p>
    <w:p w:rsidR="00210F89" w:rsidRPr="00210F89" w:rsidRDefault="00210F89" w:rsidP="00210F89">
      <w:pPr>
        <w:rPr>
          <w:lang w:val="en-US"/>
        </w:rPr>
      </w:pPr>
      <w:r>
        <w:t>Framework: .Net</w:t>
      </w:r>
      <w:r>
        <w:rPr>
          <w:lang w:val="en-US"/>
        </w:rPr>
        <w:t xml:space="preserve"> Framework</w:t>
      </w:r>
      <w:r>
        <w:t xml:space="preserve"> 4.6, .Net Core </w:t>
      </w:r>
      <w:r>
        <w:rPr>
          <w:lang w:val="en-US"/>
        </w:rPr>
        <w:t>5.1.0</w:t>
      </w:r>
    </w:p>
    <w:p w:rsidR="00210F89" w:rsidRDefault="00210F89" w:rsidP="00210F89">
      <w:r>
        <w:t>Hệ quản trị cơ sở dữ liệu</w:t>
      </w:r>
      <w:r>
        <w:rPr>
          <w:lang w:val="en-US"/>
        </w:rPr>
        <w:t xml:space="preserve">: </w:t>
      </w:r>
      <w:r>
        <w:t>Microsoft SQL Server 2014.</w:t>
      </w:r>
    </w:p>
    <w:p w:rsidR="00210F89" w:rsidRDefault="00210F89" w:rsidP="00210F89">
      <w:pPr>
        <w:rPr>
          <w:lang w:val="en-US"/>
        </w:rPr>
      </w:pPr>
      <w:r>
        <w:rPr>
          <w:lang w:val="en-US"/>
        </w:rPr>
        <w:t>Quản ký mã nguồn: GitHub.</w:t>
      </w:r>
    </w:p>
    <w:p w:rsidR="00210F89" w:rsidRPr="00210F89" w:rsidRDefault="00210F89" w:rsidP="00210F89">
      <w:pPr>
        <w:rPr>
          <w:lang w:val="en-US"/>
        </w:rPr>
      </w:pPr>
      <w:r>
        <w:rPr>
          <w:lang w:val="en-US"/>
        </w:rPr>
        <w:t>Công cụ vẽ các mô hình, sơ đồ: Microsoft Visio 2016.</w:t>
      </w:r>
    </w:p>
    <w:p w:rsidR="00210F89" w:rsidRDefault="00210F89">
      <w:pPr>
        <w:pStyle w:val="Heading2"/>
        <w:rPr>
          <w:lang w:val="en-US"/>
        </w:rPr>
      </w:pPr>
      <w:bookmarkStart w:id="85" w:name="_Toc456867566"/>
      <w:bookmarkStart w:id="86" w:name="_Toc456867625"/>
      <w:r>
        <w:rPr>
          <w:lang w:val="en-US"/>
        </w:rPr>
        <w:t>HƯỚNG DẪN CÀI ĐẶT</w:t>
      </w:r>
      <w:r w:rsidR="00503B7A">
        <w:rPr>
          <w:lang w:val="en-US"/>
        </w:rPr>
        <w:t xml:space="preserve"> RNS</w:t>
      </w:r>
      <w:r>
        <w:rPr>
          <w:lang w:val="en-US"/>
        </w:rPr>
        <w:t xml:space="preserve"> CHO NHÀ PHÁT TRIỂN AES</w:t>
      </w:r>
      <w:bookmarkEnd w:id="85"/>
      <w:bookmarkEnd w:id="86"/>
    </w:p>
    <w:p w:rsidR="000C3128" w:rsidRDefault="000C3128" w:rsidP="00210F89">
      <w:pPr>
        <w:rPr>
          <w:lang w:val="en-US"/>
        </w:rPr>
      </w:pPr>
      <w:r>
        <w:rPr>
          <w:lang w:val="en-US"/>
        </w:rPr>
        <w:t>Nếu đã có sẵn một hệ thống (AES), ta có thể làm theo. những bước sau để đưa RNS vào hoạt động.</w:t>
      </w:r>
    </w:p>
    <w:p w:rsidR="00CB0936" w:rsidRDefault="00CB0936" w:rsidP="00CB0936">
      <w:pPr>
        <w:pStyle w:val="Heading3"/>
        <w:rPr>
          <w:lang w:val="en-US"/>
        </w:rPr>
      </w:pPr>
      <w:bookmarkStart w:id="87" w:name="_Toc456867567"/>
      <w:bookmarkStart w:id="88" w:name="_Toc456867626"/>
      <w:r>
        <w:rPr>
          <w:lang w:val="en-US"/>
        </w:rPr>
        <w:t>Khởi tạ</w:t>
      </w:r>
      <w:r w:rsidR="00416AD3">
        <w:rPr>
          <w:lang w:val="en-US"/>
        </w:rPr>
        <w:t>o Datab</w:t>
      </w:r>
      <w:r>
        <w:rPr>
          <w:lang w:val="en-US"/>
        </w:rPr>
        <w:t>ase</w:t>
      </w:r>
      <w:bookmarkEnd w:id="87"/>
      <w:bookmarkEnd w:id="88"/>
    </w:p>
    <w:p w:rsidR="00416AD3" w:rsidRPr="00CB0936" w:rsidRDefault="00CB0936" w:rsidP="00431540">
      <w:pPr>
        <w:pStyle w:val="TNNormalIndent"/>
        <w:rPr>
          <w:lang w:val="en-US"/>
        </w:rPr>
      </w:pPr>
      <w:r>
        <w:rPr>
          <w:lang w:val="en-US"/>
        </w:rPr>
        <w:t xml:space="preserve">Trước hết, ta cần phải khởi tạo </w:t>
      </w:r>
      <w:r w:rsidR="00416AD3">
        <w:rPr>
          <w:lang w:val="en-US"/>
        </w:rPr>
        <w:t xml:space="preserve">DataBase cho RNS. Mở thư mục sau đây trong folder của đề tài ra: </w:t>
      </w:r>
      <w:r w:rsidR="00416AD3" w:rsidRPr="00416AD3">
        <w:rPr>
          <w:lang w:val="en-US"/>
        </w:rPr>
        <w:t>Implementation\Design\DBScript</w:t>
      </w:r>
      <w:r w:rsidR="00431540">
        <w:rPr>
          <w:lang w:val="en-US"/>
        </w:rPr>
        <w:t xml:space="preserve">. </w:t>
      </w:r>
      <w:r w:rsidR="00416AD3">
        <w:rPr>
          <w:lang w:val="en-US"/>
        </w:rPr>
        <w:t>Trong thư mục đó có một file script SQL. Mở file đó bằng MSSQL rồi chạy đoạn script đó. Sau khi chạy, xuất hiện một DB mới có tên Notification_DB, có nghĩa là đã khởi tạo Db thành công.</w:t>
      </w:r>
    </w:p>
    <w:p w:rsidR="000C3128" w:rsidRDefault="00CB0936" w:rsidP="000C3128">
      <w:pPr>
        <w:pStyle w:val="Heading3"/>
        <w:rPr>
          <w:lang w:val="en-US"/>
        </w:rPr>
      </w:pPr>
      <w:bookmarkStart w:id="89" w:name="_Toc456867568"/>
      <w:bookmarkStart w:id="90" w:name="_Toc456867627"/>
      <w:r>
        <w:rPr>
          <w:lang w:val="en-US"/>
        </w:rPr>
        <w:t>Config RNS</w:t>
      </w:r>
      <w:bookmarkEnd w:id="89"/>
      <w:bookmarkEnd w:id="90"/>
    </w:p>
    <w:p w:rsidR="00CB0936" w:rsidRDefault="00CB0936" w:rsidP="00431540">
      <w:pPr>
        <w:pStyle w:val="TNNormalIndent"/>
        <w:rPr>
          <w:lang w:val="en-US"/>
        </w:rPr>
      </w:pPr>
      <w:r>
        <w:rPr>
          <w:lang w:val="en-US"/>
        </w:rPr>
        <w:t>RNS gồm có 2 service là Server Service và Client Service, mỗi service sẽ sử dụng một port trên hệ thống. Trước khi chạy hai service này lên, ta cần phải cấu hình lại file config để đảm bảo service không dùng port mà các ứng dụng khác đang dùng.</w:t>
      </w:r>
    </w:p>
    <w:p w:rsidR="00CB0936" w:rsidRDefault="00CB0936" w:rsidP="00CB0936">
      <w:pPr>
        <w:rPr>
          <w:b/>
          <w:lang w:val="en-US"/>
        </w:rPr>
      </w:pPr>
      <w:r>
        <w:rPr>
          <w:lang w:val="en-US"/>
        </w:rPr>
        <w:t xml:space="preserve">Để biết các port nào đang được sử dụng trên máy chủ, ta mở command prompt rồi gõ lệnh </w:t>
      </w:r>
      <w:r w:rsidRPr="00CB0936">
        <w:rPr>
          <w:b/>
          <w:lang w:val="en-US"/>
        </w:rPr>
        <w:t>netstat</w:t>
      </w:r>
      <w:r>
        <w:rPr>
          <w:b/>
          <w:lang w:val="en-US"/>
        </w:rPr>
        <w:t>.</w:t>
      </w:r>
    </w:p>
    <w:p w:rsidR="00CB0936" w:rsidRDefault="004F716E" w:rsidP="00CB0936">
      <w:pPr>
        <w:rPr>
          <w:noProof/>
          <w:lang w:eastAsia="vi-VN"/>
        </w:rPr>
      </w:pPr>
      <w:r w:rsidRPr="0071031D">
        <w:rPr>
          <w:noProof/>
          <w:lang w:eastAsia="vi-VN"/>
        </w:rPr>
        <w:drawing>
          <wp:inline distT="0" distB="0" distL="0" distR="0" wp14:anchorId="615E0667" wp14:editId="6F28880A">
            <wp:extent cx="5762625" cy="3028950"/>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p>
    <w:p w:rsidR="00E70D65" w:rsidRDefault="00CB0936" w:rsidP="00CB0936">
      <w:r>
        <w:rPr>
          <w:noProof/>
          <w:lang w:val="en-US" w:eastAsia="vi-VN"/>
        </w:rPr>
        <w:lastRenderedPageBreak/>
        <w:t>Sau khi đã thấy danh sách port đầu đủ, ta chọn 1 port cho mỗi service. Vào thư mục</w:t>
      </w:r>
      <w:r w:rsidR="00081CAB">
        <w:rPr>
          <w:noProof/>
          <w:lang w:val="en-US" w:eastAsia="vi-VN"/>
        </w:rPr>
        <w:t xml:space="preserve"> </w:t>
      </w:r>
      <w:r w:rsidR="00081CAB" w:rsidRPr="00081CAB">
        <w:rPr>
          <w:noProof/>
          <w:lang w:val="en-US" w:eastAsia="vi-VN"/>
        </w:rPr>
        <w:t>Implementation\RN_Enhance\RawNotification\RN_Build</w:t>
      </w:r>
      <w:r w:rsidR="00081CAB">
        <w:rPr>
          <w:noProof/>
          <w:lang w:val="en-US" w:eastAsia="vi-VN"/>
        </w:rPr>
        <w:t>\</w:t>
      </w:r>
      <w:r w:rsidR="00081CAB" w:rsidRPr="00081CAB">
        <w:rPr>
          <w:noProof/>
          <w:lang w:val="en-US" w:eastAsia="vi-VN"/>
        </w:rPr>
        <w:t>ServerCommunicator</w:t>
      </w:r>
      <w:r w:rsidR="00081CAB">
        <w:rPr>
          <w:noProof/>
          <w:lang w:val="en-US" w:eastAsia="vi-VN"/>
        </w:rPr>
        <w:t xml:space="preserve">, mở </w:t>
      </w:r>
      <w:r>
        <w:rPr>
          <w:noProof/>
          <w:lang w:val="en-US" w:eastAsia="vi-VN"/>
        </w:rPr>
        <w:t>file config ra, tìm đế</w:t>
      </w:r>
      <w:r w:rsidR="00081CAB">
        <w:rPr>
          <w:noProof/>
          <w:lang w:val="en-US" w:eastAsia="vi-VN"/>
        </w:rPr>
        <w:t>n key :</w:t>
      </w:r>
    </w:p>
    <w:p w:rsidR="00E70D65" w:rsidRDefault="00081CAB" w:rsidP="00E70D65">
      <w:pPr>
        <w:numPr>
          <w:ilvl w:val="0"/>
          <w:numId w:val="8"/>
        </w:numPr>
        <w:rPr>
          <w:noProof/>
          <w:lang w:val="en-US" w:eastAsia="vi-VN"/>
        </w:rPr>
      </w:pPr>
      <w:r w:rsidRPr="00E70D65">
        <w:rPr>
          <w:b/>
          <w:noProof/>
          <w:lang w:val="en-US" w:eastAsia="vi-VN"/>
        </w:rPr>
        <w:t>PortNumber</w:t>
      </w:r>
      <w:r w:rsidR="00E70D65">
        <w:rPr>
          <w:noProof/>
          <w:lang w:val="en-US" w:eastAsia="vi-VN"/>
        </w:rPr>
        <w:t>:</w:t>
      </w:r>
      <w:r>
        <w:rPr>
          <w:noProof/>
          <w:lang w:val="en-US" w:eastAsia="vi-VN"/>
        </w:rPr>
        <w:t xml:space="preserve"> port muốn dùng.</w:t>
      </w:r>
    </w:p>
    <w:p w:rsidR="00E70D65" w:rsidRDefault="00E70D65" w:rsidP="00E70D65">
      <w:pPr>
        <w:numPr>
          <w:ilvl w:val="0"/>
          <w:numId w:val="8"/>
        </w:numPr>
        <w:rPr>
          <w:noProof/>
          <w:lang w:val="en-US" w:eastAsia="vi-VN"/>
        </w:rPr>
      </w:pPr>
      <w:r w:rsidRPr="00E70D65">
        <w:rPr>
          <w:b/>
          <w:noProof/>
          <w:lang w:val="en-US" w:eastAsia="vi-VN"/>
        </w:rPr>
        <w:t>HostNameOrIP</w:t>
      </w:r>
      <w:r>
        <w:rPr>
          <w:noProof/>
          <w:lang w:val="en-US" w:eastAsia="vi-VN"/>
        </w:rPr>
        <w:t xml:space="preserve">: IP hiện tại của máy để các máy khác có thể truy cập vào được. </w:t>
      </w:r>
    </w:p>
    <w:p w:rsidR="00E70D65" w:rsidRDefault="00E70D65" w:rsidP="00E70D65">
      <w:pPr>
        <w:numPr>
          <w:ilvl w:val="0"/>
          <w:numId w:val="8"/>
        </w:numPr>
        <w:rPr>
          <w:noProof/>
          <w:lang w:val="en-US" w:eastAsia="vi-VN"/>
        </w:rPr>
      </w:pPr>
      <w:r w:rsidRPr="00E70D65">
        <w:rPr>
          <w:b/>
          <w:noProof/>
          <w:lang w:val="en-US" w:eastAsia="vi-VN"/>
        </w:rPr>
        <w:t>DBSerNameOrIP</w:t>
      </w:r>
      <w:r>
        <w:rPr>
          <w:noProof/>
          <w:lang w:val="en-US" w:eastAsia="vi-VN"/>
        </w:rPr>
        <w:t>: đổi giá trị của nó thành IP của Database server.</w:t>
      </w:r>
    </w:p>
    <w:p w:rsidR="00E70D65" w:rsidRDefault="00E70D65" w:rsidP="00E70D65">
      <w:pPr>
        <w:numPr>
          <w:ilvl w:val="0"/>
          <w:numId w:val="8"/>
        </w:numPr>
        <w:rPr>
          <w:noProof/>
          <w:lang w:val="en-US" w:eastAsia="vi-VN"/>
        </w:rPr>
      </w:pPr>
      <w:r w:rsidRPr="00E70D65">
        <w:rPr>
          <w:b/>
          <w:noProof/>
          <w:lang w:val="en-US" w:eastAsia="vi-VN"/>
        </w:rPr>
        <w:t>DBUserId</w:t>
      </w:r>
      <w:r>
        <w:rPr>
          <w:b/>
          <w:noProof/>
          <w:lang w:val="en-US" w:eastAsia="vi-VN"/>
        </w:rPr>
        <w:t>:</w:t>
      </w:r>
      <w:r>
        <w:rPr>
          <w:noProof/>
          <w:lang w:val="en-US" w:eastAsia="vi-VN"/>
        </w:rPr>
        <w:t xml:space="preserve"> user name để đăng nhập vào database.</w:t>
      </w:r>
    </w:p>
    <w:p w:rsidR="00E70D65" w:rsidRDefault="00E70D65" w:rsidP="00E70D65">
      <w:pPr>
        <w:numPr>
          <w:ilvl w:val="0"/>
          <w:numId w:val="8"/>
        </w:numPr>
        <w:rPr>
          <w:noProof/>
          <w:lang w:val="en-US" w:eastAsia="vi-VN"/>
        </w:rPr>
      </w:pPr>
      <w:r w:rsidRPr="00E70D65">
        <w:rPr>
          <w:b/>
          <w:noProof/>
          <w:lang w:val="en-US" w:eastAsia="vi-VN"/>
        </w:rPr>
        <w:t>DBUserPassword</w:t>
      </w:r>
      <w:r>
        <w:rPr>
          <w:b/>
          <w:noProof/>
          <w:lang w:val="en-US" w:eastAsia="vi-VN"/>
        </w:rPr>
        <w:t>:</w:t>
      </w:r>
      <w:r>
        <w:rPr>
          <w:noProof/>
          <w:lang w:val="en-US" w:eastAsia="vi-VN"/>
        </w:rPr>
        <w:t xml:space="preserve"> password của user trên.</w:t>
      </w:r>
    </w:p>
    <w:p w:rsidR="00E70D65" w:rsidRDefault="00E70D65" w:rsidP="00E70D65">
      <w:pPr>
        <w:numPr>
          <w:ilvl w:val="0"/>
          <w:numId w:val="8"/>
        </w:numPr>
        <w:rPr>
          <w:noProof/>
          <w:lang w:val="en-US" w:eastAsia="vi-VN"/>
        </w:rPr>
      </w:pPr>
      <w:r w:rsidRPr="00E70D65">
        <w:rPr>
          <w:b/>
          <w:noProof/>
          <w:lang w:val="en-US" w:eastAsia="vi-VN"/>
        </w:rPr>
        <w:t>WNSSecretKey</w:t>
      </w:r>
      <w:r>
        <w:rPr>
          <w:noProof/>
          <w:lang w:val="en-US" w:eastAsia="vi-VN"/>
        </w:rPr>
        <w:t xml:space="preserve">: </w:t>
      </w:r>
      <w:r w:rsidRPr="00E70D65">
        <w:rPr>
          <w:noProof/>
          <w:lang w:val="en-US" w:eastAsia="vi-VN"/>
        </w:rPr>
        <w:t>secretkey của ứng dụng windows store</w:t>
      </w:r>
      <w:r>
        <w:rPr>
          <w:noProof/>
          <w:lang w:val="en-US" w:eastAsia="vi-VN"/>
        </w:rPr>
        <w:t>.</w:t>
      </w:r>
    </w:p>
    <w:p w:rsidR="00E70D65" w:rsidRDefault="00E70D65" w:rsidP="00E70D65">
      <w:pPr>
        <w:numPr>
          <w:ilvl w:val="0"/>
          <w:numId w:val="8"/>
        </w:numPr>
        <w:rPr>
          <w:noProof/>
          <w:lang w:val="en-US" w:eastAsia="vi-VN"/>
        </w:rPr>
      </w:pPr>
      <w:r w:rsidRPr="00E70D65">
        <w:rPr>
          <w:b/>
          <w:noProof/>
          <w:lang w:val="en-US" w:eastAsia="vi-VN"/>
        </w:rPr>
        <w:t>WNSPackageSID</w:t>
      </w:r>
      <w:r>
        <w:rPr>
          <w:noProof/>
          <w:lang w:val="en-US" w:eastAsia="vi-VN"/>
        </w:rPr>
        <w:t>: là Package SID của ứng dụng windows store.</w:t>
      </w:r>
    </w:p>
    <w:p w:rsidR="00E70D65" w:rsidRPr="00E70D65" w:rsidRDefault="00E70D65" w:rsidP="00E70D65">
      <w:pPr>
        <w:numPr>
          <w:ilvl w:val="0"/>
          <w:numId w:val="8"/>
        </w:numPr>
        <w:rPr>
          <w:b/>
          <w:noProof/>
          <w:lang w:val="en-US" w:eastAsia="vi-VN"/>
        </w:rPr>
      </w:pPr>
      <w:r w:rsidRPr="00E70D65">
        <w:rPr>
          <w:b/>
          <w:noProof/>
          <w:lang w:val="en-US" w:eastAsia="vi-VN"/>
        </w:rPr>
        <w:t>TokenPeriodInHours</w:t>
      </w:r>
      <w:r>
        <w:rPr>
          <w:noProof/>
          <w:lang w:val="en-US" w:eastAsia="vi-VN"/>
        </w:rPr>
        <w:t>: số giờ có hiệu lực của một token.</w:t>
      </w:r>
    </w:p>
    <w:p w:rsidR="00E70D65" w:rsidRPr="00E70D65" w:rsidRDefault="00E70D65" w:rsidP="00E70D65">
      <w:pPr>
        <w:numPr>
          <w:ilvl w:val="0"/>
          <w:numId w:val="8"/>
        </w:numPr>
        <w:rPr>
          <w:b/>
          <w:noProof/>
          <w:lang w:val="en-US" w:eastAsia="vi-VN"/>
        </w:rPr>
      </w:pPr>
      <w:r w:rsidRPr="00E70D65">
        <w:rPr>
          <w:b/>
          <w:noProof/>
          <w:lang w:val="en-US" w:eastAsia="vi-VN"/>
        </w:rPr>
        <w:t>TokenPeriodInMinutes</w:t>
      </w:r>
      <w:r>
        <w:rPr>
          <w:noProof/>
          <w:lang w:val="en-US" w:eastAsia="vi-VN"/>
        </w:rPr>
        <w:t>: Số phút có hiệu lực của một token.</w:t>
      </w:r>
    </w:p>
    <w:p w:rsidR="00E70D65" w:rsidRPr="00E70D65" w:rsidRDefault="00E70D65" w:rsidP="00E70D65">
      <w:pPr>
        <w:numPr>
          <w:ilvl w:val="0"/>
          <w:numId w:val="8"/>
        </w:numPr>
        <w:rPr>
          <w:b/>
          <w:noProof/>
          <w:lang w:val="en-US" w:eastAsia="vi-VN"/>
        </w:rPr>
      </w:pPr>
      <w:r w:rsidRPr="00E70D65">
        <w:rPr>
          <w:b/>
          <w:noProof/>
          <w:lang w:val="en-US" w:eastAsia="vi-VN"/>
        </w:rPr>
        <w:t>TokenPeriodInSeconds</w:t>
      </w:r>
      <w:r>
        <w:rPr>
          <w:noProof/>
          <w:lang w:val="en-US" w:eastAsia="vi-VN"/>
        </w:rPr>
        <w:t>: Số giây có hiệu lực của một token.</w:t>
      </w:r>
    </w:p>
    <w:p w:rsidR="00E70D65" w:rsidRPr="00E70D65" w:rsidRDefault="001223FA" w:rsidP="001223FA">
      <w:pPr>
        <w:rPr>
          <w:b/>
          <w:noProof/>
          <w:lang w:val="en-US" w:eastAsia="vi-VN"/>
        </w:rPr>
      </w:pPr>
      <w:r>
        <w:rPr>
          <w:b/>
          <w:noProof/>
          <w:lang w:val="en-US" w:eastAsia="vi-VN"/>
        </w:rPr>
        <w:t>* Note</w:t>
      </w:r>
      <w:r w:rsidRPr="001223FA">
        <w:rPr>
          <w:noProof/>
          <w:lang w:val="en-US" w:eastAsia="vi-VN"/>
        </w:rPr>
        <w:t>: Tổng thời gian có hiệu lực của một token bằng tổng của cả ba giá trị giờ, phút, giây.</w:t>
      </w:r>
    </w:p>
    <w:p w:rsidR="00081CAB" w:rsidRPr="00081CAB" w:rsidRDefault="00081CAB" w:rsidP="00CB0936">
      <w:pPr>
        <w:rPr>
          <w:noProof/>
          <w:lang w:val="en-US" w:eastAsia="vi-VN"/>
        </w:rPr>
      </w:pPr>
      <w:r>
        <w:rPr>
          <w:noProof/>
          <w:lang w:val="en-US" w:eastAsia="vi-VN"/>
        </w:rPr>
        <w:t>Với Client Service cũng làm tương tự.</w:t>
      </w:r>
      <w:r w:rsidRPr="00081CAB">
        <w:t xml:space="preserve"> </w:t>
      </w:r>
      <w:r w:rsidRPr="00081CAB">
        <w:rPr>
          <w:noProof/>
          <w:lang w:val="en-US" w:eastAsia="vi-VN"/>
        </w:rPr>
        <w:t>Tới đây là đã xong việc cài đặ</w:t>
      </w:r>
      <w:r w:rsidR="001223FA">
        <w:rPr>
          <w:noProof/>
          <w:lang w:val="en-US" w:eastAsia="vi-VN"/>
        </w:rPr>
        <w:t>t các Module nằm trong</w:t>
      </w:r>
      <w:r w:rsidRPr="00081CAB">
        <w:rPr>
          <w:noProof/>
          <w:lang w:val="en-US" w:eastAsia="vi-VN"/>
        </w:rPr>
        <w:t xml:space="preserve"> phạm vi của đề tài</w:t>
      </w:r>
      <w:r>
        <w:rPr>
          <w:noProof/>
          <w:lang w:val="en-US" w:eastAsia="vi-VN"/>
        </w:rPr>
        <w:t>.</w:t>
      </w:r>
    </w:p>
    <w:p w:rsidR="00081CAB" w:rsidRDefault="00081CAB">
      <w:pPr>
        <w:pStyle w:val="Heading3"/>
        <w:rPr>
          <w:lang w:val="en-US"/>
        </w:rPr>
      </w:pPr>
      <w:bookmarkStart w:id="91" w:name="_Toc456867569"/>
      <w:bookmarkStart w:id="92" w:name="_Toc456867628"/>
      <w:r>
        <w:rPr>
          <w:lang w:val="en-US"/>
        </w:rPr>
        <w:t>Cài đặt module giao tiếp với Server service</w:t>
      </w:r>
      <w:bookmarkEnd w:id="91"/>
      <w:bookmarkEnd w:id="92"/>
    </w:p>
    <w:p w:rsidR="00292BA2" w:rsidRDefault="00081CAB" w:rsidP="00431540">
      <w:pPr>
        <w:pStyle w:val="TNNormalIndent"/>
        <w:rPr>
          <w:lang w:val="en-US"/>
        </w:rPr>
      </w:pPr>
      <w:r>
        <w:rPr>
          <w:lang w:val="en-US"/>
        </w:rPr>
        <w:t>Để có thể yêu cầu RNS gửi thông báo, nhà phát triển AES cần phải cài đặt thêm những đoạn code dùng đẻ tương tác với Server service (là một WCF service). Nếu AES là một ứng dụng được viết trên .Net Framework và có sử dụ</w:t>
      </w:r>
      <w:r w:rsidR="00292BA2">
        <w:rPr>
          <w:lang w:val="en-US"/>
        </w:rPr>
        <w:t>ng Visual S</w:t>
      </w:r>
      <w:r>
        <w:rPr>
          <w:lang w:val="en-US"/>
        </w:rPr>
        <w:t>tudio để</w:t>
      </w:r>
      <w:r w:rsidR="00292BA2">
        <w:rPr>
          <w:lang w:val="en-US"/>
        </w:rPr>
        <w:t xml:space="preserve"> phát triển thi việc tương tác với RNS sẽ hết sức đơn giản. Chỉ cần làm theo những bước sau:</w:t>
      </w:r>
    </w:p>
    <w:p w:rsidR="00292BA2" w:rsidRDefault="00292BA2" w:rsidP="00292BA2">
      <w:pPr>
        <w:numPr>
          <w:ilvl w:val="0"/>
          <w:numId w:val="10"/>
        </w:numPr>
        <w:rPr>
          <w:lang w:val="en-US"/>
        </w:rPr>
      </w:pPr>
      <w:r>
        <w:rPr>
          <w:lang w:val="en-US"/>
        </w:rPr>
        <w:t>Vào thư mục chứa Server Service và khởi chạy service với quyền Admin.</w:t>
      </w:r>
    </w:p>
    <w:p w:rsidR="00292BA2" w:rsidRDefault="00292BA2" w:rsidP="00292BA2">
      <w:pPr>
        <w:numPr>
          <w:ilvl w:val="0"/>
          <w:numId w:val="10"/>
        </w:numPr>
        <w:rPr>
          <w:lang w:val="en-US"/>
        </w:rPr>
      </w:pPr>
      <w:r>
        <w:rPr>
          <w:lang w:val="en-US"/>
        </w:rPr>
        <w:t>Mở solution chứa project cần tương tác với RNS bằng Visual Studio.</w:t>
      </w:r>
    </w:p>
    <w:p w:rsidR="00292BA2" w:rsidRDefault="00292BA2" w:rsidP="00292BA2">
      <w:pPr>
        <w:numPr>
          <w:ilvl w:val="0"/>
          <w:numId w:val="10"/>
        </w:numPr>
        <w:rPr>
          <w:lang w:val="en-US"/>
        </w:rPr>
      </w:pPr>
      <w:r>
        <w:rPr>
          <w:lang w:val="en-US"/>
        </w:rPr>
        <w:t>Click phải vào project cần tương tác với RNS và chọn Add</w:t>
      </w:r>
    </w:p>
    <w:p w:rsidR="00292BA2" w:rsidRDefault="004F716E" w:rsidP="00431540">
      <w:pPr>
        <w:ind w:left="284"/>
        <w:jc w:val="left"/>
        <w:rPr>
          <w:lang w:val="en-US"/>
        </w:rPr>
      </w:pPr>
      <w:r>
        <w:rPr>
          <w:noProof/>
          <w:lang w:eastAsia="vi-VN"/>
        </w:rPr>
        <w:lastRenderedPageBreak/>
        <w:drawing>
          <wp:inline distT="0" distB="0" distL="0" distR="0" wp14:anchorId="00F7D3AF" wp14:editId="3E80915A">
            <wp:extent cx="5753100" cy="3076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3076575"/>
                    </a:xfrm>
                    <a:prstGeom prst="rect">
                      <a:avLst/>
                    </a:prstGeom>
                    <a:noFill/>
                    <a:ln>
                      <a:noFill/>
                    </a:ln>
                  </pic:spPr>
                </pic:pic>
              </a:graphicData>
            </a:graphic>
          </wp:inline>
        </w:drawing>
      </w:r>
    </w:p>
    <w:p w:rsidR="001223FA" w:rsidRDefault="001223FA" w:rsidP="00E70D65">
      <w:pPr>
        <w:numPr>
          <w:ilvl w:val="0"/>
          <w:numId w:val="10"/>
        </w:numPr>
        <w:rPr>
          <w:lang w:val="en-US"/>
        </w:rPr>
      </w:pPr>
      <w:r>
        <w:rPr>
          <w:lang w:val="en-US"/>
        </w:rPr>
        <w:t>Điền địa chỉ của Server Service vào ô địa chỉ theo định dạng sau:</w:t>
      </w:r>
    </w:p>
    <w:p w:rsidR="001223FA" w:rsidRDefault="00E70D65" w:rsidP="001223FA">
      <w:pPr>
        <w:ind w:left="720"/>
        <w:rPr>
          <w:lang w:val="en-US"/>
        </w:rPr>
      </w:pPr>
      <w:r w:rsidRPr="00E70D65">
        <w:rPr>
          <w:lang w:val="en-US"/>
        </w:rPr>
        <w:t>net.tcp://</w:t>
      </w:r>
      <w:r w:rsidR="001223FA">
        <w:rPr>
          <w:lang w:val="en-US"/>
        </w:rPr>
        <w:t>&lt;</w:t>
      </w:r>
      <w:r w:rsidR="001223FA" w:rsidRPr="001223FA">
        <w:rPr>
          <w:lang w:val="en-US"/>
        </w:rPr>
        <w:t>HostNameOrIP</w:t>
      </w:r>
      <w:r w:rsidR="001223FA">
        <w:rPr>
          <w:lang w:val="en-US"/>
        </w:rPr>
        <w:t>&gt;</w:t>
      </w:r>
      <w:r w:rsidRPr="00E70D65">
        <w:rPr>
          <w:lang w:val="en-US"/>
        </w:rPr>
        <w:t>:</w:t>
      </w:r>
      <w:r w:rsidR="001223FA">
        <w:rPr>
          <w:lang w:val="en-US"/>
        </w:rPr>
        <w:t>&lt;</w:t>
      </w:r>
      <w:r w:rsidR="001223FA" w:rsidRPr="001223FA">
        <w:rPr>
          <w:noProof/>
          <w:lang w:val="en-US" w:eastAsia="vi-VN"/>
        </w:rPr>
        <w:t>PortNumber</w:t>
      </w:r>
      <w:r w:rsidR="001223FA">
        <w:rPr>
          <w:lang w:val="en-US"/>
        </w:rPr>
        <w:t>&gt;</w:t>
      </w:r>
      <w:r w:rsidRPr="00E70D65">
        <w:rPr>
          <w:lang w:val="en-US"/>
        </w:rPr>
        <w:t>/RNServerService/mex</w:t>
      </w:r>
    </w:p>
    <w:p w:rsidR="001223FA" w:rsidRDefault="001223FA" w:rsidP="001223FA">
      <w:pPr>
        <w:numPr>
          <w:ilvl w:val="0"/>
          <w:numId w:val="10"/>
        </w:numPr>
        <w:rPr>
          <w:lang w:val="en-US"/>
        </w:rPr>
      </w:pPr>
      <w:r>
        <w:rPr>
          <w:lang w:val="en-US"/>
        </w:rPr>
        <w:t>Đổi tên NameSpace ở ô Namespace.</w:t>
      </w:r>
    </w:p>
    <w:p w:rsidR="00FF7FB7" w:rsidRDefault="004F716E" w:rsidP="00FF7FB7">
      <w:pPr>
        <w:ind w:left="360"/>
        <w:rPr>
          <w:lang w:val="en-US"/>
        </w:rPr>
      </w:pPr>
      <w:r w:rsidRPr="0071031D">
        <w:rPr>
          <w:noProof/>
          <w:lang w:eastAsia="vi-VN"/>
        </w:rPr>
        <w:drawing>
          <wp:inline distT="0" distB="0" distL="0" distR="0" wp14:anchorId="65550D0D" wp14:editId="0AE28B7C">
            <wp:extent cx="4705350" cy="383857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5350" cy="3838575"/>
                    </a:xfrm>
                    <a:prstGeom prst="rect">
                      <a:avLst/>
                    </a:prstGeom>
                    <a:noFill/>
                    <a:ln>
                      <a:noFill/>
                    </a:ln>
                  </pic:spPr>
                </pic:pic>
              </a:graphicData>
            </a:graphic>
          </wp:inline>
        </w:drawing>
      </w:r>
    </w:p>
    <w:p w:rsidR="001223FA" w:rsidRDefault="001223FA" w:rsidP="001223FA">
      <w:pPr>
        <w:numPr>
          <w:ilvl w:val="0"/>
          <w:numId w:val="10"/>
        </w:numPr>
        <w:rPr>
          <w:lang w:val="en-US"/>
        </w:rPr>
      </w:pPr>
      <w:r>
        <w:rPr>
          <w:lang w:val="en-US"/>
        </w:rPr>
        <w:t>Ấn OK.</w:t>
      </w:r>
    </w:p>
    <w:p w:rsidR="00FF7FB7" w:rsidRPr="00081CAB" w:rsidRDefault="00FF7FB7" w:rsidP="00FF7FB7">
      <w:pPr>
        <w:rPr>
          <w:lang w:val="en-US"/>
        </w:rPr>
      </w:pPr>
      <w:r>
        <w:rPr>
          <w:lang w:val="en-US"/>
        </w:rPr>
        <w:t>Như vậy là AES đã có thể tương tác với RNS.</w:t>
      </w:r>
    </w:p>
    <w:p w:rsidR="00FF7FB7" w:rsidRDefault="00FF7FB7" w:rsidP="003F1762">
      <w:pPr>
        <w:pStyle w:val="Heading3"/>
        <w:rPr>
          <w:lang w:val="en-US"/>
        </w:rPr>
      </w:pPr>
      <w:bookmarkStart w:id="93" w:name="_Toc456867570"/>
      <w:bookmarkStart w:id="94" w:name="_Toc456867629"/>
      <w:r w:rsidRPr="00FF7FB7">
        <w:rPr>
          <w:lang w:val="en-US"/>
        </w:rPr>
        <w:t>Xây dựng</w:t>
      </w:r>
      <w:r>
        <w:rPr>
          <w:lang w:val="en-US"/>
        </w:rPr>
        <w:t xml:space="preserve"> login service</w:t>
      </w:r>
      <w:bookmarkEnd w:id="93"/>
      <w:bookmarkEnd w:id="94"/>
    </w:p>
    <w:p w:rsidR="00914FEB" w:rsidRDefault="00FF7FB7" w:rsidP="00431540">
      <w:pPr>
        <w:pStyle w:val="TNNormalIndent"/>
      </w:pPr>
      <w:r>
        <w:rPr>
          <w:lang w:val="en-US"/>
        </w:rPr>
        <w:t>Như đã nói trước, việc login sẽ do nhà phát triển AES đảm nhiệm. Việc xây dựng service này cũng khá đơn giả</w:t>
      </w:r>
      <w:r w:rsidR="003F0A85">
        <w:rPr>
          <w:lang w:val="en-US"/>
        </w:rPr>
        <w:t>n, t</w:t>
      </w:r>
      <w:r>
        <w:rPr>
          <w:lang w:val="en-US"/>
        </w:rPr>
        <w:t>a có thể sử</w:t>
      </w:r>
      <w:r w:rsidR="003F0A85">
        <w:rPr>
          <w:lang w:val="en-US"/>
        </w:rPr>
        <w:t xml:space="preserve"> dụng một WCF service rồi add </w:t>
      </w:r>
      <w:r w:rsidR="003F0A85">
        <w:rPr>
          <w:lang w:val="en-US"/>
        </w:rPr>
        <w:lastRenderedPageBreak/>
        <w:t>reference tới Server Service. Hiện tại trong solution của đề tài đã làm demo sẵn một login service bằng WCF, nhà phát triển AES có thể tham khảo. Tuy nhiên, nhà phát triển AES hoàn toàn có thể sử dụng một công nghệ khác như Web API, Web Service, hay thậm chí là làm việc dưới tầng TCP-IP hoặc Web Socket đều được.</w:t>
      </w:r>
    </w:p>
    <w:p w:rsidR="00914FEB" w:rsidRDefault="00914FEB">
      <w:pPr>
        <w:pStyle w:val="Heading3"/>
        <w:rPr>
          <w:lang w:val="en-US"/>
        </w:rPr>
      </w:pPr>
      <w:bookmarkStart w:id="95" w:name="_Toc456867571"/>
      <w:bookmarkStart w:id="96" w:name="_Toc456867630"/>
      <w:r>
        <w:rPr>
          <w:lang w:val="en-US"/>
        </w:rPr>
        <w:t>Xây dựng Mobile Application</w:t>
      </w:r>
      <w:bookmarkEnd w:id="95"/>
      <w:bookmarkEnd w:id="96"/>
    </w:p>
    <w:p w:rsidR="00914FEB" w:rsidRDefault="00914FEB" w:rsidP="00431540">
      <w:pPr>
        <w:pStyle w:val="TNNormalIndent"/>
        <w:rPr>
          <w:lang w:val="en-US"/>
        </w:rPr>
      </w:pPr>
      <w:r>
        <w:rPr>
          <w:lang w:val="en-US"/>
        </w:rPr>
        <w:t>Với RN Adapter, việc xây dựng mobile application sao cho có thể giao tiếp với RNS, đồng thời quản lý các thông báo đã được lấy về đã được đơn giản hóa rất nhiều.</w:t>
      </w:r>
    </w:p>
    <w:p w:rsidR="00914FEB" w:rsidRDefault="00914FEB" w:rsidP="00914FEB">
      <w:pPr>
        <w:rPr>
          <w:lang w:val="en-US"/>
        </w:rPr>
      </w:pPr>
      <w:r>
        <w:rPr>
          <w:lang w:val="en-US"/>
        </w:rPr>
        <w:t>Việc xây dựng Mobile Application có thể thực hiện theo các bước sau:</w:t>
      </w:r>
    </w:p>
    <w:p w:rsidR="00914FEB" w:rsidRDefault="00914FEB" w:rsidP="00914FEB">
      <w:pPr>
        <w:numPr>
          <w:ilvl w:val="0"/>
          <w:numId w:val="8"/>
        </w:numPr>
        <w:rPr>
          <w:lang w:val="en-US"/>
        </w:rPr>
      </w:pPr>
      <w:r>
        <w:rPr>
          <w:lang w:val="en-US"/>
        </w:rPr>
        <w:t>Tạo một ứng dụng UWP trên visual studio 2015</w:t>
      </w:r>
    </w:p>
    <w:p w:rsidR="00914FEB" w:rsidRDefault="00914FEB" w:rsidP="00914FEB">
      <w:pPr>
        <w:numPr>
          <w:ilvl w:val="0"/>
          <w:numId w:val="8"/>
        </w:numPr>
        <w:rPr>
          <w:lang w:val="en-US"/>
        </w:rPr>
      </w:pPr>
      <w:r>
        <w:rPr>
          <w:lang w:val="en-US"/>
        </w:rPr>
        <w:t>Add RNS vào solution của ứng dụng</w:t>
      </w:r>
    </w:p>
    <w:p w:rsidR="00914FEB" w:rsidRDefault="00914FEB" w:rsidP="00914FEB">
      <w:pPr>
        <w:numPr>
          <w:ilvl w:val="0"/>
          <w:numId w:val="8"/>
        </w:numPr>
        <w:rPr>
          <w:lang w:val="en-US"/>
        </w:rPr>
      </w:pPr>
      <w:r>
        <w:rPr>
          <w:lang w:val="en-US"/>
        </w:rPr>
        <w:t>Add refference từ mobile application tới các project:</w:t>
      </w:r>
    </w:p>
    <w:p w:rsidR="00914FEB" w:rsidRDefault="00914FEB" w:rsidP="00914FEB">
      <w:pPr>
        <w:numPr>
          <w:ilvl w:val="1"/>
          <w:numId w:val="8"/>
        </w:numPr>
        <w:rPr>
          <w:lang w:val="en-US"/>
        </w:rPr>
      </w:pPr>
      <w:r w:rsidRPr="00914FEB">
        <w:rPr>
          <w:lang w:val="en-US"/>
        </w:rPr>
        <w:t>RawNotification.DotNetCoreBL</w:t>
      </w:r>
    </w:p>
    <w:p w:rsidR="00914FEB" w:rsidRDefault="00914FEB" w:rsidP="00914FEB">
      <w:pPr>
        <w:numPr>
          <w:ilvl w:val="1"/>
          <w:numId w:val="8"/>
        </w:numPr>
        <w:rPr>
          <w:lang w:val="en-US"/>
        </w:rPr>
      </w:pPr>
      <w:r w:rsidRPr="00914FEB">
        <w:rPr>
          <w:lang w:val="en-US"/>
        </w:rPr>
        <w:t>RawNotification.DotNetCoreLibs</w:t>
      </w:r>
    </w:p>
    <w:p w:rsidR="00914FEB" w:rsidRDefault="00914FEB" w:rsidP="00914FEB">
      <w:pPr>
        <w:numPr>
          <w:ilvl w:val="1"/>
          <w:numId w:val="8"/>
        </w:numPr>
        <w:rPr>
          <w:lang w:val="en-US"/>
        </w:rPr>
      </w:pPr>
      <w:r w:rsidRPr="00914FEB">
        <w:rPr>
          <w:lang w:val="en-US"/>
        </w:rPr>
        <w:t>RawNotification.DotNetCoreModels</w:t>
      </w:r>
    </w:p>
    <w:p w:rsidR="00914FEB" w:rsidRDefault="00914FEB" w:rsidP="00914FEB">
      <w:pPr>
        <w:numPr>
          <w:ilvl w:val="1"/>
          <w:numId w:val="8"/>
        </w:numPr>
        <w:rPr>
          <w:lang w:val="en-US"/>
        </w:rPr>
      </w:pPr>
      <w:r w:rsidRPr="00914FEB">
        <w:rPr>
          <w:lang w:val="en-US"/>
        </w:rPr>
        <w:t>RawNotification.DotNetCoreUserCodes</w:t>
      </w:r>
    </w:p>
    <w:p w:rsidR="00CA48ED" w:rsidRDefault="00CA48ED" w:rsidP="00CA48ED">
      <w:pPr>
        <w:numPr>
          <w:ilvl w:val="0"/>
          <w:numId w:val="8"/>
        </w:numPr>
        <w:rPr>
          <w:lang w:val="en-US"/>
        </w:rPr>
      </w:pPr>
      <w:r>
        <w:rPr>
          <w:lang w:val="en-US"/>
        </w:rPr>
        <w:t xml:space="preserve">Mở file </w:t>
      </w:r>
      <w:r w:rsidRPr="00CA48ED">
        <w:rPr>
          <w:lang w:val="en-US"/>
        </w:rPr>
        <w:t>Package.appxmanifest</w:t>
      </w:r>
      <w:r>
        <w:rPr>
          <w:lang w:val="en-US"/>
        </w:rPr>
        <w:t xml:space="preserve"> trong project ra. Đây là file chứa tất cả các khai báo về khả năng của ứng dụng (nó cần nhữn gì, nó sẽ làm những gì).</w:t>
      </w:r>
    </w:p>
    <w:p w:rsidR="00CA48ED" w:rsidRDefault="00CA48ED" w:rsidP="00CA48ED">
      <w:pPr>
        <w:numPr>
          <w:ilvl w:val="1"/>
          <w:numId w:val="8"/>
        </w:numPr>
        <w:rPr>
          <w:lang w:val="en-US"/>
        </w:rPr>
      </w:pPr>
      <w:r>
        <w:rPr>
          <w:lang w:val="en-US"/>
        </w:rPr>
        <w:t>Vào tab capabilities</w:t>
      </w:r>
    </w:p>
    <w:p w:rsidR="00CA48ED" w:rsidRDefault="00CA48ED" w:rsidP="00CA48ED">
      <w:pPr>
        <w:numPr>
          <w:ilvl w:val="1"/>
          <w:numId w:val="8"/>
        </w:numPr>
        <w:rPr>
          <w:lang w:val="en-US"/>
        </w:rPr>
      </w:pPr>
      <w:r>
        <w:rPr>
          <w:lang w:val="en-US"/>
        </w:rPr>
        <w:t>Chọn internet (Client)</w:t>
      </w:r>
    </w:p>
    <w:p w:rsidR="00CA48ED" w:rsidRPr="00EC2D02" w:rsidRDefault="004F716E" w:rsidP="00EC2D02">
      <w:pPr>
        <w:ind w:left="1440"/>
        <w:rPr>
          <w:lang w:val="en-US"/>
        </w:rPr>
      </w:pPr>
      <w:r w:rsidRPr="00FC11C4">
        <w:rPr>
          <w:noProof/>
          <w:lang w:eastAsia="vi-VN"/>
        </w:rPr>
        <w:drawing>
          <wp:inline distT="0" distB="0" distL="0" distR="0" wp14:anchorId="300DCCC5" wp14:editId="1C75684D">
            <wp:extent cx="4762500" cy="3705225"/>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rsidR="00EC2D02" w:rsidRDefault="00EC2D02" w:rsidP="00CA48ED">
      <w:pPr>
        <w:numPr>
          <w:ilvl w:val="1"/>
          <w:numId w:val="8"/>
        </w:numPr>
        <w:rPr>
          <w:lang w:val="en-US"/>
        </w:rPr>
      </w:pPr>
      <w:r>
        <w:rPr>
          <w:lang w:val="en-US"/>
        </w:rPr>
        <w:t>Chuyển qua tab Declaration và add 2 background task:</w:t>
      </w:r>
    </w:p>
    <w:p w:rsidR="00EC2D02" w:rsidRDefault="004F716E" w:rsidP="00EC2D02">
      <w:pPr>
        <w:ind w:left="1440"/>
        <w:rPr>
          <w:noProof/>
          <w:lang w:eastAsia="vi-VN"/>
        </w:rPr>
      </w:pPr>
      <w:r w:rsidRPr="00FC11C4">
        <w:rPr>
          <w:noProof/>
          <w:lang w:eastAsia="vi-VN"/>
        </w:rPr>
        <w:lastRenderedPageBreak/>
        <w:drawing>
          <wp:inline distT="0" distB="0" distL="0" distR="0" wp14:anchorId="5F2F176E" wp14:editId="2CA2BF6A">
            <wp:extent cx="4791075" cy="3781425"/>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91075" cy="3781425"/>
                    </a:xfrm>
                    <a:prstGeom prst="rect">
                      <a:avLst/>
                    </a:prstGeom>
                    <a:noFill/>
                    <a:ln>
                      <a:noFill/>
                    </a:ln>
                  </pic:spPr>
                </pic:pic>
              </a:graphicData>
            </a:graphic>
          </wp:inline>
        </w:drawing>
      </w:r>
    </w:p>
    <w:p w:rsidR="00EC2D02" w:rsidRPr="00EC2D02" w:rsidRDefault="00EC2D02" w:rsidP="00EC2D02">
      <w:pPr>
        <w:numPr>
          <w:ilvl w:val="1"/>
          <w:numId w:val="8"/>
        </w:numPr>
        <w:rPr>
          <w:noProof/>
          <w:lang w:eastAsia="vi-VN"/>
        </w:rPr>
      </w:pPr>
      <w:r>
        <w:rPr>
          <w:noProof/>
          <w:lang w:val="en-US" w:eastAsia="vi-VN"/>
        </w:rPr>
        <w:t>Với Background task thứ nhất, ta làm như hình:</w:t>
      </w:r>
    </w:p>
    <w:p w:rsidR="00EC2D02" w:rsidRDefault="004F716E" w:rsidP="00EC2D02">
      <w:pPr>
        <w:ind w:left="1440"/>
        <w:rPr>
          <w:noProof/>
          <w:lang w:eastAsia="vi-VN"/>
        </w:rPr>
      </w:pPr>
      <w:r w:rsidRPr="00FC11C4">
        <w:rPr>
          <w:noProof/>
          <w:lang w:eastAsia="vi-VN"/>
        </w:rPr>
        <w:drawing>
          <wp:inline distT="0" distB="0" distL="0" distR="0" wp14:anchorId="7A9600EC" wp14:editId="67AE5F82">
            <wp:extent cx="5238750" cy="321945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38750" cy="3219450"/>
                    </a:xfrm>
                    <a:prstGeom prst="rect">
                      <a:avLst/>
                    </a:prstGeom>
                    <a:noFill/>
                    <a:ln>
                      <a:noFill/>
                    </a:ln>
                  </pic:spPr>
                </pic:pic>
              </a:graphicData>
            </a:graphic>
          </wp:inline>
        </w:drawing>
      </w:r>
    </w:p>
    <w:p w:rsidR="00EC2D02" w:rsidRDefault="00EC2D02" w:rsidP="00EC2D02">
      <w:pPr>
        <w:ind w:left="1440"/>
        <w:rPr>
          <w:noProof/>
          <w:lang w:val="en-US" w:eastAsia="vi-VN"/>
        </w:rPr>
      </w:pPr>
      <w:r>
        <w:rPr>
          <w:noProof/>
          <w:lang w:val="en-US" w:eastAsia="vi-VN"/>
        </w:rPr>
        <w:t>Trong đó, Executable là assembly name của project. Để xem assembly name, click phải vào project-&gt; property-&gt;application.</w:t>
      </w:r>
    </w:p>
    <w:p w:rsidR="00EC2D02" w:rsidRDefault="00EC2D02" w:rsidP="00EC2D02">
      <w:pPr>
        <w:ind w:left="1440"/>
        <w:jc w:val="left"/>
        <w:rPr>
          <w:noProof/>
          <w:lang w:val="en-US" w:eastAsia="vi-VN"/>
        </w:rPr>
      </w:pPr>
      <w:r>
        <w:rPr>
          <w:noProof/>
          <w:lang w:val="en-US" w:eastAsia="vi-VN"/>
        </w:rPr>
        <w:t>Entrypoint đặt là:</w:t>
      </w:r>
      <w:r>
        <w:rPr>
          <w:noProof/>
          <w:lang w:val="en-US" w:eastAsia="vi-VN"/>
        </w:rPr>
        <w:br/>
      </w:r>
      <w:r w:rsidRPr="00EC2D02">
        <w:rPr>
          <w:noProof/>
          <w:lang w:val="en-US" w:eastAsia="vi-VN"/>
        </w:rPr>
        <w:t>RawNotification.DotNetCoreBGTasks.RawReceiverBackgroundTask</w:t>
      </w:r>
    </w:p>
    <w:p w:rsidR="00CE7F31" w:rsidRDefault="00CE7F31" w:rsidP="00CE7F31">
      <w:pPr>
        <w:numPr>
          <w:ilvl w:val="1"/>
          <w:numId w:val="8"/>
        </w:numPr>
        <w:jc w:val="left"/>
        <w:rPr>
          <w:noProof/>
          <w:lang w:val="en-US" w:eastAsia="vi-VN"/>
        </w:rPr>
      </w:pPr>
      <w:r>
        <w:rPr>
          <w:noProof/>
          <w:lang w:val="en-US" w:eastAsia="vi-VN"/>
        </w:rPr>
        <w:t>Với background thứ 2, ta cấu hình như sau:</w:t>
      </w:r>
    </w:p>
    <w:p w:rsidR="00CE7F31" w:rsidRDefault="004F716E" w:rsidP="00CE7F31">
      <w:pPr>
        <w:ind w:left="1440"/>
        <w:jc w:val="left"/>
        <w:rPr>
          <w:noProof/>
          <w:lang w:eastAsia="vi-VN"/>
        </w:rPr>
      </w:pPr>
      <w:r w:rsidRPr="00FC11C4">
        <w:rPr>
          <w:noProof/>
          <w:lang w:eastAsia="vi-VN"/>
        </w:rPr>
        <w:lastRenderedPageBreak/>
        <w:drawing>
          <wp:inline distT="0" distB="0" distL="0" distR="0" wp14:anchorId="2792EF25" wp14:editId="4AED2E04">
            <wp:extent cx="5153025" cy="3171825"/>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153025" cy="3171825"/>
                    </a:xfrm>
                    <a:prstGeom prst="rect">
                      <a:avLst/>
                    </a:prstGeom>
                    <a:noFill/>
                    <a:ln>
                      <a:noFill/>
                    </a:ln>
                  </pic:spPr>
                </pic:pic>
              </a:graphicData>
            </a:graphic>
          </wp:inline>
        </w:drawing>
      </w:r>
    </w:p>
    <w:p w:rsidR="00CE7F31" w:rsidRPr="00CE7F31" w:rsidRDefault="00CE7F31" w:rsidP="00CE7F31">
      <w:pPr>
        <w:ind w:left="1440"/>
        <w:jc w:val="left"/>
        <w:rPr>
          <w:noProof/>
          <w:lang w:val="en-US" w:eastAsia="vi-VN"/>
        </w:rPr>
      </w:pPr>
      <w:r>
        <w:rPr>
          <w:noProof/>
          <w:lang w:val="en-US" w:eastAsia="vi-VN"/>
        </w:rPr>
        <w:t>Riêng mục này, ta để Executable trống.</w:t>
      </w:r>
    </w:p>
    <w:p w:rsidR="00371F0D" w:rsidRDefault="00741BE1" w:rsidP="00371F0D">
      <w:pPr>
        <w:numPr>
          <w:ilvl w:val="0"/>
          <w:numId w:val="8"/>
        </w:numPr>
        <w:rPr>
          <w:lang w:val="en-US"/>
        </w:rPr>
      </w:pPr>
      <w:r>
        <w:rPr>
          <w:lang w:val="en-US"/>
        </w:rPr>
        <w:t>Cài đặt phần login với login service</w:t>
      </w:r>
    </w:p>
    <w:p w:rsidR="00741BE1" w:rsidRDefault="00741BE1" w:rsidP="00371F0D">
      <w:pPr>
        <w:numPr>
          <w:ilvl w:val="0"/>
          <w:numId w:val="8"/>
        </w:numPr>
        <w:rPr>
          <w:lang w:val="en-US"/>
        </w:rPr>
      </w:pPr>
      <w:r>
        <w:rPr>
          <w:lang w:val="en-US"/>
        </w:rPr>
        <w:t>Sau khi login thành công thì gọi RNAdapter.Initialize()</w:t>
      </w:r>
    </w:p>
    <w:p w:rsidR="00741BE1" w:rsidRDefault="00741BE1" w:rsidP="003F1762">
      <w:pPr>
        <w:numPr>
          <w:ilvl w:val="0"/>
          <w:numId w:val="8"/>
        </w:numPr>
        <w:rPr>
          <w:lang w:val="en-US"/>
        </w:rPr>
      </w:pPr>
      <w:r>
        <w:rPr>
          <w:lang w:val="en-US"/>
        </w:rPr>
        <w:t xml:space="preserve">Tiếp theo, đăng ký sự kiện </w:t>
      </w:r>
      <w:r w:rsidR="003F1762">
        <w:rPr>
          <w:lang w:val="en-US"/>
        </w:rPr>
        <w:t xml:space="preserve">nhận được notification bằng cách gọi hàm </w:t>
      </w:r>
      <w:r w:rsidR="003F1762" w:rsidRPr="003F1762">
        <w:rPr>
          <w:lang w:val="en-US"/>
        </w:rPr>
        <w:t>RegisterNotificationReceivedAsyncEvent</w:t>
      </w:r>
      <w:r w:rsidR="003F1762">
        <w:rPr>
          <w:lang w:val="en-US"/>
        </w:rPr>
        <w:t xml:space="preserve"> trong RNAdapter.</w:t>
      </w:r>
    </w:p>
    <w:p w:rsidR="003F1762" w:rsidRDefault="003F1762" w:rsidP="003F1762">
      <w:pPr>
        <w:numPr>
          <w:ilvl w:val="0"/>
          <w:numId w:val="8"/>
        </w:numPr>
        <w:rPr>
          <w:lang w:val="en-US"/>
        </w:rPr>
      </w:pPr>
      <w:r>
        <w:rPr>
          <w:lang w:val="en-US"/>
        </w:rPr>
        <w:t xml:space="preserve">Cuối cùng, ta vào project </w:t>
      </w:r>
      <w:r w:rsidRPr="003F1762">
        <w:rPr>
          <w:lang w:val="en-US"/>
        </w:rPr>
        <w:t>RawNotification.DotNetCoreUserCodes</w:t>
      </w:r>
      <w:r>
        <w:rPr>
          <w:lang w:val="en-US"/>
        </w:rPr>
        <w:t xml:space="preserve">, class </w:t>
      </w:r>
      <w:r w:rsidRPr="003F1762">
        <w:rPr>
          <w:lang w:val="en-US"/>
        </w:rPr>
        <w:t>UserCodes</w:t>
      </w:r>
      <w:r>
        <w:rPr>
          <w:lang w:val="en-US"/>
        </w:rPr>
        <w:t xml:space="preserve"> có một hàm static: </w:t>
      </w:r>
      <w:r w:rsidRPr="003F1762">
        <w:rPr>
          <w:lang w:val="en-US"/>
        </w:rPr>
        <w:t>OnNotificationReceivedInBGTask</w:t>
      </w:r>
      <w:r>
        <w:rPr>
          <w:lang w:val="en-US"/>
        </w:rPr>
        <w:t>. Khi notification được nhận ở Background Task thì hàm đó sẽ được gọi. Ta chỉ cần viết code vào đó để xử lý sự kiện nhận thông báo ở background task là được.</w:t>
      </w:r>
    </w:p>
    <w:p w:rsidR="00971CF2" w:rsidRDefault="003F1762" w:rsidP="003F1762">
      <w:pPr>
        <w:rPr>
          <w:lang w:val="en-US"/>
        </w:rPr>
        <w:sectPr w:rsidR="00971CF2" w:rsidSect="006F30B9">
          <w:pgSz w:w="11906" w:h="16838" w:code="9"/>
          <w:pgMar w:top="1134" w:right="1134" w:bottom="1134" w:left="1701" w:header="851" w:footer="851" w:gutter="0"/>
          <w:pgNumType w:start="1"/>
          <w:cols w:space="708"/>
          <w:docGrid w:linePitch="360"/>
        </w:sectPr>
      </w:pPr>
      <w:r>
        <w:rPr>
          <w:lang w:val="en-US"/>
        </w:rPr>
        <w:t>Trong project của đề tài hiện đã có một ứng dụng UWP demo, có thể vào đó để tham khảo.</w:t>
      </w:r>
    </w:p>
    <w:p w:rsidR="00F572C4" w:rsidRDefault="00F572C4">
      <w:pPr>
        <w:pStyle w:val="Heading1"/>
        <w:rPr>
          <w:lang w:val="en-US"/>
        </w:rPr>
      </w:pPr>
      <w:bookmarkStart w:id="97" w:name="_Toc456867572"/>
      <w:bookmarkStart w:id="98" w:name="_Toc456867631"/>
      <w:r>
        <w:rPr>
          <w:lang w:val="en-US"/>
        </w:rPr>
        <w:lastRenderedPageBreak/>
        <w:t>KIỂM THỬ</w:t>
      </w:r>
      <w:bookmarkEnd w:id="97"/>
      <w:bookmarkEnd w:id="98"/>
    </w:p>
    <w:p w:rsidR="00143480" w:rsidRPr="00971CF2" w:rsidRDefault="00971CF2" w:rsidP="00431540">
      <w:pPr>
        <w:pStyle w:val="TNNormalIndent"/>
        <w:rPr>
          <w:lang w:val="en-US"/>
        </w:rPr>
      </w:pPr>
      <w:r>
        <w:rPr>
          <w:lang w:val="en-US"/>
        </w:rPr>
        <w:t xml:space="preserve">Một đề tài cho dù có áp dụng bao nhiêu công nghệ, bao nhiêu pattern, nhưng nếu không sử dụng được thì coi như vô nghĩa. </w:t>
      </w:r>
      <w:r w:rsidR="00143480">
        <w:rPr>
          <w:lang w:val="en-US"/>
        </w:rPr>
        <w:t xml:space="preserve"> Việc kiểm thử phần mềm là bắt buộc nếu muốn biết được sự đúng đắn, tính tương thích… của phần mềm.</w:t>
      </w:r>
    </w:p>
    <w:p w:rsidR="00143480" w:rsidRDefault="00143480" w:rsidP="00CA48ED">
      <w:pPr>
        <w:pStyle w:val="Heading2"/>
        <w:rPr>
          <w:lang w:val="en-US"/>
        </w:rPr>
      </w:pPr>
      <w:bookmarkStart w:id="99" w:name="_Toc456867573"/>
      <w:bookmarkStart w:id="100" w:name="_Toc456867632"/>
      <w:r>
        <w:rPr>
          <w:lang w:val="en-US"/>
        </w:rPr>
        <w:t>PHƯƠNG PHÁP KIỂM THỬ</w:t>
      </w:r>
      <w:bookmarkEnd w:id="99"/>
      <w:bookmarkEnd w:id="100"/>
    </w:p>
    <w:p w:rsidR="00143480" w:rsidRPr="00143480" w:rsidRDefault="00143480" w:rsidP="00431540">
      <w:pPr>
        <w:pStyle w:val="TNNormalIndent"/>
        <w:rPr>
          <w:lang w:val="en-US"/>
        </w:rPr>
      </w:pPr>
      <w:r>
        <w:rPr>
          <w:lang w:val="en-US"/>
        </w:rPr>
        <w:t xml:space="preserve">Do RNS là một </w:t>
      </w:r>
      <w:r w:rsidRPr="00431540">
        <w:rPr>
          <w:rStyle w:val="TNNormalIndentChar"/>
        </w:rPr>
        <w:t>module</w:t>
      </w:r>
      <w:r>
        <w:rPr>
          <w:lang w:val="en-US"/>
        </w:rPr>
        <w:t xml:space="preserve"> của một hệ thống khác nên việc kiểm thử nó đòi hỏi phải có một phần mềm khác có sẵn (AES), sau đó cho AES tương tác với RNS. Nếu hai hệ thống đó làm việc hiệu quả với nhau thì việc kiểm thử sự tương thích của RNS đã thành công.</w:t>
      </w:r>
    </w:p>
    <w:p w:rsidR="00143480" w:rsidRDefault="00143480" w:rsidP="00CA48ED">
      <w:pPr>
        <w:pStyle w:val="Heading2"/>
        <w:rPr>
          <w:lang w:val="en-US"/>
        </w:rPr>
      </w:pPr>
      <w:bookmarkStart w:id="101" w:name="_Toc456867574"/>
      <w:bookmarkStart w:id="102" w:name="_Toc456867633"/>
      <w:r>
        <w:rPr>
          <w:lang w:val="en-US"/>
        </w:rPr>
        <w:t>MỤC TIÊU KIỂM THỬ</w:t>
      </w:r>
      <w:bookmarkEnd w:id="101"/>
      <w:bookmarkEnd w:id="102"/>
    </w:p>
    <w:p w:rsidR="00143480" w:rsidRDefault="00143480" w:rsidP="00431540">
      <w:pPr>
        <w:pStyle w:val="TNNormalIndent"/>
        <w:rPr>
          <w:lang w:val="en-US"/>
        </w:rPr>
      </w:pPr>
      <w:r>
        <w:rPr>
          <w:lang w:val="en-US"/>
        </w:rPr>
        <w:t>Nếu kết quả của kiểm thử đạt được các tiêu chí sau thì có thể xem việc kiểm thử đã thành công:</w:t>
      </w:r>
    </w:p>
    <w:p w:rsidR="00143480" w:rsidRDefault="005831A7" w:rsidP="00143480">
      <w:pPr>
        <w:numPr>
          <w:ilvl w:val="0"/>
          <w:numId w:val="8"/>
        </w:numPr>
        <w:rPr>
          <w:lang w:val="en-US"/>
        </w:rPr>
      </w:pPr>
      <w:r>
        <w:rPr>
          <w:lang w:val="en-US"/>
        </w:rPr>
        <w:t>AES có thể gửi yêu cầu thêm thông báo, gửi thông báo tới RNS.</w:t>
      </w:r>
    </w:p>
    <w:p w:rsidR="005831A7" w:rsidRDefault="005831A7" w:rsidP="00143480">
      <w:pPr>
        <w:numPr>
          <w:ilvl w:val="0"/>
          <w:numId w:val="8"/>
        </w:numPr>
        <w:rPr>
          <w:lang w:val="en-US"/>
        </w:rPr>
      </w:pPr>
      <w:r>
        <w:rPr>
          <w:lang w:val="en-US"/>
        </w:rPr>
        <w:t>Mobile Application có thể nhận được thông báo trên cả UI lẫn dưới background task.</w:t>
      </w:r>
    </w:p>
    <w:p w:rsidR="005831A7" w:rsidRDefault="005831A7" w:rsidP="00143480">
      <w:pPr>
        <w:numPr>
          <w:ilvl w:val="0"/>
          <w:numId w:val="8"/>
        </w:numPr>
        <w:rPr>
          <w:lang w:val="en-US"/>
        </w:rPr>
      </w:pPr>
      <w:r>
        <w:rPr>
          <w:lang w:val="en-US"/>
        </w:rPr>
        <w:t>Hệ thống không gặp lỗi khi gửi nhiều thông báo cùng một lúc.</w:t>
      </w:r>
    </w:p>
    <w:p w:rsidR="005831A7" w:rsidRDefault="005831A7" w:rsidP="00143480">
      <w:pPr>
        <w:numPr>
          <w:ilvl w:val="0"/>
          <w:numId w:val="8"/>
        </w:numPr>
        <w:rPr>
          <w:lang w:val="en-US"/>
        </w:rPr>
      </w:pPr>
      <w:r>
        <w:rPr>
          <w:lang w:val="en-US"/>
        </w:rPr>
        <w:t>Tốc độ gửi nhanh (khoả</w:t>
      </w:r>
      <w:r w:rsidR="003F70FC">
        <w:rPr>
          <w:lang w:val="en-US"/>
        </w:rPr>
        <w:t>ng 1000 thông báo trong vòng 5</w:t>
      </w:r>
      <w:r>
        <w:rPr>
          <w:lang w:val="en-US"/>
        </w:rPr>
        <w:t xml:space="preserve"> giây).</w:t>
      </w:r>
    </w:p>
    <w:p w:rsidR="005831A7" w:rsidRDefault="005831A7" w:rsidP="00143480">
      <w:pPr>
        <w:numPr>
          <w:ilvl w:val="0"/>
          <w:numId w:val="8"/>
        </w:numPr>
        <w:rPr>
          <w:lang w:val="en-US"/>
        </w:rPr>
      </w:pPr>
      <w:r>
        <w:rPr>
          <w:lang w:val="en-US"/>
        </w:rPr>
        <w:t>Dữ liệu đảm bảo được tính toàn vẹn.</w:t>
      </w:r>
    </w:p>
    <w:p w:rsidR="00143480" w:rsidRDefault="00143480" w:rsidP="00CA48ED">
      <w:pPr>
        <w:pStyle w:val="Heading2"/>
        <w:rPr>
          <w:lang w:val="en-US"/>
        </w:rPr>
      </w:pPr>
      <w:bookmarkStart w:id="103" w:name="_Toc456867575"/>
      <w:bookmarkStart w:id="104" w:name="_Toc456867634"/>
      <w:r>
        <w:rPr>
          <w:lang w:val="en-US"/>
        </w:rPr>
        <w:t>CÀI ĐẶT MÔI TRƯỜNG</w:t>
      </w:r>
      <w:r w:rsidR="0086159B">
        <w:rPr>
          <w:lang w:val="en-US"/>
        </w:rPr>
        <w:t xml:space="preserve"> KIỂM THỬ</w:t>
      </w:r>
      <w:bookmarkEnd w:id="103"/>
      <w:bookmarkEnd w:id="104"/>
    </w:p>
    <w:p w:rsidR="00143480" w:rsidRDefault="0086159B" w:rsidP="00143480">
      <w:pPr>
        <w:rPr>
          <w:lang w:val="en-US"/>
        </w:rPr>
      </w:pPr>
      <w:r>
        <w:rPr>
          <w:lang w:val="en-US"/>
        </w:rPr>
        <w:t>Môi trường cần có để thực hiện kiểm thử là:</w:t>
      </w:r>
    </w:p>
    <w:p w:rsidR="003161FE" w:rsidRDefault="0086159B" w:rsidP="0086159B">
      <w:pPr>
        <w:numPr>
          <w:ilvl w:val="0"/>
          <w:numId w:val="8"/>
        </w:numPr>
        <w:rPr>
          <w:lang w:val="en-US"/>
        </w:rPr>
      </w:pPr>
      <w:r>
        <w:rPr>
          <w:lang w:val="en-US"/>
        </w:rPr>
        <w:t>Một phần mềm</w:t>
      </w:r>
      <w:r w:rsidR="006E5855">
        <w:rPr>
          <w:lang w:val="en-US"/>
        </w:rPr>
        <w:t xml:space="preserve"> quản lý</w:t>
      </w:r>
      <w:r>
        <w:rPr>
          <w:lang w:val="en-US"/>
        </w:rPr>
        <w:t xml:space="preserve"> có sẵ</w:t>
      </w:r>
      <w:r w:rsidR="008B4AE8">
        <w:rPr>
          <w:lang w:val="en-US"/>
        </w:rPr>
        <w:t>n (AES).</w:t>
      </w:r>
    </w:p>
    <w:p w:rsidR="0086159B" w:rsidRDefault="003161FE" w:rsidP="0086159B">
      <w:pPr>
        <w:numPr>
          <w:ilvl w:val="0"/>
          <w:numId w:val="8"/>
        </w:numPr>
        <w:rPr>
          <w:lang w:val="en-US"/>
        </w:rPr>
      </w:pPr>
      <w:r>
        <w:rPr>
          <w:lang w:val="en-US"/>
        </w:rPr>
        <w:t xml:space="preserve"> </w:t>
      </w:r>
      <w:r w:rsidR="0086159B">
        <w:rPr>
          <w:lang w:val="en-US"/>
        </w:rPr>
        <w:t>Các phần mềm cần thiết khác:  SQL Server 2014, Windows 10, Visual studio 2015.</w:t>
      </w:r>
    </w:p>
    <w:p w:rsidR="0086159B" w:rsidRDefault="0086159B" w:rsidP="0086159B">
      <w:pPr>
        <w:numPr>
          <w:ilvl w:val="0"/>
          <w:numId w:val="8"/>
        </w:numPr>
        <w:rPr>
          <w:lang w:val="en-US"/>
        </w:rPr>
      </w:pPr>
      <w:r>
        <w:rPr>
          <w:lang w:val="en-US"/>
        </w:rPr>
        <w:t>Nếu muốn chạy RNS trên một hoặc hai máy độc lập, ta có thể dùng thêm hai máy nữa chạy Window Vista, 7, 8, 10</w:t>
      </w:r>
      <w:r w:rsidR="00AB5E0A">
        <w:rPr>
          <w:lang w:val="en-US"/>
        </w:rPr>
        <w:t xml:space="preserve"> (có thể</w:t>
      </w:r>
      <w:r w:rsidR="00F25805">
        <w:rPr>
          <w:lang w:val="en-US"/>
        </w:rPr>
        <w:t xml:space="preserve"> dùng máy</w:t>
      </w:r>
      <w:r w:rsidR="00E1230D">
        <w:rPr>
          <w:lang w:val="en-US"/>
        </w:rPr>
        <w:t xml:space="preserve"> ảo để kiểm thử</w:t>
      </w:r>
      <w:r w:rsidR="00AB5E0A">
        <w:rPr>
          <w:lang w:val="en-US"/>
        </w:rPr>
        <w:t>)</w:t>
      </w:r>
      <w:r>
        <w:rPr>
          <w:lang w:val="en-US"/>
        </w:rPr>
        <w:t>. (do Windows XP không thể cài .Net 4.0 hoặc cao hơn).</w:t>
      </w:r>
    </w:p>
    <w:p w:rsidR="003161FE" w:rsidRDefault="003161FE" w:rsidP="0086159B">
      <w:pPr>
        <w:numPr>
          <w:ilvl w:val="0"/>
          <w:numId w:val="8"/>
        </w:numPr>
        <w:rPr>
          <w:lang w:val="en-US"/>
        </w:rPr>
      </w:pPr>
      <w:r>
        <w:rPr>
          <w:lang w:val="en-US"/>
        </w:rPr>
        <w:t>Mạng Internet có độ trễ thấp (dưới 10 mili</w:t>
      </w:r>
      <w:r w:rsidR="00D1312D">
        <w:rPr>
          <w:lang w:val="en-US"/>
        </w:rPr>
        <w:t xml:space="preserve"> </w:t>
      </w:r>
      <w:r>
        <w:rPr>
          <w:lang w:val="en-US"/>
        </w:rPr>
        <w:t>second</w:t>
      </w:r>
      <w:r w:rsidR="00D1312D">
        <w:rPr>
          <w:lang w:val="en-US"/>
        </w:rPr>
        <w:t>s</w:t>
      </w:r>
      <w:r>
        <w:rPr>
          <w:lang w:val="en-US"/>
        </w:rPr>
        <w:t xml:space="preserve"> đượ</w:t>
      </w:r>
      <w:r w:rsidR="008B4AE8">
        <w:rPr>
          <w:lang w:val="en-US"/>
        </w:rPr>
        <w:t>c đo</w:t>
      </w:r>
      <w:r>
        <w:rPr>
          <w:lang w:val="en-US"/>
        </w:rPr>
        <w:t xml:space="preserve"> dựa theo trang speedtest.net)</w:t>
      </w:r>
      <w:r w:rsidR="008B4AE8">
        <w:rPr>
          <w:lang w:val="en-US"/>
        </w:rPr>
        <w:t>.</w:t>
      </w:r>
    </w:p>
    <w:p w:rsidR="00A51872" w:rsidRDefault="00A51872" w:rsidP="0086159B">
      <w:pPr>
        <w:numPr>
          <w:ilvl w:val="0"/>
          <w:numId w:val="8"/>
        </w:numPr>
        <w:rPr>
          <w:lang w:val="en-US"/>
        </w:rPr>
      </w:pPr>
      <w:r>
        <w:rPr>
          <w:lang w:val="en-US"/>
        </w:rPr>
        <w:t>Bởi vì RNS giao tiếp với Mobile Application qua Intrenet, nó cần một IP tĩnh hoặc một tên miền.</w:t>
      </w:r>
      <w:r w:rsidR="00690965">
        <w:rPr>
          <w:lang w:val="en-US"/>
        </w:rPr>
        <w:t xml:space="preserve"> Do việc mua IP tĩnh không rẻ nên em đã sử dụng dynamic DNS bằng cách đăng ký một tên miền trên trang noip.com.</w:t>
      </w:r>
    </w:p>
    <w:p w:rsidR="0017694D" w:rsidRDefault="0017694D" w:rsidP="0086159B">
      <w:pPr>
        <w:numPr>
          <w:ilvl w:val="0"/>
          <w:numId w:val="8"/>
        </w:numPr>
        <w:rPr>
          <w:lang w:val="en-US"/>
        </w:rPr>
      </w:pPr>
      <w:r>
        <w:rPr>
          <w:lang w:val="en-US"/>
        </w:rPr>
        <w:t>Mộ</w:t>
      </w:r>
      <w:r w:rsidR="002E0D84">
        <w:rPr>
          <w:lang w:val="en-US"/>
        </w:rPr>
        <w:t>t điện thoại W</w:t>
      </w:r>
      <w:r>
        <w:rPr>
          <w:lang w:val="en-US"/>
        </w:rPr>
        <w:t>indows chạy hệ điề</w:t>
      </w:r>
      <w:r w:rsidR="002E0D84">
        <w:rPr>
          <w:lang w:val="en-US"/>
        </w:rPr>
        <w:t>u hành Windows 10 M</w:t>
      </w:r>
      <w:r>
        <w:rPr>
          <w:lang w:val="en-US"/>
        </w:rPr>
        <w:t>obile.</w:t>
      </w:r>
    </w:p>
    <w:p w:rsidR="0086159B" w:rsidRPr="0086159B" w:rsidRDefault="0086159B" w:rsidP="0086159B">
      <w:pPr>
        <w:rPr>
          <w:lang w:val="en-US"/>
        </w:rPr>
      </w:pPr>
      <w:r>
        <w:rPr>
          <w:lang w:val="en-US"/>
        </w:rPr>
        <w:t>Ta tiến hành cài đặt các phần mềm trên lên một máy, SQL server có thể cài trên mộ</w:t>
      </w:r>
      <w:r w:rsidR="003161FE">
        <w:rPr>
          <w:lang w:val="en-US"/>
        </w:rPr>
        <w:t>t máy khác.</w:t>
      </w:r>
    </w:p>
    <w:p w:rsidR="003161FE" w:rsidRDefault="003161FE" w:rsidP="00CA48ED">
      <w:pPr>
        <w:pStyle w:val="Heading2"/>
        <w:rPr>
          <w:lang w:val="en-US"/>
        </w:rPr>
      </w:pPr>
      <w:bookmarkStart w:id="105" w:name="_Toc456867576"/>
      <w:bookmarkStart w:id="106" w:name="_Toc456867635"/>
      <w:r>
        <w:rPr>
          <w:lang w:val="en-US"/>
        </w:rPr>
        <w:t>TRIỂN KHAI RNS TRÊN MÔI TRƯỜNG KIỂM THỬ</w:t>
      </w:r>
      <w:bookmarkEnd w:id="105"/>
      <w:bookmarkEnd w:id="106"/>
    </w:p>
    <w:p w:rsidR="003161FE" w:rsidRDefault="003161FE" w:rsidP="002E6A53">
      <w:pPr>
        <w:pStyle w:val="TNNormalIndent"/>
        <w:rPr>
          <w:lang w:val="en-US"/>
        </w:rPr>
      </w:pPr>
      <w:r>
        <w:rPr>
          <w:lang w:val="en-US"/>
        </w:rPr>
        <w:t>Sau khi đã có môi trường kiểm thử, ta tiến hành cài đặt RNS lên môi trường theo phần “</w:t>
      </w:r>
      <w:r w:rsidRPr="003161FE">
        <w:rPr>
          <w:lang w:val="en-US"/>
        </w:rPr>
        <w:t>5.2 HƯỚNG DẪN CÀI ĐẶT RNS CHO NHÀ PHÁT TRIỂN AES</w:t>
      </w:r>
      <w:r>
        <w:rPr>
          <w:lang w:val="en-US"/>
        </w:rPr>
        <w:t>”.</w:t>
      </w:r>
      <w:r w:rsidR="002E6A53">
        <w:rPr>
          <w:lang w:val="en-US"/>
        </w:rPr>
        <w:t xml:space="preserve"> </w:t>
      </w:r>
      <w:r>
        <w:rPr>
          <w:lang w:val="en-US"/>
        </w:rPr>
        <w:t xml:space="preserve">Tuy </w:t>
      </w:r>
      <w:r>
        <w:rPr>
          <w:lang w:val="en-US"/>
        </w:rPr>
        <w:lastRenderedPageBreak/>
        <w:t>nhiên, ở phần này, ta sẽ nói rõ ra ta sử dụng cái gì làm AES, công nghệ nào để làm Login Service và Mobile Application</w:t>
      </w:r>
      <w:r w:rsidR="00A97917">
        <w:rPr>
          <w:lang w:val="en-US"/>
        </w:rPr>
        <w:t xml:space="preserve"> có chủ đề</w:t>
      </w:r>
      <w:r>
        <w:rPr>
          <w:lang w:val="en-US"/>
        </w:rPr>
        <w:t xml:space="preserve"> là gì.</w:t>
      </w:r>
    </w:p>
    <w:p w:rsidR="003161FE" w:rsidRDefault="003161FE" w:rsidP="003161FE">
      <w:pPr>
        <w:rPr>
          <w:lang w:val="en-US"/>
        </w:rPr>
      </w:pPr>
      <w:r>
        <w:rPr>
          <w:lang w:val="en-US"/>
        </w:rPr>
        <w:t>AES trong lần kiểm thử này chính là phần mềm quản lý quan hệ khách hàng, cũng là đề tài môn lập trình .net nâng cao của em. Nó được viết bằng C#, IDE là visual studio, công nghệ WPF (Windows Presentation Foundation).</w:t>
      </w:r>
    </w:p>
    <w:p w:rsidR="00A600D3" w:rsidRDefault="00A600D3" w:rsidP="003161FE">
      <w:pPr>
        <w:rPr>
          <w:lang w:val="en-US"/>
        </w:rPr>
      </w:pPr>
      <w:r>
        <w:rPr>
          <w:lang w:val="en-US"/>
        </w:rPr>
        <w:t>Dưới đây là một số hình ảnh của AES:</w:t>
      </w:r>
    </w:p>
    <w:p w:rsidR="00A600D3" w:rsidRDefault="004F716E" w:rsidP="003161FE">
      <w:pPr>
        <w:rPr>
          <w:lang w:val="en-US"/>
        </w:rPr>
      </w:pPr>
      <w:r w:rsidRPr="00FC11C4">
        <w:rPr>
          <w:noProof/>
          <w:lang w:eastAsia="vi-VN"/>
        </w:rPr>
        <w:drawing>
          <wp:inline distT="0" distB="0" distL="0" distR="0" wp14:anchorId="080B258D" wp14:editId="2EAC3A63">
            <wp:extent cx="6315075" cy="3181350"/>
            <wp:effectExtent l="0" t="0" r="0"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315075" cy="3181350"/>
                    </a:xfrm>
                    <a:prstGeom prst="rect">
                      <a:avLst/>
                    </a:prstGeom>
                    <a:noFill/>
                    <a:ln>
                      <a:noFill/>
                    </a:ln>
                  </pic:spPr>
                </pic:pic>
              </a:graphicData>
            </a:graphic>
          </wp:inline>
        </w:drawing>
      </w:r>
    </w:p>
    <w:p w:rsidR="00E82228" w:rsidRDefault="004F716E" w:rsidP="003161FE">
      <w:pPr>
        <w:rPr>
          <w:lang w:val="en-US"/>
        </w:rPr>
      </w:pPr>
      <w:r w:rsidRPr="00FC11C4">
        <w:rPr>
          <w:noProof/>
          <w:lang w:eastAsia="vi-VN"/>
        </w:rPr>
        <w:drawing>
          <wp:inline distT="0" distB="0" distL="0" distR="0" wp14:anchorId="2048A93B" wp14:editId="1E90F7EE">
            <wp:extent cx="5286375" cy="3048000"/>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3048000"/>
                    </a:xfrm>
                    <a:prstGeom prst="rect">
                      <a:avLst/>
                    </a:prstGeom>
                    <a:noFill/>
                    <a:ln>
                      <a:noFill/>
                    </a:ln>
                  </pic:spPr>
                </pic:pic>
              </a:graphicData>
            </a:graphic>
          </wp:inline>
        </w:drawing>
      </w:r>
    </w:p>
    <w:p w:rsidR="003161FE" w:rsidRDefault="003161FE" w:rsidP="003161FE">
      <w:pPr>
        <w:rPr>
          <w:lang w:val="en-US"/>
        </w:rPr>
      </w:pPr>
      <w:r>
        <w:rPr>
          <w:lang w:val="en-US"/>
        </w:rPr>
        <w:t>Login Service là một service WCF khác, nó dùng chung cơ sở dữ liệu với AES để xác thực user.</w:t>
      </w:r>
    </w:p>
    <w:p w:rsidR="00664993" w:rsidRDefault="00A97917" w:rsidP="002E6A53">
      <w:pPr>
        <w:pStyle w:val="TNNormalIndent"/>
        <w:rPr>
          <w:lang w:val="en-US"/>
        </w:rPr>
      </w:pPr>
      <w:r>
        <w:rPr>
          <w:lang w:val="en-US"/>
        </w:rPr>
        <w:t xml:space="preserve">Tuy AES là một phần mềm quản lý quan hệ khách hàng, nhưng để tính sử dụng lại của code cao, Mobile Application sẽ không hướng đến một ứng dụng nào cả. Có nghĩa là nó không được thiết kế giao diện cho phù hợp với một nhóm người dùng nào cả. Mà đơn giản là nó chỉ có nhiệm vụ nhận thông báo dạng chuỗi và hiển thị nó </w:t>
      </w:r>
      <w:r>
        <w:rPr>
          <w:lang w:val="en-US"/>
        </w:rPr>
        <w:lastRenderedPageBreak/>
        <w:t>lên cho người dùng xem.</w:t>
      </w:r>
      <w:r w:rsidR="00690965">
        <w:rPr>
          <w:lang w:val="en-US"/>
        </w:rPr>
        <w:t xml:space="preserve"> Một ứng dụng đơn giản sẽ giúp người cần tham khảo dễ dàng hơn khi tham khảo.</w:t>
      </w:r>
      <w:r w:rsidR="002E6A53">
        <w:rPr>
          <w:lang w:val="en-US"/>
        </w:rPr>
        <w:t xml:space="preserve"> </w:t>
      </w:r>
      <w:r w:rsidR="00C8157D">
        <w:rPr>
          <w:lang w:val="en-US"/>
        </w:rPr>
        <w:t>N</w:t>
      </w:r>
      <w:r w:rsidR="002E6A53">
        <w:rPr>
          <w:lang w:val="en-US"/>
        </w:rPr>
        <w:t>goài ra</w:t>
      </w:r>
      <w:r w:rsidR="00664993">
        <w:rPr>
          <w:lang w:val="en-US"/>
        </w:rPr>
        <w:t>, nó còn có thể gửi thông báo tới các người dùng khác.</w:t>
      </w:r>
    </w:p>
    <w:p w:rsidR="001831BB" w:rsidRDefault="001831BB" w:rsidP="003161FE">
      <w:pPr>
        <w:rPr>
          <w:lang w:val="en-US"/>
        </w:rPr>
      </w:pPr>
      <w:r>
        <w:rPr>
          <w:lang w:val="en-US"/>
        </w:rPr>
        <w:t>Dưới đây là một số hình ảnh của Mobile Application:</w:t>
      </w:r>
    </w:p>
    <w:p w:rsidR="00F725CC" w:rsidRDefault="00F725CC" w:rsidP="003161FE">
      <w:pPr>
        <w:rPr>
          <w:lang w:val="en-US"/>
        </w:rPr>
        <w:sectPr w:rsidR="00F725CC" w:rsidSect="005831A7">
          <w:pgSz w:w="11906" w:h="16838" w:code="9"/>
          <w:pgMar w:top="1134" w:right="1134" w:bottom="1134" w:left="1701" w:header="851" w:footer="851" w:gutter="0"/>
          <w:cols w:space="708"/>
          <w:docGrid w:linePitch="360"/>
        </w:sectPr>
      </w:pPr>
    </w:p>
    <w:tbl>
      <w:tblPr>
        <w:tblW w:w="0" w:type="auto"/>
        <w:tblLook w:val="04A0" w:firstRow="1" w:lastRow="0" w:firstColumn="1" w:lastColumn="0" w:noHBand="0" w:noVBand="1"/>
      </w:tblPr>
      <w:tblGrid>
        <w:gridCol w:w="4528"/>
        <w:gridCol w:w="4543"/>
      </w:tblGrid>
      <w:tr w:rsidR="00A600D3" w:rsidRPr="009F4F32" w:rsidTr="009F4F32">
        <w:tc>
          <w:tcPr>
            <w:tcW w:w="4632" w:type="dxa"/>
            <w:shd w:val="clear" w:color="auto" w:fill="auto"/>
          </w:tcPr>
          <w:p w:rsidR="00A600D3" w:rsidRPr="009F4F32" w:rsidRDefault="004F716E" w:rsidP="009F4F32">
            <w:pPr>
              <w:spacing w:line="360" w:lineRule="auto"/>
              <w:rPr>
                <w:rFonts w:cs="Arial"/>
                <w:b/>
                <w:lang w:val="en-US"/>
              </w:rPr>
            </w:pPr>
            <w:r w:rsidRPr="009F4F32">
              <w:rPr>
                <w:rFonts w:cs="Arial"/>
                <w:b/>
                <w:noProof/>
                <w:lang w:eastAsia="vi-VN"/>
              </w:rPr>
              <w:drawing>
                <wp:inline distT="0" distB="0" distL="0" distR="0" wp14:anchorId="3A84217B" wp14:editId="7A05321D">
                  <wp:extent cx="2809875" cy="3390900"/>
                  <wp:effectExtent l="0" t="0" r="0" b="0"/>
                  <wp:docPr id="31" name="Picture 31" descr="Main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in_0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09875" cy="3390900"/>
                          </a:xfrm>
                          <a:prstGeom prst="rect">
                            <a:avLst/>
                          </a:prstGeom>
                          <a:noFill/>
                          <a:ln>
                            <a:noFill/>
                          </a:ln>
                        </pic:spPr>
                      </pic:pic>
                    </a:graphicData>
                  </a:graphic>
                </wp:inline>
              </w:drawing>
            </w:r>
          </w:p>
        </w:tc>
        <w:tc>
          <w:tcPr>
            <w:tcW w:w="4655" w:type="dxa"/>
            <w:shd w:val="clear" w:color="auto" w:fill="auto"/>
          </w:tcPr>
          <w:p w:rsidR="00A600D3" w:rsidRPr="009F4F32" w:rsidRDefault="004F716E" w:rsidP="009F4F32">
            <w:pPr>
              <w:spacing w:line="360" w:lineRule="auto"/>
              <w:rPr>
                <w:rFonts w:cs="Arial"/>
                <w:b/>
                <w:lang w:val="en-US"/>
              </w:rPr>
            </w:pPr>
            <w:r w:rsidRPr="009F4F32">
              <w:rPr>
                <w:rFonts w:cs="Arial"/>
                <w:b/>
                <w:noProof/>
                <w:lang w:eastAsia="vi-VN"/>
              </w:rPr>
              <w:drawing>
                <wp:inline distT="0" distB="0" distL="0" distR="0" wp14:anchorId="346078D9" wp14:editId="7408EF7A">
                  <wp:extent cx="2819400" cy="3409950"/>
                  <wp:effectExtent l="0" t="0" r="0" b="0"/>
                  <wp:docPr id="32" name="Picture 3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logi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9400" cy="3409950"/>
                          </a:xfrm>
                          <a:prstGeom prst="rect">
                            <a:avLst/>
                          </a:prstGeom>
                          <a:noFill/>
                          <a:ln>
                            <a:noFill/>
                          </a:ln>
                        </pic:spPr>
                      </pic:pic>
                    </a:graphicData>
                  </a:graphic>
                </wp:inline>
              </w:drawing>
            </w:r>
          </w:p>
        </w:tc>
      </w:tr>
      <w:tr w:rsidR="00A600D3" w:rsidRPr="009F4F32" w:rsidTr="009F4F32">
        <w:tc>
          <w:tcPr>
            <w:tcW w:w="4632" w:type="dxa"/>
            <w:shd w:val="clear" w:color="auto" w:fill="auto"/>
          </w:tcPr>
          <w:p w:rsidR="00A600D3" w:rsidRPr="009F4F32" w:rsidRDefault="004F716E" w:rsidP="009F4F32">
            <w:pPr>
              <w:spacing w:line="360" w:lineRule="auto"/>
              <w:rPr>
                <w:rFonts w:cs="Arial"/>
                <w:lang w:val="en-US"/>
              </w:rPr>
            </w:pPr>
            <w:r w:rsidRPr="00F770F3">
              <w:rPr>
                <w:noProof/>
                <w:lang w:eastAsia="vi-VN"/>
              </w:rPr>
              <w:drawing>
                <wp:inline distT="0" distB="0" distL="0" distR="0" wp14:anchorId="15D80293" wp14:editId="1AE78092">
                  <wp:extent cx="2809875" cy="338137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09875" cy="3381375"/>
                          </a:xfrm>
                          <a:prstGeom prst="rect">
                            <a:avLst/>
                          </a:prstGeom>
                          <a:noFill/>
                          <a:ln>
                            <a:noFill/>
                          </a:ln>
                        </pic:spPr>
                      </pic:pic>
                    </a:graphicData>
                  </a:graphic>
                </wp:inline>
              </w:drawing>
            </w:r>
          </w:p>
        </w:tc>
        <w:tc>
          <w:tcPr>
            <w:tcW w:w="4655" w:type="dxa"/>
            <w:shd w:val="clear" w:color="auto" w:fill="auto"/>
          </w:tcPr>
          <w:p w:rsidR="00A600D3" w:rsidRPr="009F4F32" w:rsidRDefault="004F716E" w:rsidP="009F4F32">
            <w:pPr>
              <w:spacing w:line="360" w:lineRule="auto"/>
              <w:rPr>
                <w:rFonts w:cs="Arial"/>
                <w:lang w:val="en-US"/>
              </w:rPr>
            </w:pPr>
            <w:r w:rsidRPr="00F770F3">
              <w:rPr>
                <w:noProof/>
                <w:lang w:eastAsia="vi-VN"/>
              </w:rPr>
              <w:drawing>
                <wp:inline distT="0" distB="0" distL="0" distR="0" wp14:anchorId="3E3C193C" wp14:editId="22A0F57B">
                  <wp:extent cx="2809875" cy="3381375"/>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3381375"/>
                          </a:xfrm>
                          <a:prstGeom prst="rect">
                            <a:avLst/>
                          </a:prstGeom>
                          <a:noFill/>
                          <a:ln>
                            <a:noFill/>
                          </a:ln>
                        </pic:spPr>
                      </pic:pic>
                    </a:graphicData>
                  </a:graphic>
                </wp:inline>
              </w:drawing>
            </w:r>
          </w:p>
        </w:tc>
      </w:tr>
      <w:tr w:rsidR="00FB0017" w:rsidRPr="009F4F32" w:rsidTr="009F4F32">
        <w:tc>
          <w:tcPr>
            <w:tcW w:w="4632" w:type="dxa"/>
            <w:shd w:val="clear" w:color="auto" w:fill="auto"/>
          </w:tcPr>
          <w:p w:rsidR="00FB0017" w:rsidRPr="00F770F3" w:rsidRDefault="004F716E" w:rsidP="009F4F32">
            <w:pPr>
              <w:spacing w:line="360" w:lineRule="auto"/>
              <w:rPr>
                <w:noProof/>
                <w:lang w:eastAsia="vi-VN"/>
              </w:rPr>
            </w:pPr>
            <w:r w:rsidRPr="00F770F3">
              <w:rPr>
                <w:noProof/>
                <w:lang w:eastAsia="vi-VN"/>
              </w:rPr>
              <w:lastRenderedPageBreak/>
              <w:drawing>
                <wp:inline distT="0" distB="0" distL="0" distR="0" wp14:anchorId="13F62BA1" wp14:editId="65F47EF3">
                  <wp:extent cx="2809875" cy="3381375"/>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09875" cy="3381375"/>
                          </a:xfrm>
                          <a:prstGeom prst="rect">
                            <a:avLst/>
                          </a:prstGeom>
                          <a:noFill/>
                          <a:ln>
                            <a:noFill/>
                          </a:ln>
                        </pic:spPr>
                      </pic:pic>
                    </a:graphicData>
                  </a:graphic>
                </wp:inline>
              </w:drawing>
            </w:r>
          </w:p>
        </w:tc>
        <w:tc>
          <w:tcPr>
            <w:tcW w:w="4655" w:type="dxa"/>
            <w:shd w:val="clear" w:color="auto" w:fill="auto"/>
          </w:tcPr>
          <w:p w:rsidR="00FB0017" w:rsidRPr="00F770F3" w:rsidRDefault="004F716E" w:rsidP="009F4F32">
            <w:pPr>
              <w:spacing w:line="360" w:lineRule="auto"/>
              <w:rPr>
                <w:noProof/>
                <w:lang w:eastAsia="vi-VN"/>
              </w:rPr>
            </w:pPr>
            <w:r w:rsidRPr="00F770F3">
              <w:rPr>
                <w:noProof/>
                <w:lang w:eastAsia="vi-VN"/>
              </w:rPr>
              <w:drawing>
                <wp:inline distT="0" distB="0" distL="0" distR="0" wp14:anchorId="6FB72AB5" wp14:editId="60EE5A50">
                  <wp:extent cx="2809875" cy="3381375"/>
                  <wp:effectExtent l="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09875" cy="3381375"/>
                          </a:xfrm>
                          <a:prstGeom prst="rect">
                            <a:avLst/>
                          </a:prstGeom>
                          <a:noFill/>
                          <a:ln>
                            <a:noFill/>
                          </a:ln>
                        </pic:spPr>
                      </pic:pic>
                    </a:graphicData>
                  </a:graphic>
                </wp:inline>
              </w:drawing>
            </w:r>
          </w:p>
        </w:tc>
      </w:tr>
    </w:tbl>
    <w:p w:rsidR="00A600D3" w:rsidRDefault="00A600D3" w:rsidP="003161FE">
      <w:pPr>
        <w:rPr>
          <w:lang w:val="en-US"/>
        </w:rPr>
      </w:pPr>
    </w:p>
    <w:p w:rsidR="00A600D3" w:rsidRDefault="00A600D3" w:rsidP="003161FE">
      <w:pPr>
        <w:rPr>
          <w:lang w:val="en-US"/>
        </w:rPr>
        <w:sectPr w:rsidR="00A600D3" w:rsidSect="00A600D3">
          <w:type w:val="continuous"/>
          <w:pgSz w:w="11906" w:h="16838" w:code="9"/>
          <w:pgMar w:top="1134" w:right="1134" w:bottom="1134" w:left="1701" w:header="851" w:footer="851" w:gutter="0"/>
          <w:cols w:space="708"/>
          <w:docGrid w:linePitch="360"/>
        </w:sectPr>
      </w:pPr>
    </w:p>
    <w:p w:rsidR="001831BB" w:rsidRPr="003161FE" w:rsidRDefault="001831BB" w:rsidP="003161FE">
      <w:pPr>
        <w:rPr>
          <w:lang w:val="en-US"/>
        </w:rPr>
      </w:pPr>
    </w:p>
    <w:p w:rsidR="0017694D" w:rsidRDefault="0017694D" w:rsidP="00CA48ED">
      <w:pPr>
        <w:pStyle w:val="Heading2"/>
        <w:rPr>
          <w:lang w:val="en-US"/>
        </w:rPr>
      </w:pPr>
      <w:bookmarkStart w:id="107" w:name="_Toc456867577"/>
      <w:bookmarkStart w:id="108" w:name="_Toc456867636"/>
      <w:r>
        <w:rPr>
          <w:lang w:val="en-US"/>
        </w:rPr>
        <w:t>KẾT QUẢ KIỂM THỬ</w:t>
      </w:r>
      <w:bookmarkEnd w:id="107"/>
      <w:bookmarkEnd w:id="108"/>
    </w:p>
    <w:p w:rsidR="00015C68" w:rsidRDefault="00015C68" w:rsidP="00015C68">
      <w:pPr>
        <w:rPr>
          <w:lang w:val="en-US"/>
        </w:rPr>
      </w:pPr>
      <w:r>
        <w:rPr>
          <w:lang w:val="en-US"/>
        </w:rPr>
        <w:t>Dưới đây là</w:t>
      </w:r>
      <w:r w:rsidR="001766CD">
        <w:rPr>
          <w:lang w:val="en-US"/>
        </w:rPr>
        <w:t xml:space="preserve"> một vài</w:t>
      </w:r>
      <w:r>
        <w:rPr>
          <w:lang w:val="en-US"/>
        </w:rPr>
        <w:t xml:space="preserve"> kết quả kiểm thử</w:t>
      </w:r>
      <w:r w:rsidR="004D63F1">
        <w:rPr>
          <w:lang w:val="en-US"/>
        </w:rPr>
        <w:t xml:space="preserve"> </w:t>
      </w:r>
      <w:r w:rsidR="000962C3">
        <w:rPr>
          <w:lang w:val="en-US"/>
        </w:rPr>
        <w:t>đáng chú ý:</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1536"/>
        <w:gridCol w:w="2268"/>
        <w:gridCol w:w="2126"/>
        <w:gridCol w:w="1104"/>
        <w:gridCol w:w="881"/>
      </w:tblGrid>
      <w:tr w:rsidR="008B7343" w:rsidRPr="00EE7512" w:rsidTr="008B7343">
        <w:tc>
          <w:tcPr>
            <w:tcW w:w="1691" w:type="dxa"/>
            <w:shd w:val="clear" w:color="auto" w:fill="auto"/>
          </w:tcPr>
          <w:p w:rsidR="008B7343" w:rsidRPr="00EE7512" w:rsidRDefault="008B7343" w:rsidP="00A4565D">
            <w:pPr>
              <w:pStyle w:val="tabletext"/>
            </w:pPr>
            <w:r w:rsidRPr="00EE7512">
              <w:t>ID</w:t>
            </w:r>
          </w:p>
        </w:tc>
        <w:tc>
          <w:tcPr>
            <w:tcW w:w="1536" w:type="dxa"/>
            <w:shd w:val="clear" w:color="auto" w:fill="auto"/>
          </w:tcPr>
          <w:p w:rsidR="008B7343" w:rsidRPr="00EE7512" w:rsidRDefault="008B7343" w:rsidP="00A4565D">
            <w:pPr>
              <w:pStyle w:val="tabletext"/>
            </w:pPr>
            <w:r w:rsidRPr="00EE7512">
              <w:t>Mô tả</w:t>
            </w:r>
          </w:p>
        </w:tc>
        <w:tc>
          <w:tcPr>
            <w:tcW w:w="2268" w:type="dxa"/>
            <w:shd w:val="clear" w:color="auto" w:fill="auto"/>
          </w:tcPr>
          <w:p w:rsidR="008B7343" w:rsidRPr="00EE7512" w:rsidRDefault="008B7343" w:rsidP="00A4565D">
            <w:pPr>
              <w:pStyle w:val="tabletext"/>
            </w:pPr>
            <w:r w:rsidRPr="00EE7512">
              <w:t>Các bước</w:t>
            </w:r>
          </w:p>
        </w:tc>
        <w:tc>
          <w:tcPr>
            <w:tcW w:w="2126" w:type="dxa"/>
            <w:shd w:val="clear" w:color="auto" w:fill="auto"/>
          </w:tcPr>
          <w:p w:rsidR="008B7343" w:rsidRPr="00EE7512" w:rsidRDefault="008B7343" w:rsidP="00A4565D">
            <w:pPr>
              <w:pStyle w:val="tabletext"/>
            </w:pPr>
            <w:r w:rsidRPr="00EE7512">
              <w:t>Kết quả mong đợi</w:t>
            </w:r>
          </w:p>
        </w:tc>
        <w:tc>
          <w:tcPr>
            <w:tcW w:w="1104" w:type="dxa"/>
            <w:shd w:val="clear" w:color="auto" w:fill="auto"/>
          </w:tcPr>
          <w:p w:rsidR="008B7343" w:rsidRPr="00EE7512" w:rsidRDefault="008B7343" w:rsidP="00A4565D">
            <w:pPr>
              <w:pStyle w:val="tabletext"/>
            </w:pPr>
            <w:r w:rsidRPr="00EE7512">
              <w:t>Kết quả nhận về</w:t>
            </w:r>
          </w:p>
        </w:tc>
        <w:tc>
          <w:tcPr>
            <w:tcW w:w="881" w:type="dxa"/>
            <w:shd w:val="clear" w:color="auto" w:fill="auto"/>
          </w:tcPr>
          <w:p w:rsidR="008B7343" w:rsidRPr="00EE7512" w:rsidRDefault="008B7343" w:rsidP="00A4565D">
            <w:pPr>
              <w:pStyle w:val="tabletext"/>
            </w:pPr>
            <w:r w:rsidRPr="00EE7512">
              <w:t>Thành công</w:t>
            </w:r>
          </w:p>
        </w:tc>
      </w:tr>
      <w:tr w:rsidR="008B7343" w:rsidRPr="00EE7512" w:rsidTr="008B7343">
        <w:tc>
          <w:tcPr>
            <w:tcW w:w="1691" w:type="dxa"/>
            <w:shd w:val="clear" w:color="auto" w:fill="auto"/>
          </w:tcPr>
          <w:p w:rsidR="008B7343" w:rsidRPr="00EE7512" w:rsidRDefault="008B7343" w:rsidP="00A4565D">
            <w:pPr>
              <w:pStyle w:val="tabletext"/>
            </w:pPr>
            <w:r>
              <w:t>TC_SyLK</w:t>
            </w:r>
            <w:r w:rsidRPr="00EE7512">
              <w:t>_01</w:t>
            </w:r>
          </w:p>
        </w:tc>
        <w:tc>
          <w:tcPr>
            <w:tcW w:w="1536" w:type="dxa"/>
            <w:shd w:val="clear" w:color="auto" w:fill="auto"/>
          </w:tcPr>
          <w:p w:rsidR="008B7343" w:rsidRPr="00EE7512" w:rsidRDefault="008B7343" w:rsidP="00A4565D">
            <w:pPr>
              <w:pStyle w:val="tabletext"/>
            </w:pPr>
            <w:r w:rsidRPr="00EE7512">
              <w:t>Kiểm thử việc đăng nhập</w:t>
            </w:r>
            <w:r>
              <w:t xml:space="preserve"> trong môi trường lý tưởng.</w:t>
            </w:r>
          </w:p>
        </w:tc>
        <w:tc>
          <w:tcPr>
            <w:tcW w:w="2268" w:type="dxa"/>
            <w:shd w:val="clear" w:color="auto" w:fill="auto"/>
          </w:tcPr>
          <w:p w:rsidR="008B7343" w:rsidRDefault="008B7343" w:rsidP="00A4565D">
            <w:pPr>
              <w:pStyle w:val="tabletext"/>
              <w:numPr>
                <w:ilvl w:val="0"/>
                <w:numId w:val="14"/>
              </w:numPr>
            </w:pPr>
            <w:r>
              <w:t>Mở ứng dụng</w:t>
            </w:r>
          </w:p>
          <w:p w:rsidR="008B7343" w:rsidRPr="00EE7512" w:rsidRDefault="008B7343" w:rsidP="00A4565D">
            <w:pPr>
              <w:pStyle w:val="tabletext"/>
              <w:numPr>
                <w:ilvl w:val="0"/>
                <w:numId w:val="14"/>
              </w:numPr>
            </w:pPr>
            <w:r>
              <w:t>Nhập tài khoản, mật khẩu rồi ấn nút đăng nhập</w:t>
            </w:r>
          </w:p>
        </w:tc>
        <w:tc>
          <w:tcPr>
            <w:tcW w:w="2126" w:type="dxa"/>
            <w:shd w:val="clear" w:color="auto" w:fill="auto"/>
          </w:tcPr>
          <w:p w:rsidR="008B7343" w:rsidRPr="00EE7512" w:rsidRDefault="008B7343" w:rsidP="00A4565D">
            <w:pPr>
              <w:pStyle w:val="tabletext"/>
            </w:pPr>
            <w:r>
              <w:t>Đăng nhập thành công, cơ sở dữ liệu có thêm một người dùng và một thiết bị</w:t>
            </w:r>
          </w:p>
        </w:tc>
        <w:tc>
          <w:tcPr>
            <w:tcW w:w="1104" w:type="dxa"/>
            <w:shd w:val="clear" w:color="auto" w:fill="auto"/>
          </w:tcPr>
          <w:p w:rsidR="008B7343" w:rsidRPr="00EE7512" w:rsidRDefault="008B7343" w:rsidP="00A4565D">
            <w:pPr>
              <w:pStyle w:val="tabletext"/>
            </w:pPr>
            <w:r>
              <w:t>Như mong đợi.</w:t>
            </w:r>
          </w:p>
        </w:tc>
        <w:tc>
          <w:tcPr>
            <w:tcW w:w="881" w:type="dxa"/>
            <w:shd w:val="clear" w:color="auto" w:fill="auto"/>
          </w:tcPr>
          <w:p w:rsidR="008B7343" w:rsidRPr="00EE7512" w:rsidRDefault="008B7343" w:rsidP="00A4565D">
            <w:pPr>
              <w:pStyle w:val="tabletext"/>
            </w:pPr>
            <w:r w:rsidRPr="00EE7512">
              <w:t>Yes</w:t>
            </w:r>
          </w:p>
        </w:tc>
      </w:tr>
      <w:tr w:rsidR="008B7343" w:rsidRPr="00EE7512" w:rsidTr="008B7343">
        <w:tc>
          <w:tcPr>
            <w:tcW w:w="1691" w:type="dxa"/>
            <w:shd w:val="clear" w:color="auto" w:fill="auto"/>
          </w:tcPr>
          <w:p w:rsidR="008B7343" w:rsidRPr="00EE7512" w:rsidRDefault="008B7343" w:rsidP="00A4565D">
            <w:pPr>
              <w:pStyle w:val="tabletext"/>
            </w:pPr>
            <w:r>
              <w:t>TC_SyLK</w:t>
            </w:r>
            <w:r w:rsidRPr="00EE7512">
              <w:t>_02</w:t>
            </w:r>
          </w:p>
        </w:tc>
        <w:tc>
          <w:tcPr>
            <w:tcW w:w="1536" w:type="dxa"/>
            <w:shd w:val="clear" w:color="auto" w:fill="auto"/>
          </w:tcPr>
          <w:p w:rsidR="008B7343" w:rsidRPr="00EE7512" w:rsidRDefault="008B7343" w:rsidP="00A4565D">
            <w:pPr>
              <w:pStyle w:val="tabletext"/>
            </w:pPr>
            <w:r>
              <w:t>Thêm thông báo trong môi trường lý tưởng.</w:t>
            </w:r>
          </w:p>
        </w:tc>
        <w:tc>
          <w:tcPr>
            <w:tcW w:w="2268" w:type="dxa"/>
            <w:shd w:val="clear" w:color="auto" w:fill="auto"/>
          </w:tcPr>
          <w:p w:rsidR="008B7343" w:rsidRDefault="008B7343" w:rsidP="00B63614">
            <w:pPr>
              <w:pStyle w:val="tabletext"/>
              <w:numPr>
                <w:ilvl w:val="0"/>
                <w:numId w:val="14"/>
              </w:numPr>
            </w:pPr>
            <w:r>
              <w:t>Mở AES.</w:t>
            </w:r>
          </w:p>
          <w:p w:rsidR="008B7343" w:rsidRDefault="008B7343" w:rsidP="00B63614">
            <w:pPr>
              <w:pStyle w:val="tabletext"/>
              <w:numPr>
                <w:ilvl w:val="0"/>
                <w:numId w:val="14"/>
              </w:numPr>
            </w:pPr>
            <w:r>
              <w:t>Mở giao diện gửi thông báo.</w:t>
            </w:r>
          </w:p>
          <w:p w:rsidR="008B7343" w:rsidRDefault="008B7343" w:rsidP="00B63614">
            <w:pPr>
              <w:pStyle w:val="tabletext"/>
              <w:numPr>
                <w:ilvl w:val="0"/>
                <w:numId w:val="14"/>
              </w:numPr>
            </w:pPr>
            <w:r>
              <w:t>Chọn một hoặc nhiều receiver.</w:t>
            </w:r>
          </w:p>
          <w:p w:rsidR="008B7343" w:rsidRPr="00EE7512" w:rsidRDefault="008B7343" w:rsidP="003A6CB4">
            <w:pPr>
              <w:pStyle w:val="tabletext"/>
              <w:numPr>
                <w:ilvl w:val="0"/>
                <w:numId w:val="14"/>
              </w:numPr>
            </w:pPr>
            <w:r>
              <w:t>Nhập notification content và preview data và ấn add notification</w:t>
            </w:r>
          </w:p>
        </w:tc>
        <w:tc>
          <w:tcPr>
            <w:tcW w:w="2126" w:type="dxa"/>
            <w:shd w:val="clear" w:color="auto" w:fill="auto"/>
          </w:tcPr>
          <w:p w:rsidR="008B7343" w:rsidRPr="00EE7512" w:rsidRDefault="008B7343" w:rsidP="00BD72E9">
            <w:pPr>
              <w:pStyle w:val="tabletext"/>
              <w:numPr>
                <w:ilvl w:val="0"/>
                <w:numId w:val="14"/>
              </w:numPr>
            </w:pPr>
            <w:r>
              <w:t>Một notification mới được thêm vào DB.</w:t>
            </w:r>
          </w:p>
        </w:tc>
        <w:tc>
          <w:tcPr>
            <w:tcW w:w="1104" w:type="dxa"/>
            <w:shd w:val="clear" w:color="auto" w:fill="auto"/>
          </w:tcPr>
          <w:p w:rsidR="008B7343" w:rsidRPr="00EE7512" w:rsidRDefault="008B7343" w:rsidP="00A4565D">
            <w:pPr>
              <w:pStyle w:val="tabletext"/>
            </w:pPr>
            <w:r>
              <w:t>Như mong đợi.</w:t>
            </w:r>
          </w:p>
        </w:tc>
        <w:tc>
          <w:tcPr>
            <w:tcW w:w="881" w:type="dxa"/>
            <w:shd w:val="clear" w:color="auto" w:fill="auto"/>
          </w:tcPr>
          <w:p w:rsidR="008B7343" w:rsidRPr="00EE7512" w:rsidRDefault="008B7343" w:rsidP="00A4565D">
            <w:pPr>
              <w:pStyle w:val="tabletext"/>
            </w:pPr>
            <w:r w:rsidRPr="00EE7512">
              <w:t>Yes</w:t>
            </w:r>
          </w:p>
        </w:tc>
      </w:tr>
      <w:tr w:rsidR="008B7343" w:rsidRPr="00EE7512" w:rsidTr="008B7343">
        <w:tc>
          <w:tcPr>
            <w:tcW w:w="1691" w:type="dxa"/>
            <w:shd w:val="clear" w:color="auto" w:fill="auto"/>
          </w:tcPr>
          <w:p w:rsidR="008B7343" w:rsidRPr="00EE7512" w:rsidRDefault="008B7343" w:rsidP="00A4565D">
            <w:pPr>
              <w:pStyle w:val="tabletext"/>
            </w:pPr>
            <w:r>
              <w:t>TC_SyLK</w:t>
            </w:r>
            <w:r w:rsidRPr="00EE7512">
              <w:t>_03</w:t>
            </w:r>
          </w:p>
        </w:tc>
        <w:tc>
          <w:tcPr>
            <w:tcW w:w="1536" w:type="dxa"/>
            <w:shd w:val="clear" w:color="auto" w:fill="auto"/>
          </w:tcPr>
          <w:p w:rsidR="008B7343" w:rsidRPr="00EE7512" w:rsidRDefault="008B7343" w:rsidP="00A4565D">
            <w:pPr>
              <w:pStyle w:val="tabletext"/>
            </w:pPr>
            <w:r>
              <w:t>Gửi thông báo trong môi trường lý tưởng</w:t>
            </w:r>
          </w:p>
        </w:tc>
        <w:tc>
          <w:tcPr>
            <w:tcW w:w="2268" w:type="dxa"/>
            <w:shd w:val="clear" w:color="auto" w:fill="auto"/>
          </w:tcPr>
          <w:p w:rsidR="008B7343" w:rsidRDefault="008B7343" w:rsidP="00084196">
            <w:pPr>
              <w:pStyle w:val="tabletext"/>
              <w:numPr>
                <w:ilvl w:val="0"/>
                <w:numId w:val="14"/>
              </w:numPr>
            </w:pPr>
            <w:r>
              <w:t>Mở AES</w:t>
            </w:r>
          </w:p>
          <w:p w:rsidR="008B7343" w:rsidRDefault="008B7343" w:rsidP="00084196">
            <w:pPr>
              <w:pStyle w:val="tabletext"/>
              <w:numPr>
                <w:ilvl w:val="0"/>
                <w:numId w:val="14"/>
              </w:numPr>
            </w:pPr>
            <w:r>
              <w:t>Đảm bảo trong DB đã add sẵn một số notification.</w:t>
            </w:r>
          </w:p>
          <w:p w:rsidR="008B7343" w:rsidRPr="00EE7512" w:rsidRDefault="008B7343" w:rsidP="00084196">
            <w:pPr>
              <w:pStyle w:val="tabletext"/>
              <w:numPr>
                <w:ilvl w:val="0"/>
                <w:numId w:val="14"/>
              </w:numPr>
            </w:pPr>
            <w:r>
              <w:lastRenderedPageBreak/>
              <w:t>Ấn nút gửi thông báo</w:t>
            </w:r>
          </w:p>
        </w:tc>
        <w:tc>
          <w:tcPr>
            <w:tcW w:w="2126" w:type="dxa"/>
            <w:shd w:val="clear" w:color="auto" w:fill="auto"/>
          </w:tcPr>
          <w:p w:rsidR="008B7343" w:rsidRPr="00EE7512" w:rsidRDefault="008B7343" w:rsidP="00A4565D">
            <w:pPr>
              <w:pStyle w:val="tabletext"/>
            </w:pPr>
            <w:r>
              <w:lastRenderedPageBreak/>
              <w:t>Thông báo được gửi tới thiết bị của người dùng</w:t>
            </w:r>
          </w:p>
        </w:tc>
        <w:tc>
          <w:tcPr>
            <w:tcW w:w="1104" w:type="dxa"/>
            <w:shd w:val="clear" w:color="auto" w:fill="auto"/>
          </w:tcPr>
          <w:p w:rsidR="008B7343" w:rsidRPr="00EE7512" w:rsidRDefault="008B7343" w:rsidP="00A4565D">
            <w:pPr>
              <w:pStyle w:val="tabletext"/>
            </w:pPr>
            <w:r>
              <w:t>Như mong đợi</w:t>
            </w:r>
          </w:p>
        </w:tc>
        <w:tc>
          <w:tcPr>
            <w:tcW w:w="881" w:type="dxa"/>
            <w:shd w:val="clear" w:color="auto" w:fill="auto"/>
          </w:tcPr>
          <w:p w:rsidR="008B7343" w:rsidRPr="00EE7512" w:rsidRDefault="008B7343" w:rsidP="00A4565D">
            <w:pPr>
              <w:pStyle w:val="tabletext"/>
            </w:pPr>
            <w:r w:rsidRPr="00EE7512">
              <w:t>Yes</w:t>
            </w:r>
          </w:p>
        </w:tc>
      </w:tr>
      <w:tr w:rsidR="008B7343" w:rsidRPr="00EE7512" w:rsidTr="008B7343">
        <w:tc>
          <w:tcPr>
            <w:tcW w:w="1691" w:type="dxa"/>
            <w:shd w:val="clear" w:color="auto" w:fill="auto"/>
          </w:tcPr>
          <w:p w:rsidR="008B7343" w:rsidRDefault="008B7343" w:rsidP="00A4565D">
            <w:pPr>
              <w:pStyle w:val="tabletext"/>
            </w:pPr>
            <w:r>
              <w:t>TC_SyLK_04</w:t>
            </w:r>
          </w:p>
        </w:tc>
        <w:tc>
          <w:tcPr>
            <w:tcW w:w="1536" w:type="dxa"/>
            <w:shd w:val="clear" w:color="auto" w:fill="auto"/>
          </w:tcPr>
          <w:p w:rsidR="008B7343" w:rsidRDefault="008B7343" w:rsidP="00A4565D">
            <w:pPr>
              <w:pStyle w:val="tabletext"/>
            </w:pPr>
            <w:r>
              <w:t>Gửi thông báo khi RNS không có internet</w:t>
            </w:r>
          </w:p>
        </w:tc>
        <w:tc>
          <w:tcPr>
            <w:tcW w:w="2268" w:type="dxa"/>
            <w:shd w:val="clear" w:color="auto" w:fill="auto"/>
          </w:tcPr>
          <w:p w:rsidR="008B7343" w:rsidRDefault="008B7343" w:rsidP="00084196">
            <w:pPr>
              <w:pStyle w:val="tabletext"/>
              <w:numPr>
                <w:ilvl w:val="0"/>
                <w:numId w:val="14"/>
              </w:numPr>
            </w:pPr>
            <w:r>
              <w:t>Mở AES</w:t>
            </w:r>
          </w:p>
          <w:p w:rsidR="008B7343" w:rsidRDefault="008B7343" w:rsidP="00084196">
            <w:pPr>
              <w:pStyle w:val="tabletext"/>
              <w:numPr>
                <w:ilvl w:val="0"/>
                <w:numId w:val="14"/>
              </w:numPr>
            </w:pPr>
            <w:r>
              <w:t>Thêm một hoặc nhiều notification</w:t>
            </w:r>
          </w:p>
          <w:p w:rsidR="008B7343" w:rsidRDefault="008B7343" w:rsidP="00084196">
            <w:pPr>
              <w:pStyle w:val="tabletext"/>
              <w:numPr>
                <w:ilvl w:val="0"/>
                <w:numId w:val="14"/>
              </w:numPr>
            </w:pPr>
            <w:r>
              <w:t>Ngắt kết nốii internet của RNS</w:t>
            </w:r>
          </w:p>
          <w:p w:rsidR="008B7343" w:rsidRDefault="008B7343" w:rsidP="00084196">
            <w:pPr>
              <w:pStyle w:val="tabletext"/>
              <w:numPr>
                <w:ilvl w:val="0"/>
                <w:numId w:val="14"/>
              </w:numPr>
            </w:pPr>
            <w:r>
              <w:t>Bấm nút gửi thông báo.</w:t>
            </w:r>
          </w:p>
        </w:tc>
        <w:tc>
          <w:tcPr>
            <w:tcW w:w="2126" w:type="dxa"/>
            <w:shd w:val="clear" w:color="auto" w:fill="auto"/>
          </w:tcPr>
          <w:p w:rsidR="008B7343" w:rsidRDefault="008B7343" w:rsidP="00A4565D">
            <w:pPr>
              <w:pStyle w:val="tabletext"/>
            </w:pPr>
            <w:r>
              <w:t>RNS không gửi được thông báo, tuy nhiên, không phát sinh lỗi. Các thông báo không được gửi sẽ được giữ lại để gửi trong lần sau</w:t>
            </w:r>
          </w:p>
        </w:tc>
        <w:tc>
          <w:tcPr>
            <w:tcW w:w="1104" w:type="dxa"/>
            <w:shd w:val="clear" w:color="auto" w:fill="auto"/>
          </w:tcPr>
          <w:p w:rsidR="008B7343" w:rsidRDefault="008B7343" w:rsidP="00A4565D">
            <w:pPr>
              <w:pStyle w:val="tabletext"/>
            </w:pPr>
            <w:r>
              <w:t>Như mong đợi</w:t>
            </w:r>
          </w:p>
        </w:tc>
        <w:tc>
          <w:tcPr>
            <w:tcW w:w="881" w:type="dxa"/>
            <w:shd w:val="clear" w:color="auto" w:fill="auto"/>
          </w:tcPr>
          <w:p w:rsidR="008B7343" w:rsidRPr="00EE7512" w:rsidRDefault="008B7343" w:rsidP="00A4565D">
            <w:pPr>
              <w:pStyle w:val="tabletext"/>
            </w:pPr>
            <w:r>
              <w:t>Yes</w:t>
            </w:r>
          </w:p>
        </w:tc>
      </w:tr>
      <w:tr w:rsidR="008B7343" w:rsidRPr="00EE7512" w:rsidTr="008B7343">
        <w:tc>
          <w:tcPr>
            <w:tcW w:w="1691" w:type="dxa"/>
            <w:shd w:val="clear" w:color="auto" w:fill="auto"/>
          </w:tcPr>
          <w:p w:rsidR="008B7343" w:rsidRDefault="008B7343" w:rsidP="00A4565D">
            <w:pPr>
              <w:pStyle w:val="tabletext"/>
            </w:pPr>
            <w:r>
              <w:t>TC_SyLK_05</w:t>
            </w:r>
          </w:p>
        </w:tc>
        <w:tc>
          <w:tcPr>
            <w:tcW w:w="1536" w:type="dxa"/>
            <w:shd w:val="clear" w:color="auto" w:fill="auto"/>
          </w:tcPr>
          <w:p w:rsidR="008B7343" w:rsidRDefault="008B7343" w:rsidP="006E2C43">
            <w:pPr>
              <w:pStyle w:val="tabletext"/>
            </w:pPr>
            <w:r>
              <w:t xml:space="preserve">Nhận </w:t>
            </w:r>
            <w:r w:rsidR="006E2C43">
              <w:t xml:space="preserve">notification </w:t>
            </w:r>
            <w:r>
              <w:t xml:space="preserve">trên RN Adapter khi internet không </w:t>
            </w:r>
            <w:r w:rsidR="006E2C43">
              <w:t>tốt</w:t>
            </w:r>
            <w:r>
              <w:t>.</w:t>
            </w:r>
          </w:p>
        </w:tc>
        <w:tc>
          <w:tcPr>
            <w:tcW w:w="2268" w:type="dxa"/>
            <w:shd w:val="clear" w:color="auto" w:fill="auto"/>
          </w:tcPr>
          <w:p w:rsidR="008B7343" w:rsidRDefault="006E2C43" w:rsidP="006E2C43">
            <w:pPr>
              <w:pStyle w:val="tabletext"/>
              <w:numPr>
                <w:ilvl w:val="0"/>
                <w:numId w:val="14"/>
              </w:numPr>
            </w:pPr>
            <w:r>
              <w:t>Gửi một notification tới thiết bị trong điều khiện thiết bị không có kết nối tốt. (môi trườ</w:t>
            </w:r>
            <w:r w:rsidR="00793006">
              <w:t>ng 2G</w:t>
            </w:r>
            <w:r>
              <w:t>)</w:t>
            </w:r>
          </w:p>
        </w:tc>
        <w:tc>
          <w:tcPr>
            <w:tcW w:w="2126" w:type="dxa"/>
            <w:shd w:val="clear" w:color="auto" w:fill="auto"/>
          </w:tcPr>
          <w:p w:rsidR="008B7343" w:rsidRDefault="006E2C43" w:rsidP="00A4565D">
            <w:pPr>
              <w:pStyle w:val="tabletext"/>
            </w:pPr>
            <w:r>
              <w:t>RN Adapter vẫn nhận được thông báo</w:t>
            </w:r>
            <w:r w:rsidR="00A9535E">
              <w:t xml:space="preserve"> ngay lập tức</w:t>
            </w:r>
            <w:r>
              <w:t>.</w:t>
            </w:r>
          </w:p>
        </w:tc>
        <w:tc>
          <w:tcPr>
            <w:tcW w:w="1104" w:type="dxa"/>
            <w:shd w:val="clear" w:color="auto" w:fill="auto"/>
          </w:tcPr>
          <w:p w:rsidR="008B7343" w:rsidRDefault="00A9535E" w:rsidP="00855A56">
            <w:pPr>
              <w:pStyle w:val="tabletext"/>
            </w:pPr>
            <w:r>
              <w:t>RN Adapter vẫn nhận được thông báo, nhưng bị trễ.</w:t>
            </w:r>
          </w:p>
        </w:tc>
        <w:tc>
          <w:tcPr>
            <w:tcW w:w="881" w:type="dxa"/>
            <w:shd w:val="clear" w:color="auto" w:fill="auto"/>
          </w:tcPr>
          <w:p w:rsidR="008B7343" w:rsidRDefault="00A9535E" w:rsidP="00A4565D">
            <w:pPr>
              <w:pStyle w:val="tabletext"/>
            </w:pPr>
            <w:r>
              <w:t>No</w:t>
            </w:r>
          </w:p>
        </w:tc>
      </w:tr>
    </w:tbl>
    <w:p w:rsidR="0059197E" w:rsidRDefault="0059197E" w:rsidP="00CA48ED">
      <w:pPr>
        <w:rPr>
          <w:lang w:val="en-US"/>
        </w:rPr>
        <w:sectPr w:rsidR="0059197E" w:rsidSect="00F725CC">
          <w:type w:val="continuous"/>
          <w:pgSz w:w="11906" w:h="16838" w:code="9"/>
          <w:pgMar w:top="1134" w:right="1134" w:bottom="1134" w:left="1701" w:header="851" w:footer="851" w:gutter="0"/>
          <w:cols w:space="708"/>
          <w:docGrid w:linePitch="360"/>
        </w:sectPr>
      </w:pPr>
    </w:p>
    <w:p w:rsidR="00DC110D" w:rsidRPr="00DC110D" w:rsidRDefault="00DC110D" w:rsidP="00DC110D">
      <w:pPr>
        <w:pStyle w:val="Heading1"/>
      </w:pPr>
      <w:bookmarkStart w:id="109" w:name="_Toc456867578"/>
      <w:bookmarkStart w:id="110" w:name="_Toc456867637"/>
      <w:r w:rsidRPr="00DC110D">
        <w:lastRenderedPageBreak/>
        <w:t>KẾT LUẬN VÀ HƯỚNG PHÁT TRIỂN</w:t>
      </w:r>
      <w:bookmarkEnd w:id="109"/>
      <w:bookmarkEnd w:id="110"/>
    </w:p>
    <w:p w:rsidR="005660F0" w:rsidRDefault="005660F0" w:rsidP="00DC110D">
      <w:pPr>
        <w:pStyle w:val="Heading2"/>
        <w:rPr>
          <w:lang w:val="en-US"/>
        </w:rPr>
      </w:pPr>
      <w:bookmarkStart w:id="111" w:name="_Toc456867579"/>
      <w:bookmarkStart w:id="112" w:name="_Toc456867638"/>
      <w:r>
        <w:rPr>
          <w:lang w:val="en-US"/>
        </w:rPr>
        <w:t>KẾT QUẢ ĐẠT ĐƯỢC</w:t>
      </w:r>
      <w:bookmarkEnd w:id="111"/>
      <w:bookmarkEnd w:id="112"/>
    </w:p>
    <w:p w:rsidR="005F59E1" w:rsidRDefault="005F59E1" w:rsidP="00FE6455">
      <w:pPr>
        <w:pStyle w:val="TNNormalIndent"/>
      </w:pPr>
      <w:r>
        <w:t>Đồ án tìm hiểu và xây dựng module gửi thông báo tới thiết bị di động đã hoàn thành được những chức năng sau:</w:t>
      </w:r>
    </w:p>
    <w:p w:rsidR="005F59E1" w:rsidRDefault="005F59E1" w:rsidP="005F59E1">
      <w:pPr>
        <w:pStyle w:val="ListParagraph"/>
        <w:numPr>
          <w:ilvl w:val="0"/>
          <w:numId w:val="17"/>
        </w:numPr>
        <w:spacing w:before="0" w:after="200" w:line="276" w:lineRule="auto"/>
        <w:contextualSpacing/>
        <w:jc w:val="left"/>
      </w:pPr>
      <w:r>
        <w:t>Hỗ trợ các AES được viết trên mọi nền tảng</w:t>
      </w:r>
    </w:p>
    <w:p w:rsidR="005F59E1" w:rsidRDefault="005F59E1" w:rsidP="005F59E1">
      <w:pPr>
        <w:pStyle w:val="ListParagraph"/>
        <w:numPr>
          <w:ilvl w:val="0"/>
          <w:numId w:val="17"/>
        </w:numPr>
        <w:spacing w:before="0" w:after="200" w:line="276" w:lineRule="auto"/>
        <w:contextualSpacing/>
        <w:jc w:val="left"/>
      </w:pPr>
      <w:r>
        <w:t>Hỗ trợ các</w:t>
      </w:r>
      <w:r w:rsidR="006258C6">
        <w:rPr>
          <w:lang w:val="en-US"/>
        </w:rPr>
        <w:t xml:space="preserve"> Mobile</w:t>
      </w:r>
      <w:r>
        <w:t xml:space="preserve"> App</w:t>
      </w:r>
      <w:r>
        <w:rPr>
          <w:lang w:val="en-US"/>
        </w:rPr>
        <w:t>lication</w:t>
      </w:r>
      <w:r>
        <w:t xml:space="preserve"> được viết trên nền tả</w:t>
      </w:r>
      <w:r w:rsidR="008770BD">
        <w:t>ng .Net</w:t>
      </w:r>
      <w:r>
        <w:t xml:space="preserve"> Core</w:t>
      </w:r>
    </w:p>
    <w:p w:rsidR="005F59E1" w:rsidRDefault="005F59E1" w:rsidP="005F59E1">
      <w:pPr>
        <w:pStyle w:val="ListParagraph"/>
        <w:numPr>
          <w:ilvl w:val="0"/>
          <w:numId w:val="17"/>
        </w:numPr>
        <w:spacing w:before="0" w:after="200" w:line="276" w:lineRule="auto"/>
        <w:contextualSpacing/>
        <w:jc w:val="left"/>
      </w:pPr>
      <w:r>
        <w:t>Đã cài đặt và gửi thông báo tớ</w:t>
      </w:r>
      <w:r w:rsidR="004C674D">
        <w:t>i</w:t>
      </w:r>
      <w:r w:rsidR="006258C6">
        <w:rPr>
          <w:lang w:val="en-US"/>
        </w:rPr>
        <w:t xml:space="preserve"> Mobile</w:t>
      </w:r>
      <w:r w:rsidR="004C674D">
        <w:t xml:space="preserve"> Application</w:t>
      </w:r>
      <w:r>
        <w:t xml:space="preserve"> thành công.</w:t>
      </w:r>
    </w:p>
    <w:p w:rsidR="00DC110D" w:rsidRDefault="00DC110D" w:rsidP="00DC110D">
      <w:pPr>
        <w:pStyle w:val="Heading2"/>
        <w:rPr>
          <w:lang w:val="en-US"/>
        </w:rPr>
      </w:pPr>
      <w:bookmarkStart w:id="113" w:name="_Toc456867580"/>
      <w:bookmarkStart w:id="114" w:name="_Toc456867639"/>
      <w:r>
        <w:rPr>
          <w:lang w:val="en-US"/>
        </w:rPr>
        <w:t>ĐÁNH GIÁ KẾT QUẢ</w:t>
      </w:r>
      <w:bookmarkEnd w:id="113"/>
      <w:bookmarkEnd w:id="114"/>
    </w:p>
    <w:p w:rsidR="00DC110D" w:rsidRDefault="00DC110D" w:rsidP="00DC110D">
      <w:pPr>
        <w:rPr>
          <w:lang w:val="en-US"/>
        </w:rPr>
      </w:pPr>
      <w:r>
        <w:rPr>
          <w:lang w:val="en-US"/>
        </w:rPr>
        <w:t>Phầ</w:t>
      </w:r>
      <w:r w:rsidR="00F12592">
        <w:rPr>
          <w:lang w:val="en-US"/>
        </w:rPr>
        <w:t>n đánh</w:t>
      </w:r>
      <w:r>
        <w:rPr>
          <w:lang w:val="en-US"/>
        </w:rPr>
        <w:t xml:space="preserve"> của RNS thực ra có hai mục:</w:t>
      </w:r>
    </w:p>
    <w:p w:rsidR="00DC110D" w:rsidRDefault="00DC110D" w:rsidP="00DC110D">
      <w:pPr>
        <w:numPr>
          <w:ilvl w:val="0"/>
          <w:numId w:val="14"/>
        </w:numPr>
        <w:rPr>
          <w:lang w:val="en-US"/>
        </w:rPr>
      </w:pPr>
      <w:r>
        <w:rPr>
          <w:lang w:val="en-US"/>
        </w:rPr>
        <w:t>Kiểm tra độ tin cậy (code logic).</w:t>
      </w:r>
    </w:p>
    <w:p w:rsidR="00DC110D" w:rsidRDefault="00DC110D" w:rsidP="00DC110D">
      <w:pPr>
        <w:numPr>
          <w:ilvl w:val="0"/>
          <w:numId w:val="14"/>
        </w:numPr>
        <w:rPr>
          <w:lang w:val="en-US"/>
        </w:rPr>
      </w:pPr>
      <w:r>
        <w:rPr>
          <w:lang w:val="en-US"/>
        </w:rPr>
        <w:t>Kiểm tra tính dễ dùng, dễ tùy chỉnh, tương thích cao khi áp dụng vào một AES.</w:t>
      </w:r>
    </w:p>
    <w:p w:rsidR="00DC110D" w:rsidRDefault="00DC110D" w:rsidP="00FE6455">
      <w:pPr>
        <w:pStyle w:val="TNNormalIndent"/>
        <w:rPr>
          <w:lang w:val="en-US"/>
        </w:rPr>
      </w:pPr>
      <w:r>
        <w:rPr>
          <w:lang w:val="en-US"/>
        </w:rPr>
        <w:t>Nếu ta cho độ thành công là 100% thì độ tin cậy sẽ là 40% và tính dễ dùng, dễ tùy chỉnh và tương thích cao là 60%. Lý do bở: nếu logic bị sai, ta có thể chỉnh sửa một cách dễ dàng. Nhưng nếu tính dễ dùng, dễ tùy chỉnh và tương thích cao không đạt được, có nghĩa là architecture của RNS gặp phải vấn đề. Mà nếu sai khi thiết kế thì sẽ đem đến vô số hệ lụy sau này.</w:t>
      </w:r>
      <w:r w:rsidR="00FE6455">
        <w:rPr>
          <w:lang w:val="en-US"/>
        </w:rPr>
        <w:t xml:space="preserve"> </w:t>
      </w:r>
      <w:r>
        <w:rPr>
          <w:lang w:val="en-US"/>
        </w:rPr>
        <w:t>Tuy nhiên, thế nào là “dễ” thì khó mà xác định được. Vì vậy, ta sẽ quy ước: dễ là khi không có thao tác thừa. Có nghĩa là tất cả các việc làm tự động được thì RNS sẽ phải làm, những đoạn code hay phần cấu hình nào có thể làm tự động được mà chưa có thời gian làm thì ta sẽ tính là chưa tốt. Các mục của phần này sẽ dựa theo chương 5: hướng dẫn cài đặt RNS cho nhà phát triển AES.</w:t>
      </w:r>
      <w:r w:rsidR="00191462">
        <w:rPr>
          <w:lang w:val="en-US"/>
        </w:rPr>
        <w:t xml:space="preserve"> Thứ hai là những thứ chưa hỗ trợ</w:t>
      </w:r>
      <w:r w:rsidR="00580B15">
        <w:rPr>
          <w:lang w:val="en-US"/>
        </w:rPr>
        <w:t xml:space="preserve"> ở thời điểm hiện tại</w:t>
      </w:r>
      <w:r w:rsidR="00191462">
        <w:rPr>
          <w:lang w:val="en-US"/>
        </w:rPr>
        <w:t xml:space="preserve"> được cũng sẽ được coi là khó dùng.</w:t>
      </w:r>
      <w:r>
        <w:rPr>
          <w:lang w:val="en-US"/>
        </w:rPr>
        <w:t xml:space="preserve"> Tuy nhiên, cho dù đã có tiêu chí đánh giá, nhưng kết quả có lẽ không tránh khỏi đôi chút chủ quan, vậy nên phần đánh giá này chỉ mang tính chất tham khảo. Nếu muốn một đánh giá khách quan, ta cần nhiều hơn một người cho ý kiến.</w:t>
      </w:r>
    </w:p>
    <w:p w:rsidR="00DC110D" w:rsidRDefault="00DC110D" w:rsidP="00FE6455">
      <w:pPr>
        <w:pStyle w:val="TNNormalIndent"/>
        <w:rPr>
          <w:lang w:val="en-US"/>
        </w:rPr>
      </w:pPr>
      <w:r>
        <w:rPr>
          <w:lang w:val="en-US"/>
        </w:rPr>
        <w:t xml:space="preserve">Về độ tin cậy, ta có thể thấy chất lượng khá tốt, bắt hầu hết các lỗi có thể xảy ra trong ứng dụng, ví dụ như internet lỗi. Nhưng về việc nhận thông báo khi kết nối internet không tốt có vẻ như chưa đảm bảo được tính tức thời. Bên cạnh đó là một chi tiết về cách lưu dữ liệu trên RN Adapter. Hiện tại tầng Data Access của RN Adapter đang lưu các thông báo nhận được vào file có định dạng text. Cách này khá thô sơ và dễ khiến ứng dụng tràn bộ nhớ nếu thông báo được gửi về có dung lượng lớn. Bên cạnh đó, cách này sẽ khiến hiệu suất bị giảm đi rất nhiều. Đây là một điểm trừ cho hiệu suất của RN Adapter. Trong tương lai, vấn đề này sẽ được giải quyết bằng cách sử dụng SQLite để thao tác với dữ liệu. Theo quan điểm cá nhân, </w:t>
      </w:r>
      <w:r w:rsidR="00C17626">
        <w:rPr>
          <w:lang w:val="en-US"/>
        </w:rPr>
        <w:t>mức</w:t>
      </w:r>
      <w:r>
        <w:rPr>
          <w:lang w:val="en-US"/>
        </w:rPr>
        <w:t xml:space="preserve"> thành công của độ tin cậy là 35</w:t>
      </w:r>
      <w:r w:rsidR="00B22471">
        <w:rPr>
          <w:lang w:val="en-US"/>
        </w:rPr>
        <w:t>%/40</w:t>
      </w:r>
      <w:r>
        <w:rPr>
          <w:lang w:val="en-US"/>
        </w:rPr>
        <w:t>%.</w:t>
      </w:r>
    </w:p>
    <w:p w:rsidR="00DD2A43" w:rsidRDefault="00DC110D" w:rsidP="00FE6455">
      <w:pPr>
        <w:pStyle w:val="TNNormalIndent"/>
        <w:rPr>
          <w:lang w:val="en-US"/>
        </w:rPr>
      </w:pPr>
      <w:r>
        <w:rPr>
          <w:lang w:val="en-US"/>
        </w:rPr>
        <w:t>Về tính dễ dùng, do code được viết theo mô hình nhiều lớp kết hợp với dependency injection pattern nên nếu hiểu về mô hình này thì sẽ rất dễ hiểu cấu trúc của RNS. Bên cạnh đó, tất cả các công nghệ được sử dụng trên RNS đều là những công nghệ khá nổi tiếng, nên việc nắm bắt chúng không hề khó khăn. Tất cả các điều trên cho thấy việc tùy chỉnh trên RNS là khá dễ dàng.</w:t>
      </w:r>
      <w:r w:rsidR="00510284">
        <w:rPr>
          <w:lang w:val="en-US"/>
        </w:rPr>
        <w:t xml:space="preserve"> Còn về việc tương thích cao, RNS đã chứng minh được tính tương thích cao của nó khi được áp dụng vào một phần mềm quản lý quan hệ</w:t>
      </w:r>
      <w:r w:rsidR="003A1A8F">
        <w:rPr>
          <w:lang w:val="en-US"/>
        </w:rPr>
        <w:t xml:space="preserve"> khách hàng. Không những vậy, nếu xét trên lý thuyết, RNS được thiết kế theo. mô hình hướng dịch vụ (SOA), nên việc không tương thích với một hệ </w:t>
      </w:r>
      <w:r w:rsidR="003A1A8F">
        <w:rPr>
          <w:lang w:val="en-US"/>
        </w:rPr>
        <w:lastRenderedPageBreak/>
        <w:t>thống nào đó dẫn tới không thể áp dụng RNS vào là điều khó xảy ra.</w:t>
      </w:r>
      <w:r w:rsidR="00FE6455">
        <w:rPr>
          <w:lang w:val="en-US"/>
        </w:rPr>
        <w:t xml:space="preserve"> </w:t>
      </w:r>
      <w:r w:rsidR="00DD2A43">
        <w:rPr>
          <w:lang w:val="en-US"/>
        </w:rPr>
        <w:t>Bên cạnh đó, đi kèm với RNS là một dự án Demo, nên nếu ai đó muốn áp dụng RNS vào hệ thống của họ thì chỉ cần xem qua Demo và đọc qua tài liệu là sẽ hiểu được.</w:t>
      </w:r>
    </w:p>
    <w:p w:rsidR="00DD2A43" w:rsidRDefault="00DD2A43" w:rsidP="00FE6455">
      <w:pPr>
        <w:pStyle w:val="TNNormalIndent"/>
        <w:rPr>
          <w:lang w:val="en-US"/>
        </w:rPr>
      </w:pPr>
      <w:r>
        <w:rPr>
          <w:lang w:val="en-US"/>
        </w:rPr>
        <w:t>Tuy nhiên, như ta thấy trong phần 5.2, việc cài đặt RNS vào AES trải qua khá nhiều bước. Nhưng thực ra rất nhiều bước trong số đó có thể được thực hiện bằng một công cụ tự động. Ví dụ như bước cấu hình file config, ta hoàn toàn có thể viết một tool nhỏ, giúp người dùng cấu hình file đó trên giao diện người dùng chứ không phải làm việc trên văn bản XML.</w:t>
      </w:r>
    </w:p>
    <w:p w:rsidR="0048402B" w:rsidRDefault="0048402B" w:rsidP="00FE6455">
      <w:pPr>
        <w:pStyle w:val="TNNormalIndent"/>
        <w:rPr>
          <w:lang w:val="en-US"/>
        </w:rPr>
      </w:pPr>
      <w:r>
        <w:rPr>
          <w:lang w:val="en-US"/>
        </w:rPr>
        <w:t>Mộ</w:t>
      </w:r>
      <w:r w:rsidR="000A4DD3">
        <w:rPr>
          <w:lang w:val="en-US"/>
        </w:rPr>
        <w:t>t điểm</w:t>
      </w:r>
      <w:r>
        <w:rPr>
          <w:lang w:val="en-US"/>
        </w:rPr>
        <w:t xml:space="preserve"> nữa là</w:t>
      </w:r>
      <w:r w:rsidR="000A4DD3">
        <w:rPr>
          <w:lang w:val="en-US"/>
        </w:rPr>
        <w:t xml:space="preserve"> do thiếu thời gian nên</w:t>
      </w:r>
      <w:r>
        <w:rPr>
          <w:lang w:val="en-US"/>
        </w:rPr>
        <w:t xml:space="preserve"> RNS mới chỉ hỗ trợ Windows mà chưa hỗ trợ Android và IOS nên </w:t>
      </w:r>
      <w:r w:rsidR="000A4DD3">
        <w:rPr>
          <w:lang w:val="en-US"/>
        </w:rPr>
        <w:t>đây có thể được xem là một sự thiếu hoàn hảo</w:t>
      </w:r>
      <w:r w:rsidR="00341A4A">
        <w:rPr>
          <w:lang w:val="en-US"/>
        </w:rPr>
        <w:t xml:space="preserve"> ở thời điểm hiện tại</w:t>
      </w:r>
      <w:r w:rsidR="000A4DD3">
        <w:rPr>
          <w:lang w:val="en-US"/>
        </w:rPr>
        <w:t>.</w:t>
      </w:r>
      <w:r w:rsidR="00341A4A">
        <w:rPr>
          <w:lang w:val="en-US"/>
        </w:rPr>
        <w:t xml:space="preserve"> Tuy nhiên, đây không phải là một lỗi thiết kế hệ thống, chỉ là do thiếu thời gian để cài đặt mà thôi.</w:t>
      </w:r>
      <w:r w:rsidR="007146E4">
        <w:rPr>
          <w:lang w:val="en-US"/>
        </w:rPr>
        <w:t xml:space="preserve"> Ta có thể hoàn thành điểm này trong tương lai.</w:t>
      </w:r>
    </w:p>
    <w:p w:rsidR="004655D3" w:rsidRPr="00B930FD" w:rsidRDefault="00DD2A43" w:rsidP="00FE6455">
      <w:pPr>
        <w:pStyle w:val="TNNormalIndent"/>
        <w:rPr>
          <w:lang w:val="en-US"/>
        </w:rPr>
      </w:pPr>
      <w:r>
        <w:rPr>
          <w:lang w:val="en-US"/>
        </w:rPr>
        <w:t xml:space="preserve">Vì vậy, em nghĩ mức thành công của </w:t>
      </w:r>
      <w:r w:rsidR="00B22471">
        <w:rPr>
          <w:lang w:val="en-US"/>
        </w:rPr>
        <w:t xml:space="preserve">tính dễ dùng, dễ tùy chỉnh, tương thích cao đạt khoảng </w:t>
      </w:r>
      <w:r w:rsidR="000A4DD3">
        <w:rPr>
          <w:lang w:val="en-US"/>
        </w:rPr>
        <w:t>45</w:t>
      </w:r>
      <w:r w:rsidR="00DD2D39">
        <w:rPr>
          <w:lang w:val="en-US"/>
        </w:rPr>
        <w:t>%/60%</w:t>
      </w:r>
      <w:r w:rsidR="0048402B">
        <w:rPr>
          <w:lang w:val="en-US"/>
        </w:rPr>
        <w:t>.</w:t>
      </w:r>
    </w:p>
    <w:p w:rsidR="004655D3" w:rsidRDefault="004655D3">
      <w:pPr>
        <w:pStyle w:val="Heading2"/>
        <w:rPr>
          <w:lang w:val="en-US"/>
        </w:rPr>
      </w:pPr>
      <w:bookmarkStart w:id="115" w:name="_Toc456867581"/>
      <w:bookmarkStart w:id="116" w:name="_Toc456867640"/>
      <w:r>
        <w:rPr>
          <w:lang w:val="en-US"/>
        </w:rPr>
        <w:t>HƯỚNG PHÁT TRIỂN</w:t>
      </w:r>
      <w:bookmarkEnd w:id="115"/>
      <w:bookmarkEnd w:id="116"/>
    </w:p>
    <w:p w:rsidR="004655D3" w:rsidRDefault="004655D3" w:rsidP="004655D3">
      <w:pPr>
        <w:rPr>
          <w:lang w:val="en-US"/>
        </w:rPr>
      </w:pPr>
      <w:r>
        <w:rPr>
          <w:lang w:val="en-US"/>
        </w:rPr>
        <w:t>Trong thời gian sắp tới, em sẽ tập trung vào những việc sau:</w:t>
      </w:r>
    </w:p>
    <w:p w:rsidR="00435EB6" w:rsidRDefault="00435EB6" w:rsidP="00435EB6">
      <w:pPr>
        <w:numPr>
          <w:ilvl w:val="0"/>
          <w:numId w:val="14"/>
        </w:numPr>
        <w:rPr>
          <w:lang w:val="en-US"/>
        </w:rPr>
      </w:pPr>
      <w:r>
        <w:rPr>
          <w:lang w:val="en-US"/>
        </w:rPr>
        <w:t>Dùng SQLite cho tầng Data Access trên RN Adapter.</w:t>
      </w:r>
    </w:p>
    <w:p w:rsidR="004655D3" w:rsidRDefault="004655D3" w:rsidP="004655D3">
      <w:pPr>
        <w:numPr>
          <w:ilvl w:val="0"/>
          <w:numId w:val="14"/>
        </w:numPr>
        <w:rPr>
          <w:lang w:val="en-US"/>
        </w:rPr>
      </w:pPr>
      <w:r>
        <w:rPr>
          <w:lang w:val="en-US"/>
        </w:rPr>
        <w:t>Phát triển RN Adapter cho các nền tảng khác như Android và IOS</w:t>
      </w:r>
    </w:p>
    <w:p w:rsidR="00435EB6" w:rsidRDefault="004655D3" w:rsidP="00435EB6">
      <w:pPr>
        <w:numPr>
          <w:ilvl w:val="0"/>
          <w:numId w:val="14"/>
        </w:numPr>
        <w:rPr>
          <w:lang w:val="en-US"/>
        </w:rPr>
      </w:pPr>
      <w:r>
        <w:rPr>
          <w:lang w:val="en-US"/>
        </w:rPr>
        <w:t>Hiện tại dự án RNS đã được em đưa lên GitHub, trong thời gian tới, em sẽ tìm thêm những cộng tác viên để</w:t>
      </w:r>
      <w:r w:rsidR="001279F4">
        <w:rPr>
          <w:lang w:val="en-US"/>
        </w:rPr>
        <w:t xml:space="preserve"> cùng</w:t>
      </w:r>
      <w:r>
        <w:rPr>
          <w:lang w:val="en-US"/>
        </w:rPr>
        <w:t xml:space="preserve"> xây dựng RNS.</w:t>
      </w:r>
    </w:p>
    <w:p w:rsidR="00435EB6" w:rsidRDefault="004A2A88" w:rsidP="00692694">
      <w:pPr>
        <w:pStyle w:val="Heading1"/>
        <w:numPr>
          <w:ilvl w:val="0"/>
          <w:numId w:val="0"/>
        </w:numPr>
        <w:rPr>
          <w:lang w:val="en-US"/>
        </w:rPr>
      </w:pPr>
      <w:r>
        <w:rPr>
          <w:lang w:val="en-US"/>
        </w:rPr>
        <w:br w:type="page"/>
      </w:r>
      <w:bookmarkStart w:id="117" w:name="_Toc456867582"/>
      <w:bookmarkStart w:id="118" w:name="_Toc456867641"/>
      <w:bookmarkStart w:id="119" w:name="_GoBack"/>
      <w:bookmarkEnd w:id="119"/>
      <w:r w:rsidR="00435EB6">
        <w:rPr>
          <w:lang w:val="en-US"/>
        </w:rPr>
        <w:lastRenderedPageBreak/>
        <w:t>Tài liệu tham khảo</w:t>
      </w:r>
      <w:bookmarkEnd w:id="117"/>
      <w:bookmarkEnd w:id="118"/>
    </w:p>
    <w:p w:rsidR="00003678" w:rsidRPr="00003678" w:rsidRDefault="00003678" w:rsidP="00003678">
      <w:pPr>
        <w:numPr>
          <w:ilvl w:val="0"/>
          <w:numId w:val="16"/>
        </w:numPr>
        <w:spacing w:before="0" w:after="200" w:line="276" w:lineRule="auto"/>
        <w:jc w:val="left"/>
        <w:rPr>
          <w:rFonts w:eastAsia="Times New Roman"/>
          <w:noProof/>
          <w:sz w:val="24"/>
          <w:lang w:val="en-US" w:eastAsia="en-US"/>
        </w:rPr>
      </w:pPr>
      <w:r w:rsidRPr="00003678">
        <w:rPr>
          <w:rFonts w:eastAsia="Times New Roman"/>
          <w:noProof/>
          <w:szCs w:val="22"/>
          <w:lang w:val="en-US" w:eastAsia="en-US"/>
        </w:rPr>
        <w:t xml:space="preserve">Richard Blum. (2003). </w:t>
      </w:r>
      <w:r w:rsidRPr="00003678">
        <w:rPr>
          <w:rFonts w:eastAsia="Times New Roman"/>
          <w:i/>
          <w:iCs/>
          <w:noProof/>
          <w:szCs w:val="22"/>
          <w:lang w:val="en-US" w:eastAsia="en-US"/>
        </w:rPr>
        <w:t>C# Network Programming.</w:t>
      </w:r>
      <w:r w:rsidRPr="00003678">
        <w:rPr>
          <w:rFonts w:eastAsia="Times New Roman"/>
          <w:noProof/>
          <w:szCs w:val="22"/>
          <w:lang w:val="en-US" w:eastAsia="en-US"/>
        </w:rPr>
        <w:t xml:space="preserve"> Sybex.</w:t>
      </w:r>
    </w:p>
    <w:p w:rsidR="00003678" w:rsidRDefault="00003678" w:rsidP="00003678">
      <w:pPr>
        <w:numPr>
          <w:ilvl w:val="0"/>
          <w:numId w:val="16"/>
        </w:numPr>
        <w:spacing w:before="0" w:after="200" w:line="276" w:lineRule="auto"/>
        <w:jc w:val="left"/>
        <w:rPr>
          <w:rFonts w:eastAsia="Times New Roman"/>
          <w:noProof/>
          <w:szCs w:val="22"/>
          <w:lang w:val="en-US" w:eastAsia="en-US"/>
        </w:rPr>
      </w:pPr>
      <w:r w:rsidRPr="00003678">
        <w:rPr>
          <w:rFonts w:eastAsia="Times New Roman"/>
          <w:noProof/>
          <w:szCs w:val="22"/>
          <w:lang w:val="en-US" w:eastAsia="en-US"/>
        </w:rPr>
        <w:t xml:space="preserve">Trần Đình Quế - Nguyễn Mạnh Sơn. (2007). </w:t>
      </w:r>
      <w:r w:rsidRPr="00003678">
        <w:rPr>
          <w:rFonts w:eastAsia="Times New Roman"/>
          <w:i/>
          <w:iCs/>
          <w:noProof/>
          <w:szCs w:val="22"/>
          <w:lang w:val="en-US" w:eastAsia="en-US"/>
        </w:rPr>
        <w:t>Phân tích &amp; Thiết kế hệ thống thông tin.</w:t>
      </w:r>
      <w:r w:rsidRPr="00003678">
        <w:rPr>
          <w:rFonts w:eastAsia="Times New Roman"/>
          <w:noProof/>
          <w:szCs w:val="22"/>
          <w:lang w:val="en-US" w:eastAsia="en-US"/>
        </w:rPr>
        <w:t xml:space="preserve"> Học Viện Công Nghệ Bưu Chính Viễn Thông.</w:t>
      </w:r>
    </w:p>
    <w:p w:rsidR="00A54991" w:rsidRDefault="00003678" w:rsidP="00A54991">
      <w:pPr>
        <w:numPr>
          <w:ilvl w:val="0"/>
          <w:numId w:val="16"/>
        </w:numPr>
        <w:spacing w:before="0" w:after="200" w:line="276" w:lineRule="auto"/>
        <w:jc w:val="left"/>
        <w:rPr>
          <w:rFonts w:eastAsia="Times New Roman"/>
          <w:noProof/>
          <w:szCs w:val="22"/>
          <w:lang w:val="en-US" w:eastAsia="en-US"/>
        </w:rPr>
      </w:pPr>
      <w:r>
        <w:rPr>
          <w:rFonts w:eastAsia="Times New Roman"/>
          <w:noProof/>
          <w:szCs w:val="22"/>
          <w:lang w:val="en-US" w:eastAsia="en-US"/>
        </w:rPr>
        <w:t xml:space="preserve">John Sharp. (2007) </w:t>
      </w:r>
      <w:r w:rsidRPr="00B46A59">
        <w:rPr>
          <w:rFonts w:eastAsia="Times New Roman"/>
          <w:i/>
          <w:iCs/>
          <w:noProof/>
          <w:szCs w:val="22"/>
          <w:lang w:val="en-US" w:eastAsia="en-US"/>
        </w:rPr>
        <w:t>Microsoft Windows Communication Foundation Step by Step</w:t>
      </w:r>
      <w:r w:rsidR="0000356D">
        <w:rPr>
          <w:rFonts w:eastAsia="Times New Roman"/>
          <w:noProof/>
          <w:szCs w:val="22"/>
          <w:lang w:val="en-US" w:eastAsia="en-US"/>
        </w:rPr>
        <w:t xml:space="preserve">. </w:t>
      </w:r>
      <w:r w:rsidR="00B46A59">
        <w:rPr>
          <w:rFonts w:eastAsia="Times New Roman"/>
          <w:noProof/>
          <w:szCs w:val="22"/>
          <w:lang w:val="en-US" w:eastAsia="en-US"/>
        </w:rPr>
        <w:t>Custom Editorial Production, Inc.</w:t>
      </w:r>
    </w:p>
    <w:p w:rsidR="00D4378D" w:rsidRDefault="00D4378D" w:rsidP="00D4378D">
      <w:pPr>
        <w:numPr>
          <w:ilvl w:val="0"/>
          <w:numId w:val="16"/>
        </w:numPr>
        <w:spacing w:before="0" w:after="200" w:line="276" w:lineRule="auto"/>
        <w:jc w:val="left"/>
        <w:rPr>
          <w:rFonts w:eastAsia="Times New Roman"/>
          <w:noProof/>
          <w:szCs w:val="22"/>
          <w:lang w:val="en-US" w:eastAsia="en-US"/>
        </w:rPr>
      </w:pPr>
      <w:r>
        <w:rPr>
          <w:rFonts w:eastAsia="Times New Roman"/>
          <w:noProof/>
          <w:szCs w:val="22"/>
          <w:lang w:val="en-US" w:eastAsia="en-US"/>
        </w:rPr>
        <w:t xml:space="preserve">Bob Tabor. (2015) </w:t>
      </w:r>
      <w:r w:rsidRPr="00D4378D">
        <w:rPr>
          <w:rFonts w:eastAsia="Times New Roman"/>
          <w:i/>
          <w:noProof/>
          <w:szCs w:val="22"/>
          <w:lang w:val="en-US" w:eastAsia="en-US"/>
        </w:rPr>
        <w:t>Windows 10 Development  for Absolute Beginners</w:t>
      </w:r>
      <w:r w:rsidR="000B7C52">
        <w:rPr>
          <w:rFonts w:eastAsia="Times New Roman"/>
          <w:noProof/>
          <w:szCs w:val="22"/>
          <w:lang w:val="en-US" w:eastAsia="en-US"/>
        </w:rPr>
        <w:t>.</w:t>
      </w:r>
    </w:p>
    <w:p w:rsidR="00D4378D" w:rsidRPr="00D4378D" w:rsidRDefault="000B7C52" w:rsidP="00D4378D">
      <w:pPr>
        <w:numPr>
          <w:ilvl w:val="0"/>
          <w:numId w:val="16"/>
        </w:numPr>
        <w:spacing w:before="0" w:after="200" w:line="276" w:lineRule="auto"/>
        <w:jc w:val="left"/>
        <w:rPr>
          <w:rFonts w:eastAsia="Times New Roman"/>
          <w:noProof/>
          <w:szCs w:val="22"/>
          <w:lang w:val="en-US" w:eastAsia="en-US"/>
        </w:rPr>
      </w:pPr>
      <w:r>
        <w:rPr>
          <w:rFonts w:eastAsia="Times New Roman"/>
          <w:noProof/>
          <w:szCs w:val="22"/>
          <w:lang w:val="en-US" w:eastAsia="en-US"/>
        </w:rPr>
        <w:t xml:space="preserve">Phần lớn kiến thứ em tổng hợp được là </w:t>
      </w:r>
      <w:r w:rsidR="0092141C">
        <w:rPr>
          <w:rFonts w:eastAsia="Times New Roman"/>
          <w:noProof/>
          <w:szCs w:val="22"/>
          <w:lang w:val="en-US" w:eastAsia="en-US"/>
        </w:rPr>
        <w:t xml:space="preserve">từ các trang web: </w:t>
      </w:r>
      <w:hyperlink r:id="rId64" w:history="1">
        <w:r w:rsidR="0092141C" w:rsidRPr="00686ABC">
          <w:rPr>
            <w:rStyle w:val="Hyperlink"/>
            <w:bCs/>
            <w:noProof/>
          </w:rPr>
          <w:t>http://msdn.com</w:t>
        </w:r>
      </w:hyperlink>
      <w:r w:rsidR="0092141C">
        <w:rPr>
          <w:bCs/>
          <w:noProof/>
        </w:rPr>
        <w:t xml:space="preserve">, </w:t>
      </w:r>
      <w:hyperlink r:id="rId65" w:history="1">
        <w:r w:rsidR="0092141C" w:rsidRPr="00686ABC">
          <w:rPr>
            <w:rStyle w:val="Hyperlink"/>
            <w:bCs/>
            <w:noProof/>
          </w:rPr>
          <w:t>http://chanel9.com</w:t>
        </w:r>
      </w:hyperlink>
      <w:r w:rsidR="0092141C">
        <w:rPr>
          <w:bCs/>
          <w:noProof/>
        </w:rPr>
        <w:t xml:space="preserve">, </w:t>
      </w:r>
      <w:hyperlink r:id="rId66" w:history="1">
        <w:r w:rsidR="0092141C" w:rsidRPr="00686ABC">
          <w:rPr>
            <w:rStyle w:val="Hyperlink"/>
            <w:bCs/>
            <w:noProof/>
          </w:rPr>
          <w:t>http://stackoverflow.com</w:t>
        </w:r>
      </w:hyperlink>
      <w:r w:rsidR="0092141C">
        <w:rPr>
          <w:rStyle w:val="Hyperlink"/>
          <w:bCs/>
          <w:noProof/>
          <w:lang w:val="en-US"/>
        </w:rPr>
        <w:t>,</w:t>
      </w:r>
      <w:r w:rsidR="0092141C" w:rsidRPr="0092141C">
        <w:rPr>
          <w:rStyle w:val="Hyperlink"/>
          <w:bCs/>
          <w:noProof/>
          <w:u w:val="none"/>
          <w:lang w:val="en-US"/>
        </w:rPr>
        <w:t xml:space="preserve"> </w:t>
      </w:r>
      <w:hyperlink r:id="rId67" w:history="1">
        <w:r w:rsidR="0092141C" w:rsidRPr="001107AC">
          <w:rPr>
            <w:rStyle w:val="Hyperlink"/>
            <w:bCs/>
            <w:noProof/>
            <w:lang w:val="en-US"/>
          </w:rPr>
          <w:t>http://codeproject.com</w:t>
        </w:r>
      </w:hyperlink>
      <w:r w:rsidR="0092141C" w:rsidRPr="0092141C">
        <w:rPr>
          <w:rStyle w:val="Hyperlink"/>
          <w:bCs/>
          <w:noProof/>
          <w:u w:val="none"/>
          <w:lang w:val="en-US"/>
        </w:rPr>
        <w:t xml:space="preserve"> </w:t>
      </w:r>
      <w:r w:rsidR="0092141C" w:rsidRPr="009F4F32">
        <w:rPr>
          <w:rStyle w:val="Hyperlink"/>
          <w:bCs/>
          <w:noProof/>
          <w:color w:val="000000"/>
          <w:u w:val="none"/>
          <w:lang w:val="en-US"/>
        </w:rPr>
        <w:t>...</w:t>
      </w:r>
    </w:p>
    <w:sectPr w:rsidR="00D4378D" w:rsidRPr="00D4378D" w:rsidSect="0059197E">
      <w:pgSz w:w="11906" w:h="16838" w:code="9"/>
      <w:pgMar w:top="1134" w:right="1134" w:bottom="1134" w:left="1701" w:header="851"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3455" w:rsidRDefault="000C3455">
      <w:r>
        <w:separator/>
      </w:r>
    </w:p>
  </w:endnote>
  <w:endnote w:type="continuationSeparator" w:id="0">
    <w:p w:rsidR="000C3455" w:rsidRDefault="000C34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755E" w:rsidRPr="00E56A6F" w:rsidRDefault="00A9755E" w:rsidP="00793437">
    <w:pPr>
      <w:pStyle w:val="Footer"/>
      <w:jc w:val="center"/>
    </w:pPr>
    <w:r>
      <w:fldChar w:fldCharType="begin"/>
    </w:r>
    <w:r>
      <w:instrText xml:space="preserve"> PAGE   \* MERGEFORMAT </w:instrText>
    </w:r>
    <w:r>
      <w:fldChar w:fldCharType="separate"/>
    </w:r>
    <w:r w:rsidR="0059197E">
      <w:rPr>
        <w:noProof/>
      </w:rPr>
      <w:t>29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3455" w:rsidRDefault="000C3455">
      <w:r>
        <w:separator/>
      </w:r>
    </w:p>
  </w:footnote>
  <w:footnote w:type="continuationSeparator" w:id="0">
    <w:p w:rsidR="000C3455" w:rsidRDefault="000C34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Num2"/>
    <w:lvl w:ilvl="0">
      <w:start w:val="1"/>
      <w:numFmt w:val="bullet"/>
      <w:lvlText w:val="-"/>
      <w:lvlJc w:val="left"/>
      <w:pPr>
        <w:tabs>
          <w:tab w:val="num" w:pos="0"/>
        </w:tabs>
        <w:ind w:left="1069" w:hanging="360"/>
      </w:pPr>
      <w:rPr>
        <w:rFonts w:ascii="Times New Roman" w:hAnsi="Times New Roman" w:cs="Times New Roman"/>
      </w:rPr>
    </w:lvl>
    <w:lvl w:ilvl="1">
      <w:start w:val="1"/>
      <w:numFmt w:val="bullet"/>
      <w:lvlText w:val="o"/>
      <w:lvlJc w:val="left"/>
      <w:pPr>
        <w:tabs>
          <w:tab w:val="num" w:pos="0"/>
        </w:tabs>
        <w:ind w:left="1789" w:hanging="360"/>
      </w:pPr>
      <w:rPr>
        <w:rFonts w:ascii="Courier New" w:hAnsi="Courier New" w:cs="Courier New"/>
      </w:rPr>
    </w:lvl>
    <w:lvl w:ilvl="2">
      <w:start w:val="1"/>
      <w:numFmt w:val="bullet"/>
      <w:lvlText w:val=""/>
      <w:lvlJc w:val="left"/>
      <w:pPr>
        <w:tabs>
          <w:tab w:val="num" w:pos="0"/>
        </w:tabs>
        <w:ind w:left="2509" w:hanging="360"/>
      </w:pPr>
      <w:rPr>
        <w:rFonts w:ascii="Wingdings" w:hAnsi="Wingdings" w:cs="Wingdings"/>
      </w:rPr>
    </w:lvl>
    <w:lvl w:ilvl="3">
      <w:start w:val="1"/>
      <w:numFmt w:val="bullet"/>
      <w:lvlText w:val=""/>
      <w:lvlJc w:val="left"/>
      <w:pPr>
        <w:tabs>
          <w:tab w:val="num" w:pos="0"/>
        </w:tabs>
        <w:ind w:left="3229" w:hanging="360"/>
      </w:pPr>
      <w:rPr>
        <w:rFonts w:ascii="Symbol" w:hAnsi="Symbol" w:cs="Symbol"/>
      </w:rPr>
    </w:lvl>
    <w:lvl w:ilvl="4">
      <w:start w:val="1"/>
      <w:numFmt w:val="bullet"/>
      <w:lvlText w:val="o"/>
      <w:lvlJc w:val="left"/>
      <w:pPr>
        <w:tabs>
          <w:tab w:val="num" w:pos="0"/>
        </w:tabs>
        <w:ind w:left="3949" w:hanging="360"/>
      </w:pPr>
      <w:rPr>
        <w:rFonts w:ascii="Courier New" w:hAnsi="Courier New" w:cs="Courier New"/>
      </w:rPr>
    </w:lvl>
    <w:lvl w:ilvl="5">
      <w:start w:val="1"/>
      <w:numFmt w:val="bullet"/>
      <w:lvlText w:val=""/>
      <w:lvlJc w:val="left"/>
      <w:pPr>
        <w:tabs>
          <w:tab w:val="num" w:pos="0"/>
        </w:tabs>
        <w:ind w:left="4669" w:hanging="360"/>
      </w:pPr>
      <w:rPr>
        <w:rFonts w:ascii="Wingdings" w:hAnsi="Wingdings" w:cs="Wingdings"/>
      </w:rPr>
    </w:lvl>
    <w:lvl w:ilvl="6">
      <w:start w:val="1"/>
      <w:numFmt w:val="bullet"/>
      <w:lvlText w:val=""/>
      <w:lvlJc w:val="left"/>
      <w:pPr>
        <w:tabs>
          <w:tab w:val="num" w:pos="0"/>
        </w:tabs>
        <w:ind w:left="5389" w:hanging="360"/>
      </w:pPr>
      <w:rPr>
        <w:rFonts w:ascii="Symbol" w:hAnsi="Symbol" w:cs="Symbol"/>
      </w:rPr>
    </w:lvl>
    <w:lvl w:ilvl="7">
      <w:start w:val="1"/>
      <w:numFmt w:val="bullet"/>
      <w:lvlText w:val="o"/>
      <w:lvlJc w:val="left"/>
      <w:pPr>
        <w:tabs>
          <w:tab w:val="num" w:pos="0"/>
        </w:tabs>
        <w:ind w:left="6109" w:hanging="360"/>
      </w:pPr>
      <w:rPr>
        <w:rFonts w:ascii="Courier New" w:hAnsi="Courier New" w:cs="Courier New"/>
      </w:rPr>
    </w:lvl>
    <w:lvl w:ilvl="8">
      <w:start w:val="1"/>
      <w:numFmt w:val="bullet"/>
      <w:lvlText w:val=""/>
      <w:lvlJc w:val="left"/>
      <w:pPr>
        <w:tabs>
          <w:tab w:val="num" w:pos="0"/>
        </w:tabs>
        <w:ind w:left="6829" w:hanging="360"/>
      </w:pPr>
      <w:rPr>
        <w:rFonts w:ascii="Wingdings" w:hAnsi="Wingdings" w:cs="Wingdings"/>
      </w:rPr>
    </w:lvl>
  </w:abstractNum>
  <w:abstractNum w:abstractNumId="1" w15:restartNumberingAfterBreak="0">
    <w:nsid w:val="03615BCF"/>
    <w:multiLevelType w:val="hybridMultilevel"/>
    <w:tmpl w:val="57BE90B8"/>
    <w:lvl w:ilvl="0" w:tplc="979CA5BA">
      <w:numFmt w:val="bullet"/>
      <w:suff w:val="space"/>
      <w:lvlText w:val="-"/>
      <w:lvlJc w:val="left"/>
      <w:pPr>
        <w:ind w:left="0" w:firstLine="0"/>
      </w:pPr>
      <w:rPr>
        <w:rFonts w:ascii="Times New Roman" w:eastAsia="MS Mincho"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 w15:restartNumberingAfterBreak="0">
    <w:nsid w:val="11DD6BEB"/>
    <w:multiLevelType w:val="hybridMultilevel"/>
    <w:tmpl w:val="E72409F4"/>
    <w:lvl w:ilvl="0" w:tplc="93FE1646">
      <w:numFmt w:val="bullet"/>
      <w:lvlText w:val="-"/>
      <w:lvlJc w:val="left"/>
      <w:pPr>
        <w:ind w:left="360" w:firstLine="0"/>
      </w:pPr>
      <w:rPr>
        <w:rFonts w:ascii="Times New Roman" w:eastAsia="MS Mincho"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5EC373E"/>
    <w:multiLevelType w:val="hybridMultilevel"/>
    <w:tmpl w:val="21564D74"/>
    <w:lvl w:ilvl="0" w:tplc="979CA5BA">
      <w:numFmt w:val="bullet"/>
      <w:suff w:val="space"/>
      <w:lvlText w:val="-"/>
      <w:lvlJc w:val="left"/>
      <w:pPr>
        <w:ind w:left="1440" w:firstLine="0"/>
      </w:pPr>
      <w:rPr>
        <w:rFonts w:ascii="Times New Roman" w:eastAsia="MS Mincho"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16347EB8"/>
    <w:multiLevelType w:val="hybridMultilevel"/>
    <w:tmpl w:val="A2D2CD76"/>
    <w:lvl w:ilvl="0" w:tplc="4AD8BFDA">
      <w:numFmt w:val="bullet"/>
      <w:lvlText w:val="-"/>
      <w:lvlJc w:val="left"/>
      <w:pPr>
        <w:ind w:left="420" w:hanging="360"/>
      </w:pPr>
      <w:rPr>
        <w:rFonts w:ascii="Times New Roman" w:eastAsia="MS Mincho" w:hAnsi="Times New Roman" w:cs="Times New Roman" w:hint="default"/>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5" w15:restartNumberingAfterBreak="0">
    <w:nsid w:val="1AFD1EB1"/>
    <w:multiLevelType w:val="hybridMultilevel"/>
    <w:tmpl w:val="C3ECD0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4136FE"/>
    <w:multiLevelType w:val="hybridMultilevel"/>
    <w:tmpl w:val="453A1C50"/>
    <w:lvl w:ilvl="0" w:tplc="5394DB12">
      <w:start w:val="1"/>
      <w:numFmt w:val="decimal"/>
      <w:lvlText w:val="- Bước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404C6A8C"/>
    <w:multiLevelType w:val="hybridMultilevel"/>
    <w:tmpl w:val="967692A4"/>
    <w:lvl w:ilvl="0" w:tplc="5394DB12">
      <w:start w:val="1"/>
      <w:numFmt w:val="decimal"/>
      <w:lvlText w:val="- Bước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513359C8"/>
    <w:multiLevelType w:val="hybridMultilevel"/>
    <w:tmpl w:val="26EA394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5AA81941"/>
    <w:multiLevelType w:val="hybridMultilevel"/>
    <w:tmpl w:val="29340616"/>
    <w:lvl w:ilvl="0" w:tplc="AB9E4EB4">
      <w:numFmt w:val="bullet"/>
      <w:lvlText w:val="-"/>
      <w:lvlJc w:val="left"/>
      <w:pPr>
        <w:ind w:left="2160" w:hanging="360"/>
      </w:pPr>
      <w:rPr>
        <w:rFonts w:ascii="Times New Roman" w:eastAsia="Arial"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22569FF"/>
    <w:multiLevelType w:val="hybridMultilevel"/>
    <w:tmpl w:val="639A9794"/>
    <w:lvl w:ilvl="0" w:tplc="5394DB12">
      <w:start w:val="1"/>
      <w:numFmt w:val="decimal"/>
      <w:lvlText w:val="- Bước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62A22FDC"/>
    <w:multiLevelType w:val="hybridMultilevel"/>
    <w:tmpl w:val="2FC4DD90"/>
    <w:lvl w:ilvl="0" w:tplc="8794B73C">
      <w:numFmt w:val="bullet"/>
      <w:lvlText w:val="-"/>
      <w:lvlJc w:val="left"/>
      <w:pPr>
        <w:ind w:left="420" w:hanging="360"/>
      </w:pPr>
      <w:rPr>
        <w:rFonts w:ascii="Times New Roman" w:eastAsia="MS Mincho" w:hAnsi="Times New Roman" w:cs="Times New Roman" w:hint="default"/>
        <w:sz w:val="24"/>
      </w:rPr>
    </w:lvl>
    <w:lvl w:ilvl="1" w:tplc="042A0003" w:tentative="1">
      <w:start w:val="1"/>
      <w:numFmt w:val="bullet"/>
      <w:lvlText w:val="o"/>
      <w:lvlJc w:val="left"/>
      <w:pPr>
        <w:ind w:left="1140" w:hanging="360"/>
      </w:pPr>
      <w:rPr>
        <w:rFonts w:ascii="Courier New" w:hAnsi="Courier New" w:cs="Courier New" w:hint="default"/>
      </w:rPr>
    </w:lvl>
    <w:lvl w:ilvl="2" w:tplc="042A0005" w:tentative="1">
      <w:start w:val="1"/>
      <w:numFmt w:val="bullet"/>
      <w:lvlText w:val=""/>
      <w:lvlJc w:val="left"/>
      <w:pPr>
        <w:ind w:left="1860" w:hanging="360"/>
      </w:pPr>
      <w:rPr>
        <w:rFonts w:ascii="Wingdings" w:hAnsi="Wingdings" w:hint="default"/>
      </w:rPr>
    </w:lvl>
    <w:lvl w:ilvl="3" w:tplc="042A0001" w:tentative="1">
      <w:start w:val="1"/>
      <w:numFmt w:val="bullet"/>
      <w:lvlText w:val=""/>
      <w:lvlJc w:val="left"/>
      <w:pPr>
        <w:ind w:left="2580" w:hanging="360"/>
      </w:pPr>
      <w:rPr>
        <w:rFonts w:ascii="Symbol" w:hAnsi="Symbol" w:hint="default"/>
      </w:rPr>
    </w:lvl>
    <w:lvl w:ilvl="4" w:tplc="042A0003" w:tentative="1">
      <w:start w:val="1"/>
      <w:numFmt w:val="bullet"/>
      <w:lvlText w:val="o"/>
      <w:lvlJc w:val="left"/>
      <w:pPr>
        <w:ind w:left="3300" w:hanging="360"/>
      </w:pPr>
      <w:rPr>
        <w:rFonts w:ascii="Courier New" w:hAnsi="Courier New" w:cs="Courier New" w:hint="default"/>
      </w:rPr>
    </w:lvl>
    <w:lvl w:ilvl="5" w:tplc="042A0005" w:tentative="1">
      <w:start w:val="1"/>
      <w:numFmt w:val="bullet"/>
      <w:lvlText w:val=""/>
      <w:lvlJc w:val="left"/>
      <w:pPr>
        <w:ind w:left="4020" w:hanging="360"/>
      </w:pPr>
      <w:rPr>
        <w:rFonts w:ascii="Wingdings" w:hAnsi="Wingdings" w:hint="default"/>
      </w:rPr>
    </w:lvl>
    <w:lvl w:ilvl="6" w:tplc="042A0001" w:tentative="1">
      <w:start w:val="1"/>
      <w:numFmt w:val="bullet"/>
      <w:lvlText w:val=""/>
      <w:lvlJc w:val="left"/>
      <w:pPr>
        <w:ind w:left="4740" w:hanging="360"/>
      </w:pPr>
      <w:rPr>
        <w:rFonts w:ascii="Symbol" w:hAnsi="Symbol" w:hint="default"/>
      </w:rPr>
    </w:lvl>
    <w:lvl w:ilvl="7" w:tplc="042A0003" w:tentative="1">
      <w:start w:val="1"/>
      <w:numFmt w:val="bullet"/>
      <w:lvlText w:val="o"/>
      <w:lvlJc w:val="left"/>
      <w:pPr>
        <w:ind w:left="5460" w:hanging="360"/>
      </w:pPr>
      <w:rPr>
        <w:rFonts w:ascii="Courier New" w:hAnsi="Courier New" w:cs="Courier New" w:hint="default"/>
      </w:rPr>
    </w:lvl>
    <w:lvl w:ilvl="8" w:tplc="042A0005" w:tentative="1">
      <w:start w:val="1"/>
      <w:numFmt w:val="bullet"/>
      <w:lvlText w:val=""/>
      <w:lvlJc w:val="left"/>
      <w:pPr>
        <w:ind w:left="6180" w:hanging="360"/>
      </w:pPr>
      <w:rPr>
        <w:rFonts w:ascii="Wingdings" w:hAnsi="Wingdings" w:hint="default"/>
      </w:rPr>
    </w:lvl>
  </w:abstractNum>
  <w:abstractNum w:abstractNumId="12" w15:restartNumberingAfterBreak="0">
    <w:nsid w:val="683C0467"/>
    <w:multiLevelType w:val="multilevel"/>
    <w:tmpl w:val="5E765734"/>
    <w:lvl w:ilvl="0">
      <w:start w:val="1"/>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lowerRoman"/>
      <w:pStyle w:val="Heading7"/>
      <w:lvlText w:val="%7)"/>
      <w:lvlJc w:val="right"/>
      <w:pPr>
        <w:ind w:left="0" w:firstLine="0"/>
      </w:pPr>
      <w:rPr>
        <w:rFonts w:hint="default"/>
      </w:rPr>
    </w:lvl>
    <w:lvl w:ilvl="7">
      <w:start w:val="1"/>
      <w:numFmt w:val="lowerLetter"/>
      <w:pStyle w:val="Heading8"/>
      <w:lvlText w:val="%8."/>
      <w:lvlJc w:val="left"/>
      <w:pPr>
        <w:ind w:left="0" w:firstLine="0"/>
      </w:pPr>
      <w:rPr>
        <w:rFonts w:hint="default"/>
      </w:rPr>
    </w:lvl>
    <w:lvl w:ilvl="8">
      <w:start w:val="1"/>
      <w:numFmt w:val="lowerRoman"/>
      <w:pStyle w:val="Heading9"/>
      <w:lvlText w:val="%9."/>
      <w:lvlJc w:val="right"/>
      <w:pPr>
        <w:ind w:left="0" w:firstLine="0"/>
      </w:pPr>
      <w:rPr>
        <w:rFonts w:hint="default"/>
      </w:rPr>
    </w:lvl>
  </w:abstractNum>
  <w:abstractNum w:abstractNumId="13" w15:restartNumberingAfterBreak="0">
    <w:nsid w:val="77F54EC6"/>
    <w:multiLevelType w:val="hybridMultilevel"/>
    <w:tmpl w:val="E7E275DE"/>
    <w:lvl w:ilvl="0" w:tplc="F2986C44">
      <w:numFmt w:val="bullet"/>
      <w:lvlText w:val="-"/>
      <w:lvlJc w:val="left"/>
      <w:pPr>
        <w:ind w:left="720" w:hanging="363"/>
      </w:pPr>
      <w:rPr>
        <w:rFonts w:ascii="Times New Roman" w:eastAsia="Arial" w:hAnsi="Times New Roman" w:cs="Times New Roman"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782A237A"/>
    <w:multiLevelType w:val="hybridMultilevel"/>
    <w:tmpl w:val="E1F4EA6E"/>
    <w:lvl w:ilvl="0" w:tplc="3C74A934">
      <w:numFmt w:val="bullet"/>
      <w:lvlText w:val=""/>
      <w:lvlJc w:val="left"/>
      <w:pPr>
        <w:ind w:left="720" w:hanging="360"/>
      </w:pPr>
      <w:rPr>
        <w:rFonts w:ascii="Symbol" w:eastAsia="MS Mincho"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7ACB11E4"/>
    <w:multiLevelType w:val="hybridMultilevel"/>
    <w:tmpl w:val="9E68A820"/>
    <w:lvl w:ilvl="0" w:tplc="E542B9D0">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BDC75BA"/>
    <w:multiLevelType w:val="hybridMultilevel"/>
    <w:tmpl w:val="45CE69BE"/>
    <w:lvl w:ilvl="0" w:tplc="4AD8BFDA">
      <w:numFmt w:val="bullet"/>
      <w:lvlText w:val="-"/>
      <w:lvlJc w:val="left"/>
      <w:pPr>
        <w:ind w:left="720" w:hanging="360"/>
      </w:pPr>
      <w:rPr>
        <w:rFonts w:ascii="Times New Roman" w:eastAsia="MS Mincho"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C58117C"/>
    <w:multiLevelType w:val="hybridMultilevel"/>
    <w:tmpl w:val="76F04EBC"/>
    <w:lvl w:ilvl="0" w:tplc="F3E2E3F2">
      <w:start w:val="2"/>
      <w:numFmt w:val="bullet"/>
      <w:lvlText w:val="-"/>
      <w:lvlJc w:val="left"/>
      <w:pPr>
        <w:ind w:left="720" w:hanging="363"/>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4"/>
  </w:num>
  <w:num w:numId="3">
    <w:abstractNumId w:val="13"/>
  </w:num>
  <w:num w:numId="4">
    <w:abstractNumId w:val="17"/>
  </w:num>
  <w:num w:numId="5">
    <w:abstractNumId w:val="11"/>
  </w:num>
  <w:num w:numId="6">
    <w:abstractNumId w:val="10"/>
  </w:num>
  <w:num w:numId="7">
    <w:abstractNumId w:val="16"/>
  </w:num>
  <w:num w:numId="8">
    <w:abstractNumId w:val="2"/>
  </w:num>
  <w:num w:numId="9">
    <w:abstractNumId w:val="7"/>
  </w:num>
  <w:num w:numId="10">
    <w:abstractNumId w:val="6"/>
  </w:num>
  <w:num w:numId="11">
    <w:abstractNumId w:val="14"/>
  </w:num>
  <w:num w:numId="12">
    <w:abstractNumId w:val="8"/>
  </w:num>
  <w:num w:numId="13">
    <w:abstractNumId w:val="15"/>
  </w:num>
  <w:num w:numId="14">
    <w:abstractNumId w:val="1"/>
  </w:num>
  <w:num w:numId="15">
    <w:abstractNumId w:val="3"/>
  </w:num>
  <w:num w:numId="16">
    <w:abstractNumId w:val="5"/>
  </w:num>
  <w:num w:numId="17">
    <w:abstractNumId w:val="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B5B"/>
    <w:rsid w:val="000022D2"/>
    <w:rsid w:val="0000356D"/>
    <w:rsid w:val="00003678"/>
    <w:rsid w:val="00006257"/>
    <w:rsid w:val="00006F95"/>
    <w:rsid w:val="00015C68"/>
    <w:rsid w:val="00017B3E"/>
    <w:rsid w:val="000202F7"/>
    <w:rsid w:val="00030B5F"/>
    <w:rsid w:val="00037746"/>
    <w:rsid w:val="00054C40"/>
    <w:rsid w:val="00055204"/>
    <w:rsid w:val="0005523A"/>
    <w:rsid w:val="00062A3C"/>
    <w:rsid w:val="0006334F"/>
    <w:rsid w:val="000664AD"/>
    <w:rsid w:val="00067C59"/>
    <w:rsid w:val="000734CF"/>
    <w:rsid w:val="000813CC"/>
    <w:rsid w:val="00081CAB"/>
    <w:rsid w:val="00084196"/>
    <w:rsid w:val="00084379"/>
    <w:rsid w:val="00084BBE"/>
    <w:rsid w:val="000962C3"/>
    <w:rsid w:val="000A4DD3"/>
    <w:rsid w:val="000A7524"/>
    <w:rsid w:val="000B168C"/>
    <w:rsid w:val="000B3FD4"/>
    <w:rsid w:val="000B4314"/>
    <w:rsid w:val="000B58DF"/>
    <w:rsid w:val="000B7C52"/>
    <w:rsid w:val="000C3128"/>
    <w:rsid w:val="000C3455"/>
    <w:rsid w:val="000C6119"/>
    <w:rsid w:val="000D002B"/>
    <w:rsid w:val="000D2303"/>
    <w:rsid w:val="000D3151"/>
    <w:rsid w:val="000D46FF"/>
    <w:rsid w:val="000D4A2A"/>
    <w:rsid w:val="000D5878"/>
    <w:rsid w:val="000E46BF"/>
    <w:rsid w:val="000E5845"/>
    <w:rsid w:val="000E5C91"/>
    <w:rsid w:val="000F5E29"/>
    <w:rsid w:val="000F7AA8"/>
    <w:rsid w:val="001059CE"/>
    <w:rsid w:val="00113108"/>
    <w:rsid w:val="00116602"/>
    <w:rsid w:val="001169F4"/>
    <w:rsid w:val="00116F74"/>
    <w:rsid w:val="001223FA"/>
    <w:rsid w:val="00126897"/>
    <w:rsid w:val="001279F4"/>
    <w:rsid w:val="00130C8E"/>
    <w:rsid w:val="001355B4"/>
    <w:rsid w:val="00140302"/>
    <w:rsid w:val="0014190E"/>
    <w:rsid w:val="00142B18"/>
    <w:rsid w:val="001430BB"/>
    <w:rsid w:val="00143480"/>
    <w:rsid w:val="00145D2B"/>
    <w:rsid w:val="00145F25"/>
    <w:rsid w:val="00154695"/>
    <w:rsid w:val="001546BA"/>
    <w:rsid w:val="001727C4"/>
    <w:rsid w:val="001766CD"/>
    <w:rsid w:val="0017694D"/>
    <w:rsid w:val="0018265F"/>
    <w:rsid w:val="001831BB"/>
    <w:rsid w:val="0018408D"/>
    <w:rsid w:val="00186909"/>
    <w:rsid w:val="00190617"/>
    <w:rsid w:val="00191462"/>
    <w:rsid w:val="001A620A"/>
    <w:rsid w:val="001A76E9"/>
    <w:rsid w:val="001B044B"/>
    <w:rsid w:val="001B5309"/>
    <w:rsid w:val="001C050C"/>
    <w:rsid w:val="001C0FCA"/>
    <w:rsid w:val="001C6C25"/>
    <w:rsid w:val="001C765F"/>
    <w:rsid w:val="001C7F68"/>
    <w:rsid w:val="001F079F"/>
    <w:rsid w:val="001F161D"/>
    <w:rsid w:val="00210A8D"/>
    <w:rsid w:val="00210F89"/>
    <w:rsid w:val="00213D36"/>
    <w:rsid w:val="00225098"/>
    <w:rsid w:val="00232ABD"/>
    <w:rsid w:val="00232C4A"/>
    <w:rsid w:val="00235996"/>
    <w:rsid w:val="00242F2B"/>
    <w:rsid w:val="00245A6D"/>
    <w:rsid w:val="00246A70"/>
    <w:rsid w:val="002675DE"/>
    <w:rsid w:val="0027072B"/>
    <w:rsid w:val="00271BF3"/>
    <w:rsid w:val="002731BD"/>
    <w:rsid w:val="00273C80"/>
    <w:rsid w:val="00282712"/>
    <w:rsid w:val="00283401"/>
    <w:rsid w:val="00292BA2"/>
    <w:rsid w:val="00292D02"/>
    <w:rsid w:val="0029310F"/>
    <w:rsid w:val="0029702B"/>
    <w:rsid w:val="002A1BDB"/>
    <w:rsid w:val="002A4FB0"/>
    <w:rsid w:val="002A5286"/>
    <w:rsid w:val="002A7929"/>
    <w:rsid w:val="002B3095"/>
    <w:rsid w:val="002B342E"/>
    <w:rsid w:val="002B49A7"/>
    <w:rsid w:val="002B4AAA"/>
    <w:rsid w:val="002B5224"/>
    <w:rsid w:val="002C1E01"/>
    <w:rsid w:val="002C3DF1"/>
    <w:rsid w:val="002C4317"/>
    <w:rsid w:val="002D2ECC"/>
    <w:rsid w:val="002D3A93"/>
    <w:rsid w:val="002E09D1"/>
    <w:rsid w:val="002E0D84"/>
    <w:rsid w:val="002E545A"/>
    <w:rsid w:val="002E6A53"/>
    <w:rsid w:val="002E6AF6"/>
    <w:rsid w:val="002E7549"/>
    <w:rsid w:val="002F477C"/>
    <w:rsid w:val="00300A21"/>
    <w:rsid w:val="0030777D"/>
    <w:rsid w:val="00310989"/>
    <w:rsid w:val="003128B2"/>
    <w:rsid w:val="003161FE"/>
    <w:rsid w:val="0031730E"/>
    <w:rsid w:val="00323D77"/>
    <w:rsid w:val="003321D7"/>
    <w:rsid w:val="0034066C"/>
    <w:rsid w:val="00341A4A"/>
    <w:rsid w:val="003425D2"/>
    <w:rsid w:val="003443D2"/>
    <w:rsid w:val="0035241E"/>
    <w:rsid w:val="00355A81"/>
    <w:rsid w:val="003648D5"/>
    <w:rsid w:val="00371F0D"/>
    <w:rsid w:val="00373116"/>
    <w:rsid w:val="0038296A"/>
    <w:rsid w:val="00384056"/>
    <w:rsid w:val="00386F4D"/>
    <w:rsid w:val="003A1A8F"/>
    <w:rsid w:val="003A3CA3"/>
    <w:rsid w:val="003A5E37"/>
    <w:rsid w:val="003A66DF"/>
    <w:rsid w:val="003A6CB4"/>
    <w:rsid w:val="003B2D59"/>
    <w:rsid w:val="003C50CF"/>
    <w:rsid w:val="003C62C3"/>
    <w:rsid w:val="003C738F"/>
    <w:rsid w:val="003D1F22"/>
    <w:rsid w:val="003D3B2C"/>
    <w:rsid w:val="003D6FF7"/>
    <w:rsid w:val="003E4F6B"/>
    <w:rsid w:val="003E6E74"/>
    <w:rsid w:val="003E7A2D"/>
    <w:rsid w:val="003F0A85"/>
    <w:rsid w:val="003F1762"/>
    <w:rsid w:val="003F3FD7"/>
    <w:rsid w:val="003F4EA0"/>
    <w:rsid w:val="003F508E"/>
    <w:rsid w:val="003F70FC"/>
    <w:rsid w:val="00402160"/>
    <w:rsid w:val="004073C2"/>
    <w:rsid w:val="004104B8"/>
    <w:rsid w:val="004124ED"/>
    <w:rsid w:val="0041576C"/>
    <w:rsid w:val="00415C53"/>
    <w:rsid w:val="00416AD3"/>
    <w:rsid w:val="00431540"/>
    <w:rsid w:val="00435EB6"/>
    <w:rsid w:val="0044189D"/>
    <w:rsid w:val="004433D6"/>
    <w:rsid w:val="00443E55"/>
    <w:rsid w:val="00445AF1"/>
    <w:rsid w:val="00450A0B"/>
    <w:rsid w:val="0046090A"/>
    <w:rsid w:val="004655D3"/>
    <w:rsid w:val="0046561C"/>
    <w:rsid w:val="004662AC"/>
    <w:rsid w:val="004757BB"/>
    <w:rsid w:val="004778C4"/>
    <w:rsid w:val="0048402B"/>
    <w:rsid w:val="00487229"/>
    <w:rsid w:val="004A2A88"/>
    <w:rsid w:val="004A5630"/>
    <w:rsid w:val="004A7DA7"/>
    <w:rsid w:val="004A7F37"/>
    <w:rsid w:val="004B3090"/>
    <w:rsid w:val="004C674D"/>
    <w:rsid w:val="004C778B"/>
    <w:rsid w:val="004C7EFA"/>
    <w:rsid w:val="004D38E1"/>
    <w:rsid w:val="004D63F1"/>
    <w:rsid w:val="004D6EEA"/>
    <w:rsid w:val="004E5D56"/>
    <w:rsid w:val="004F081D"/>
    <w:rsid w:val="004F1963"/>
    <w:rsid w:val="004F1A94"/>
    <w:rsid w:val="004F3EE9"/>
    <w:rsid w:val="004F41D2"/>
    <w:rsid w:val="004F716E"/>
    <w:rsid w:val="00503B7A"/>
    <w:rsid w:val="00510284"/>
    <w:rsid w:val="00515C53"/>
    <w:rsid w:val="00516E1C"/>
    <w:rsid w:val="00525AA9"/>
    <w:rsid w:val="00533728"/>
    <w:rsid w:val="00534019"/>
    <w:rsid w:val="00541440"/>
    <w:rsid w:val="005425BB"/>
    <w:rsid w:val="00552FFB"/>
    <w:rsid w:val="00554DE3"/>
    <w:rsid w:val="005559D0"/>
    <w:rsid w:val="00557365"/>
    <w:rsid w:val="00557BE9"/>
    <w:rsid w:val="005660F0"/>
    <w:rsid w:val="0057155C"/>
    <w:rsid w:val="00574C6A"/>
    <w:rsid w:val="00576249"/>
    <w:rsid w:val="00580B15"/>
    <w:rsid w:val="00581EFB"/>
    <w:rsid w:val="00582763"/>
    <w:rsid w:val="005831A7"/>
    <w:rsid w:val="00583948"/>
    <w:rsid w:val="0058612A"/>
    <w:rsid w:val="00586AE8"/>
    <w:rsid w:val="0059197E"/>
    <w:rsid w:val="00595342"/>
    <w:rsid w:val="00596780"/>
    <w:rsid w:val="005B1521"/>
    <w:rsid w:val="005B397C"/>
    <w:rsid w:val="005B62A6"/>
    <w:rsid w:val="005C0385"/>
    <w:rsid w:val="005C2EAD"/>
    <w:rsid w:val="005C740F"/>
    <w:rsid w:val="005D1EDB"/>
    <w:rsid w:val="005D4F37"/>
    <w:rsid w:val="005D5349"/>
    <w:rsid w:val="005E09DC"/>
    <w:rsid w:val="005E2DF4"/>
    <w:rsid w:val="005F14F9"/>
    <w:rsid w:val="005F22A7"/>
    <w:rsid w:val="005F399C"/>
    <w:rsid w:val="005F4D9B"/>
    <w:rsid w:val="005F59E1"/>
    <w:rsid w:val="005F6088"/>
    <w:rsid w:val="006006CF"/>
    <w:rsid w:val="006020D8"/>
    <w:rsid w:val="00603524"/>
    <w:rsid w:val="00605B93"/>
    <w:rsid w:val="00616C7F"/>
    <w:rsid w:val="00620499"/>
    <w:rsid w:val="006215FF"/>
    <w:rsid w:val="00624925"/>
    <w:rsid w:val="006258C6"/>
    <w:rsid w:val="00625B08"/>
    <w:rsid w:val="00627398"/>
    <w:rsid w:val="0062740E"/>
    <w:rsid w:val="00637650"/>
    <w:rsid w:val="00637A03"/>
    <w:rsid w:val="00640439"/>
    <w:rsid w:val="00640AD8"/>
    <w:rsid w:val="00647332"/>
    <w:rsid w:val="006612C3"/>
    <w:rsid w:val="00661B0C"/>
    <w:rsid w:val="00664993"/>
    <w:rsid w:val="00670181"/>
    <w:rsid w:val="00673DCF"/>
    <w:rsid w:val="00674C8E"/>
    <w:rsid w:val="006853C5"/>
    <w:rsid w:val="00686BBB"/>
    <w:rsid w:val="006873D7"/>
    <w:rsid w:val="00690965"/>
    <w:rsid w:val="00692694"/>
    <w:rsid w:val="006933AF"/>
    <w:rsid w:val="00694678"/>
    <w:rsid w:val="006A3A94"/>
    <w:rsid w:val="006A3B96"/>
    <w:rsid w:val="006B2FB6"/>
    <w:rsid w:val="006C0DA2"/>
    <w:rsid w:val="006D509F"/>
    <w:rsid w:val="006D6E37"/>
    <w:rsid w:val="006E2C43"/>
    <w:rsid w:val="006E5855"/>
    <w:rsid w:val="006F00F2"/>
    <w:rsid w:val="006F2FB5"/>
    <w:rsid w:val="006F30B9"/>
    <w:rsid w:val="006F3DFE"/>
    <w:rsid w:val="0070002D"/>
    <w:rsid w:val="007027F9"/>
    <w:rsid w:val="007072CB"/>
    <w:rsid w:val="007124E5"/>
    <w:rsid w:val="00712988"/>
    <w:rsid w:val="007146E4"/>
    <w:rsid w:val="0071577A"/>
    <w:rsid w:val="00716B8B"/>
    <w:rsid w:val="007241CB"/>
    <w:rsid w:val="00727171"/>
    <w:rsid w:val="00733894"/>
    <w:rsid w:val="00735BD8"/>
    <w:rsid w:val="00741BE1"/>
    <w:rsid w:val="007504DE"/>
    <w:rsid w:val="00753E10"/>
    <w:rsid w:val="0075424E"/>
    <w:rsid w:val="00763DDF"/>
    <w:rsid w:val="0077295C"/>
    <w:rsid w:val="00782E87"/>
    <w:rsid w:val="007861EE"/>
    <w:rsid w:val="00793006"/>
    <w:rsid w:val="00793437"/>
    <w:rsid w:val="007A1069"/>
    <w:rsid w:val="007A3D7A"/>
    <w:rsid w:val="007C6407"/>
    <w:rsid w:val="007C6825"/>
    <w:rsid w:val="007D37EE"/>
    <w:rsid w:val="007E0C59"/>
    <w:rsid w:val="007E27A1"/>
    <w:rsid w:val="007E6B06"/>
    <w:rsid w:val="007F1B55"/>
    <w:rsid w:val="007F1EB1"/>
    <w:rsid w:val="007F416D"/>
    <w:rsid w:val="007F5334"/>
    <w:rsid w:val="0080536B"/>
    <w:rsid w:val="00812CB6"/>
    <w:rsid w:val="0082724C"/>
    <w:rsid w:val="00831264"/>
    <w:rsid w:val="00843D1B"/>
    <w:rsid w:val="00844C81"/>
    <w:rsid w:val="00850B1B"/>
    <w:rsid w:val="0085283B"/>
    <w:rsid w:val="00855A56"/>
    <w:rsid w:val="0086159B"/>
    <w:rsid w:val="00862CCD"/>
    <w:rsid w:val="00867CCF"/>
    <w:rsid w:val="00867EB0"/>
    <w:rsid w:val="00870ADD"/>
    <w:rsid w:val="008742D3"/>
    <w:rsid w:val="008770BD"/>
    <w:rsid w:val="00881067"/>
    <w:rsid w:val="00884130"/>
    <w:rsid w:val="008875C3"/>
    <w:rsid w:val="0089244B"/>
    <w:rsid w:val="008A180D"/>
    <w:rsid w:val="008B35A6"/>
    <w:rsid w:val="008B4AE8"/>
    <w:rsid w:val="008B4BF2"/>
    <w:rsid w:val="008B6DFF"/>
    <w:rsid w:val="008B7343"/>
    <w:rsid w:val="008E2622"/>
    <w:rsid w:val="008E3B19"/>
    <w:rsid w:val="008E6C5E"/>
    <w:rsid w:val="008E71AC"/>
    <w:rsid w:val="008E721B"/>
    <w:rsid w:val="008F0369"/>
    <w:rsid w:val="008F0A8F"/>
    <w:rsid w:val="008F5E96"/>
    <w:rsid w:val="00903D50"/>
    <w:rsid w:val="00910626"/>
    <w:rsid w:val="0091401E"/>
    <w:rsid w:val="00914FEB"/>
    <w:rsid w:val="00915370"/>
    <w:rsid w:val="00915589"/>
    <w:rsid w:val="0092141C"/>
    <w:rsid w:val="00922492"/>
    <w:rsid w:val="009251F4"/>
    <w:rsid w:val="009256F4"/>
    <w:rsid w:val="0094124F"/>
    <w:rsid w:val="00942F40"/>
    <w:rsid w:val="009460E3"/>
    <w:rsid w:val="00971CF2"/>
    <w:rsid w:val="00974153"/>
    <w:rsid w:val="009768D6"/>
    <w:rsid w:val="00985D4C"/>
    <w:rsid w:val="00991110"/>
    <w:rsid w:val="00991154"/>
    <w:rsid w:val="00995BB5"/>
    <w:rsid w:val="009967C4"/>
    <w:rsid w:val="009A37DD"/>
    <w:rsid w:val="009A3C09"/>
    <w:rsid w:val="009A576C"/>
    <w:rsid w:val="009B2BAE"/>
    <w:rsid w:val="009B4806"/>
    <w:rsid w:val="009B7D16"/>
    <w:rsid w:val="009C069F"/>
    <w:rsid w:val="009C25CB"/>
    <w:rsid w:val="009C6F3B"/>
    <w:rsid w:val="009D14F5"/>
    <w:rsid w:val="009F1178"/>
    <w:rsid w:val="009F1935"/>
    <w:rsid w:val="009F42CD"/>
    <w:rsid w:val="009F4F32"/>
    <w:rsid w:val="00A00AC2"/>
    <w:rsid w:val="00A014C7"/>
    <w:rsid w:val="00A05A1C"/>
    <w:rsid w:val="00A070D2"/>
    <w:rsid w:val="00A078E5"/>
    <w:rsid w:val="00A20B51"/>
    <w:rsid w:val="00A23952"/>
    <w:rsid w:val="00A3754D"/>
    <w:rsid w:val="00A40E50"/>
    <w:rsid w:val="00A43751"/>
    <w:rsid w:val="00A4565D"/>
    <w:rsid w:val="00A51872"/>
    <w:rsid w:val="00A54991"/>
    <w:rsid w:val="00A600D3"/>
    <w:rsid w:val="00A618C9"/>
    <w:rsid w:val="00A66D53"/>
    <w:rsid w:val="00A70F7E"/>
    <w:rsid w:val="00A76EA4"/>
    <w:rsid w:val="00A85982"/>
    <w:rsid w:val="00A87660"/>
    <w:rsid w:val="00A87919"/>
    <w:rsid w:val="00A91F45"/>
    <w:rsid w:val="00A943AA"/>
    <w:rsid w:val="00A9535E"/>
    <w:rsid w:val="00A970FB"/>
    <w:rsid w:val="00A9755E"/>
    <w:rsid w:val="00A97917"/>
    <w:rsid w:val="00A97E48"/>
    <w:rsid w:val="00AA36FD"/>
    <w:rsid w:val="00AA4B5B"/>
    <w:rsid w:val="00AA5E93"/>
    <w:rsid w:val="00AA7B38"/>
    <w:rsid w:val="00AB5E0A"/>
    <w:rsid w:val="00AB6AC7"/>
    <w:rsid w:val="00AD26BD"/>
    <w:rsid w:val="00AD7CB6"/>
    <w:rsid w:val="00AE22E0"/>
    <w:rsid w:val="00AE727A"/>
    <w:rsid w:val="00AE7924"/>
    <w:rsid w:val="00AF10CB"/>
    <w:rsid w:val="00AF1BF9"/>
    <w:rsid w:val="00AF1E5A"/>
    <w:rsid w:val="00AF3987"/>
    <w:rsid w:val="00AF4438"/>
    <w:rsid w:val="00AF4771"/>
    <w:rsid w:val="00AF5CBD"/>
    <w:rsid w:val="00AF68C2"/>
    <w:rsid w:val="00B00571"/>
    <w:rsid w:val="00B159E1"/>
    <w:rsid w:val="00B171B3"/>
    <w:rsid w:val="00B2034E"/>
    <w:rsid w:val="00B20867"/>
    <w:rsid w:val="00B22471"/>
    <w:rsid w:val="00B26534"/>
    <w:rsid w:val="00B31DFB"/>
    <w:rsid w:val="00B337AF"/>
    <w:rsid w:val="00B41681"/>
    <w:rsid w:val="00B46A59"/>
    <w:rsid w:val="00B51FF6"/>
    <w:rsid w:val="00B52D55"/>
    <w:rsid w:val="00B57336"/>
    <w:rsid w:val="00B6010F"/>
    <w:rsid w:val="00B60790"/>
    <w:rsid w:val="00B62DC9"/>
    <w:rsid w:val="00B63614"/>
    <w:rsid w:val="00B661F7"/>
    <w:rsid w:val="00B662A2"/>
    <w:rsid w:val="00B67C3C"/>
    <w:rsid w:val="00B71052"/>
    <w:rsid w:val="00B71249"/>
    <w:rsid w:val="00B71784"/>
    <w:rsid w:val="00B74DC6"/>
    <w:rsid w:val="00B767C8"/>
    <w:rsid w:val="00B80C95"/>
    <w:rsid w:val="00B82406"/>
    <w:rsid w:val="00B82895"/>
    <w:rsid w:val="00B930FD"/>
    <w:rsid w:val="00BA4995"/>
    <w:rsid w:val="00BA7E5F"/>
    <w:rsid w:val="00BB2D96"/>
    <w:rsid w:val="00BB5DD6"/>
    <w:rsid w:val="00BC0F5E"/>
    <w:rsid w:val="00BD2375"/>
    <w:rsid w:val="00BD4B2A"/>
    <w:rsid w:val="00BD72E9"/>
    <w:rsid w:val="00BE1F37"/>
    <w:rsid w:val="00BE1F3B"/>
    <w:rsid w:val="00BE368C"/>
    <w:rsid w:val="00BF2698"/>
    <w:rsid w:val="00BF4132"/>
    <w:rsid w:val="00BF5F0B"/>
    <w:rsid w:val="00BF7DF3"/>
    <w:rsid w:val="00C008AD"/>
    <w:rsid w:val="00C06A51"/>
    <w:rsid w:val="00C107D5"/>
    <w:rsid w:val="00C1757D"/>
    <w:rsid w:val="00C17626"/>
    <w:rsid w:val="00C22FAB"/>
    <w:rsid w:val="00C25C55"/>
    <w:rsid w:val="00C3271A"/>
    <w:rsid w:val="00C32FBB"/>
    <w:rsid w:val="00C37285"/>
    <w:rsid w:val="00C4773F"/>
    <w:rsid w:val="00C47BA0"/>
    <w:rsid w:val="00C63D51"/>
    <w:rsid w:val="00C658A0"/>
    <w:rsid w:val="00C66264"/>
    <w:rsid w:val="00C8157D"/>
    <w:rsid w:val="00C81716"/>
    <w:rsid w:val="00C81BE2"/>
    <w:rsid w:val="00C81CC9"/>
    <w:rsid w:val="00C83375"/>
    <w:rsid w:val="00C93D70"/>
    <w:rsid w:val="00C968D1"/>
    <w:rsid w:val="00C97D68"/>
    <w:rsid w:val="00CA303C"/>
    <w:rsid w:val="00CA48ED"/>
    <w:rsid w:val="00CB0936"/>
    <w:rsid w:val="00CB17D6"/>
    <w:rsid w:val="00CB408F"/>
    <w:rsid w:val="00CB5611"/>
    <w:rsid w:val="00CC0A10"/>
    <w:rsid w:val="00CC0EDE"/>
    <w:rsid w:val="00CC1A75"/>
    <w:rsid w:val="00CC46B2"/>
    <w:rsid w:val="00CC4C5D"/>
    <w:rsid w:val="00CD1B6C"/>
    <w:rsid w:val="00CD4285"/>
    <w:rsid w:val="00CD4A08"/>
    <w:rsid w:val="00CD6E9F"/>
    <w:rsid w:val="00CE7F31"/>
    <w:rsid w:val="00CF1773"/>
    <w:rsid w:val="00D0341F"/>
    <w:rsid w:val="00D0478F"/>
    <w:rsid w:val="00D111CD"/>
    <w:rsid w:val="00D1312D"/>
    <w:rsid w:val="00D1799D"/>
    <w:rsid w:val="00D26B1B"/>
    <w:rsid w:val="00D30ABD"/>
    <w:rsid w:val="00D4378D"/>
    <w:rsid w:val="00D463AA"/>
    <w:rsid w:val="00D5778C"/>
    <w:rsid w:val="00D62365"/>
    <w:rsid w:val="00D625E5"/>
    <w:rsid w:val="00D74AEF"/>
    <w:rsid w:val="00D76443"/>
    <w:rsid w:val="00D836F8"/>
    <w:rsid w:val="00D86B6F"/>
    <w:rsid w:val="00D9481D"/>
    <w:rsid w:val="00DB2F00"/>
    <w:rsid w:val="00DC110D"/>
    <w:rsid w:val="00DC6D6B"/>
    <w:rsid w:val="00DD2A43"/>
    <w:rsid w:val="00DD2D39"/>
    <w:rsid w:val="00DE63B6"/>
    <w:rsid w:val="00DE63D4"/>
    <w:rsid w:val="00DE6CB0"/>
    <w:rsid w:val="00DF7328"/>
    <w:rsid w:val="00E0725A"/>
    <w:rsid w:val="00E1230D"/>
    <w:rsid w:val="00E12C3A"/>
    <w:rsid w:val="00E22648"/>
    <w:rsid w:val="00E2597F"/>
    <w:rsid w:val="00E3505D"/>
    <w:rsid w:val="00E36E47"/>
    <w:rsid w:val="00E42C02"/>
    <w:rsid w:val="00E522C3"/>
    <w:rsid w:val="00E55C23"/>
    <w:rsid w:val="00E56A6F"/>
    <w:rsid w:val="00E573B7"/>
    <w:rsid w:val="00E57BA4"/>
    <w:rsid w:val="00E70D65"/>
    <w:rsid w:val="00E71959"/>
    <w:rsid w:val="00E72BD6"/>
    <w:rsid w:val="00E8071C"/>
    <w:rsid w:val="00E81EF1"/>
    <w:rsid w:val="00E82144"/>
    <w:rsid w:val="00E82228"/>
    <w:rsid w:val="00E84AF6"/>
    <w:rsid w:val="00E84D35"/>
    <w:rsid w:val="00E91A64"/>
    <w:rsid w:val="00E91AC8"/>
    <w:rsid w:val="00EA0B9B"/>
    <w:rsid w:val="00EA123D"/>
    <w:rsid w:val="00EA39D4"/>
    <w:rsid w:val="00EB23B4"/>
    <w:rsid w:val="00EB6CF6"/>
    <w:rsid w:val="00EC0745"/>
    <w:rsid w:val="00EC2D02"/>
    <w:rsid w:val="00EC3E68"/>
    <w:rsid w:val="00EC64FD"/>
    <w:rsid w:val="00ED0343"/>
    <w:rsid w:val="00ED1065"/>
    <w:rsid w:val="00ED413E"/>
    <w:rsid w:val="00EE4E6D"/>
    <w:rsid w:val="00EE5BFD"/>
    <w:rsid w:val="00EE7512"/>
    <w:rsid w:val="00EF0529"/>
    <w:rsid w:val="00EF2ACC"/>
    <w:rsid w:val="00EF7EF7"/>
    <w:rsid w:val="00F02972"/>
    <w:rsid w:val="00F06D09"/>
    <w:rsid w:val="00F12592"/>
    <w:rsid w:val="00F15C8F"/>
    <w:rsid w:val="00F15FC6"/>
    <w:rsid w:val="00F16B8C"/>
    <w:rsid w:val="00F24451"/>
    <w:rsid w:val="00F24734"/>
    <w:rsid w:val="00F25805"/>
    <w:rsid w:val="00F4110E"/>
    <w:rsid w:val="00F442E7"/>
    <w:rsid w:val="00F556BC"/>
    <w:rsid w:val="00F55C17"/>
    <w:rsid w:val="00F572C4"/>
    <w:rsid w:val="00F60602"/>
    <w:rsid w:val="00F63C06"/>
    <w:rsid w:val="00F7076E"/>
    <w:rsid w:val="00F71BA3"/>
    <w:rsid w:val="00F725CC"/>
    <w:rsid w:val="00F7283E"/>
    <w:rsid w:val="00F75D32"/>
    <w:rsid w:val="00F776DF"/>
    <w:rsid w:val="00F81C85"/>
    <w:rsid w:val="00F8269A"/>
    <w:rsid w:val="00F84067"/>
    <w:rsid w:val="00F8522E"/>
    <w:rsid w:val="00F87D05"/>
    <w:rsid w:val="00F91E4B"/>
    <w:rsid w:val="00F979CD"/>
    <w:rsid w:val="00FB0017"/>
    <w:rsid w:val="00FC2B10"/>
    <w:rsid w:val="00FC4EE5"/>
    <w:rsid w:val="00FD002D"/>
    <w:rsid w:val="00FD103D"/>
    <w:rsid w:val="00FD2CD9"/>
    <w:rsid w:val="00FD44DE"/>
    <w:rsid w:val="00FD5943"/>
    <w:rsid w:val="00FD61EE"/>
    <w:rsid w:val="00FE6455"/>
    <w:rsid w:val="00FF1197"/>
    <w:rsid w:val="00FF5E8C"/>
    <w:rsid w:val="00FF7FB7"/>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21C1F"/>
  <w15:chartTrackingRefBased/>
  <w15:docId w15:val="{2C8C2139-5C56-4DC0-B226-A784EAFF3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68D6"/>
    <w:pPr>
      <w:spacing w:before="120"/>
      <w:jc w:val="both"/>
    </w:pPr>
    <w:rPr>
      <w:rFonts w:ascii="Times New Roman" w:eastAsia="MS Mincho" w:hAnsi="Times New Roman"/>
      <w:sz w:val="26"/>
      <w:szCs w:val="24"/>
      <w:lang w:eastAsia="ja-JP"/>
    </w:rPr>
  </w:style>
  <w:style w:type="paragraph" w:styleId="Heading1">
    <w:name w:val="heading 1"/>
    <w:basedOn w:val="Normal"/>
    <w:next w:val="Normal"/>
    <w:link w:val="Heading1Char"/>
    <w:uiPriority w:val="9"/>
    <w:qFormat/>
    <w:rsid w:val="003F3FD7"/>
    <w:pPr>
      <w:keepNext/>
      <w:numPr>
        <w:numId w:val="1"/>
      </w:numPr>
      <w:spacing w:before="240" w:after="60"/>
      <w:jc w:val="center"/>
      <w:outlineLvl w:val="0"/>
    </w:pPr>
    <w:rPr>
      <w:rFonts w:cs="Arial"/>
      <w:b/>
      <w:bCs/>
      <w:kern w:val="32"/>
      <w:szCs w:val="32"/>
    </w:rPr>
  </w:style>
  <w:style w:type="paragraph" w:styleId="Heading2">
    <w:name w:val="heading 2"/>
    <w:basedOn w:val="Normal"/>
    <w:next w:val="Normal"/>
    <w:link w:val="Heading2Char"/>
    <w:uiPriority w:val="9"/>
    <w:qFormat/>
    <w:rsid w:val="000A7524"/>
    <w:pPr>
      <w:keepNext/>
      <w:numPr>
        <w:ilvl w:val="1"/>
        <w:numId w:val="1"/>
      </w:numPr>
      <w:spacing w:before="240" w:after="60"/>
      <w:outlineLvl w:val="1"/>
    </w:pPr>
    <w:rPr>
      <w:rFonts w:cs="Arial"/>
      <w:b/>
      <w:bCs/>
      <w:i/>
      <w:iCs/>
      <w:szCs w:val="28"/>
    </w:rPr>
  </w:style>
  <w:style w:type="paragraph" w:styleId="Heading3">
    <w:name w:val="heading 3"/>
    <w:basedOn w:val="Normal"/>
    <w:next w:val="Normal"/>
    <w:link w:val="Heading3Char"/>
    <w:uiPriority w:val="9"/>
    <w:qFormat/>
    <w:rsid w:val="00AF3987"/>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qFormat/>
    <w:rsid w:val="009C069F"/>
    <w:pPr>
      <w:keepNext/>
      <w:numPr>
        <w:ilvl w:val="3"/>
        <w:numId w:val="1"/>
      </w:numPr>
      <w:spacing w:before="240" w:after="60"/>
      <w:outlineLvl w:val="3"/>
    </w:pPr>
    <w:rPr>
      <w:b/>
      <w:bCs/>
      <w:szCs w:val="28"/>
    </w:rPr>
  </w:style>
  <w:style w:type="paragraph" w:styleId="Heading5">
    <w:name w:val="heading 5"/>
    <w:basedOn w:val="Normal"/>
    <w:next w:val="Normal"/>
    <w:link w:val="Heading5Char"/>
    <w:uiPriority w:val="9"/>
    <w:qFormat/>
    <w:rsid w:val="00D625E5"/>
    <w:pPr>
      <w:keepNext/>
      <w:keepLines/>
      <w:numPr>
        <w:ilvl w:val="4"/>
        <w:numId w:val="1"/>
      </w:numPr>
      <w:spacing w:before="40"/>
      <w:outlineLvl w:val="4"/>
    </w:pPr>
    <w:rPr>
      <w:rFonts w:eastAsia="Times New Roman"/>
      <w:i/>
    </w:rPr>
  </w:style>
  <w:style w:type="paragraph" w:styleId="Heading6">
    <w:name w:val="heading 6"/>
    <w:basedOn w:val="Normal"/>
    <w:next w:val="Normal"/>
    <w:link w:val="Heading6Char"/>
    <w:uiPriority w:val="9"/>
    <w:qFormat/>
    <w:rsid w:val="0094124F"/>
    <w:pPr>
      <w:keepNext/>
      <w:keepLines/>
      <w:numPr>
        <w:ilvl w:val="5"/>
        <w:numId w:val="1"/>
      </w:numPr>
      <w:spacing w:before="40"/>
      <w:outlineLvl w:val="5"/>
    </w:pPr>
    <w:rPr>
      <w:rFonts w:ascii="Cambria" w:eastAsia="Times New Roman" w:hAnsi="Cambria"/>
      <w:color w:val="243F60"/>
    </w:rPr>
  </w:style>
  <w:style w:type="paragraph" w:styleId="Heading7">
    <w:name w:val="heading 7"/>
    <w:basedOn w:val="Normal"/>
    <w:next w:val="Normal"/>
    <w:link w:val="Heading7Char"/>
    <w:uiPriority w:val="9"/>
    <w:qFormat/>
    <w:rsid w:val="0094124F"/>
    <w:pPr>
      <w:keepNext/>
      <w:keepLines/>
      <w:numPr>
        <w:ilvl w:val="6"/>
        <w:numId w:val="1"/>
      </w:numPr>
      <w:spacing w:before="40"/>
      <w:outlineLvl w:val="6"/>
    </w:pPr>
    <w:rPr>
      <w:rFonts w:ascii="Cambria" w:eastAsia="Times New Roman" w:hAnsi="Cambria"/>
      <w:i/>
      <w:iCs/>
      <w:color w:val="243F60"/>
    </w:rPr>
  </w:style>
  <w:style w:type="paragraph" w:styleId="Heading8">
    <w:name w:val="heading 8"/>
    <w:basedOn w:val="Normal"/>
    <w:next w:val="Normal"/>
    <w:link w:val="Heading8Char"/>
    <w:uiPriority w:val="9"/>
    <w:qFormat/>
    <w:rsid w:val="0094124F"/>
    <w:pPr>
      <w:keepNext/>
      <w:keepLines/>
      <w:numPr>
        <w:ilvl w:val="7"/>
        <w:numId w:val="1"/>
      </w:numPr>
      <w:spacing w:before="40"/>
      <w:outlineLvl w:val="7"/>
    </w:pPr>
    <w:rPr>
      <w:rFonts w:ascii="Cambria" w:eastAsia="Times New Roman" w:hAnsi="Cambria"/>
      <w:color w:val="272727"/>
      <w:sz w:val="21"/>
      <w:szCs w:val="21"/>
    </w:rPr>
  </w:style>
  <w:style w:type="paragraph" w:styleId="Heading9">
    <w:name w:val="heading 9"/>
    <w:basedOn w:val="Normal"/>
    <w:next w:val="Normal"/>
    <w:link w:val="Heading9Char"/>
    <w:uiPriority w:val="9"/>
    <w:semiHidden/>
    <w:unhideWhenUsed/>
    <w:qFormat/>
    <w:rsid w:val="003F3FD7"/>
    <w:pPr>
      <w:numPr>
        <w:ilvl w:val="8"/>
        <w:numId w:val="1"/>
      </w:numPr>
      <w:spacing w:before="240" w:after="60"/>
      <w:outlineLvl w:val="8"/>
    </w:pPr>
    <w:rPr>
      <w:rFonts w:eastAsia="Times New Roma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3F3FD7"/>
    <w:rPr>
      <w:rFonts w:ascii="Times New Roman" w:eastAsia="MS Mincho" w:hAnsi="Times New Roman" w:cs="Arial"/>
      <w:b/>
      <w:bCs/>
      <w:kern w:val="32"/>
      <w:sz w:val="26"/>
      <w:szCs w:val="32"/>
      <w:lang w:eastAsia="ja-JP"/>
    </w:rPr>
  </w:style>
  <w:style w:type="character" w:customStyle="1" w:styleId="Heading2Char">
    <w:name w:val="Heading 2 Char"/>
    <w:link w:val="Heading2"/>
    <w:uiPriority w:val="9"/>
    <w:rsid w:val="000A7524"/>
    <w:rPr>
      <w:rFonts w:ascii="Times New Roman" w:eastAsia="MS Mincho" w:hAnsi="Times New Roman" w:cs="Arial"/>
      <w:b/>
      <w:bCs/>
      <w:i/>
      <w:iCs/>
      <w:sz w:val="26"/>
      <w:szCs w:val="28"/>
      <w:lang w:eastAsia="ja-JP"/>
    </w:rPr>
  </w:style>
  <w:style w:type="character" w:customStyle="1" w:styleId="Heading3Char">
    <w:name w:val="Heading 3 Char"/>
    <w:link w:val="Heading3"/>
    <w:uiPriority w:val="9"/>
    <w:rsid w:val="00AF3987"/>
    <w:rPr>
      <w:rFonts w:ascii="Times New Roman" w:eastAsia="MS Mincho" w:hAnsi="Times New Roman" w:cs="Arial"/>
      <w:b/>
      <w:bCs/>
      <w:sz w:val="26"/>
      <w:szCs w:val="26"/>
      <w:lang w:eastAsia="ja-JP"/>
    </w:rPr>
  </w:style>
  <w:style w:type="character" w:customStyle="1" w:styleId="Heading4Char">
    <w:name w:val="Heading 4 Char"/>
    <w:link w:val="Heading4"/>
    <w:uiPriority w:val="9"/>
    <w:rsid w:val="009C069F"/>
    <w:rPr>
      <w:rFonts w:ascii="Times New Roman" w:eastAsia="MS Mincho" w:hAnsi="Times New Roman"/>
      <w:b/>
      <w:bCs/>
      <w:sz w:val="26"/>
      <w:szCs w:val="28"/>
      <w:lang w:eastAsia="ja-JP"/>
    </w:rPr>
  </w:style>
  <w:style w:type="character" w:customStyle="1" w:styleId="Heading5Char">
    <w:name w:val="Heading 5 Char"/>
    <w:link w:val="Heading5"/>
    <w:uiPriority w:val="9"/>
    <w:rsid w:val="00D625E5"/>
    <w:rPr>
      <w:rFonts w:ascii="Times New Roman" w:eastAsia="Times New Roman" w:hAnsi="Times New Roman"/>
      <w:i/>
      <w:sz w:val="26"/>
      <w:szCs w:val="24"/>
      <w:lang w:eastAsia="ja-JP"/>
    </w:rPr>
  </w:style>
  <w:style w:type="character" w:customStyle="1" w:styleId="Heading6Char">
    <w:name w:val="Heading 6 Char"/>
    <w:link w:val="Heading6"/>
    <w:uiPriority w:val="9"/>
    <w:rsid w:val="0094124F"/>
    <w:rPr>
      <w:rFonts w:ascii="Cambria" w:eastAsia="Times New Roman" w:hAnsi="Cambria"/>
      <w:color w:val="243F60"/>
      <w:sz w:val="26"/>
      <w:szCs w:val="24"/>
      <w:lang w:eastAsia="ja-JP"/>
    </w:rPr>
  </w:style>
  <w:style w:type="character" w:customStyle="1" w:styleId="Heading7Char">
    <w:name w:val="Heading 7 Char"/>
    <w:link w:val="Heading7"/>
    <w:uiPriority w:val="9"/>
    <w:rsid w:val="0094124F"/>
    <w:rPr>
      <w:rFonts w:ascii="Cambria" w:eastAsia="Times New Roman" w:hAnsi="Cambria"/>
      <w:i/>
      <w:iCs/>
      <w:color w:val="243F60"/>
      <w:sz w:val="26"/>
      <w:szCs w:val="24"/>
      <w:lang w:eastAsia="ja-JP"/>
    </w:rPr>
  </w:style>
  <w:style w:type="character" w:customStyle="1" w:styleId="Heading8Char">
    <w:name w:val="Heading 8 Char"/>
    <w:link w:val="Heading8"/>
    <w:uiPriority w:val="9"/>
    <w:rsid w:val="0094124F"/>
    <w:rPr>
      <w:rFonts w:ascii="Cambria" w:eastAsia="Times New Roman" w:hAnsi="Cambria"/>
      <w:color w:val="272727"/>
      <w:sz w:val="21"/>
      <w:szCs w:val="21"/>
      <w:lang w:eastAsia="ja-JP"/>
    </w:rPr>
  </w:style>
  <w:style w:type="paragraph" w:styleId="ListParagraph">
    <w:name w:val="List Paragraph"/>
    <w:basedOn w:val="Normal"/>
    <w:uiPriority w:val="34"/>
    <w:qFormat/>
    <w:rsid w:val="009F1178"/>
    <w:pPr>
      <w:ind w:left="720"/>
    </w:pPr>
  </w:style>
  <w:style w:type="table" w:styleId="TableGrid">
    <w:name w:val="Table Grid"/>
    <w:basedOn w:val="TableNormal"/>
    <w:uiPriority w:val="39"/>
    <w:rsid w:val="00CD1B6C"/>
    <w:pPr>
      <w:spacing w:line="360" w:lineRule="auto"/>
    </w:pPr>
    <w:rPr>
      <w:rFonts w:ascii="Times New Roman" w:eastAsia="Arial" w:hAnsi="Times New Roman" w:cs="Arial"/>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rFonts w:ascii="Times New Roman" w:hAnsi="Times New Roman"/>
        <w:b/>
        <w:sz w:val="26"/>
      </w:rPr>
    </w:tblStylePr>
  </w:style>
  <w:style w:type="character" w:styleId="Hyperlink">
    <w:name w:val="Hyperlink"/>
    <w:uiPriority w:val="99"/>
    <w:rsid w:val="009F1178"/>
    <w:rPr>
      <w:color w:val="0000FF"/>
      <w:u w:val="single"/>
    </w:rPr>
  </w:style>
  <w:style w:type="paragraph" w:styleId="TOCHeading">
    <w:name w:val="TOC Heading"/>
    <w:basedOn w:val="Heading1"/>
    <w:next w:val="Normal"/>
    <w:uiPriority w:val="39"/>
    <w:qFormat/>
    <w:rsid w:val="002731BD"/>
    <w:pPr>
      <w:spacing w:line="259" w:lineRule="auto"/>
      <w:outlineLvl w:val="9"/>
    </w:pPr>
    <w:rPr>
      <w:lang w:val="en-US"/>
    </w:rPr>
  </w:style>
  <w:style w:type="paragraph" w:styleId="TOC1">
    <w:name w:val="toc 1"/>
    <w:basedOn w:val="Normal"/>
    <w:next w:val="Normal"/>
    <w:link w:val="TOC1Char"/>
    <w:autoRedefine/>
    <w:uiPriority w:val="39"/>
    <w:unhideWhenUsed/>
    <w:rsid w:val="002B342E"/>
    <w:pPr>
      <w:tabs>
        <w:tab w:val="right" w:leader="dot" w:pos="9061"/>
      </w:tabs>
      <w:spacing w:after="100"/>
      <w:jc w:val="left"/>
    </w:pPr>
  </w:style>
  <w:style w:type="character" w:customStyle="1" w:styleId="TOC1Char">
    <w:name w:val="TOC 1 Char"/>
    <w:link w:val="TOC1"/>
    <w:uiPriority w:val="39"/>
    <w:rsid w:val="002B342E"/>
    <w:rPr>
      <w:rFonts w:ascii="Times New Roman" w:eastAsia="MS Mincho" w:hAnsi="Times New Roman"/>
      <w:sz w:val="26"/>
      <w:szCs w:val="24"/>
      <w:lang w:eastAsia="ja-JP"/>
    </w:rPr>
  </w:style>
  <w:style w:type="paragraph" w:styleId="TOC2">
    <w:name w:val="toc 2"/>
    <w:basedOn w:val="Normal"/>
    <w:next w:val="Normal"/>
    <w:autoRedefine/>
    <w:uiPriority w:val="39"/>
    <w:unhideWhenUsed/>
    <w:rsid w:val="004B3090"/>
    <w:pPr>
      <w:tabs>
        <w:tab w:val="right" w:leader="dot" w:pos="9061"/>
      </w:tabs>
      <w:spacing w:after="100"/>
      <w:ind w:left="220"/>
      <w:jc w:val="left"/>
    </w:pPr>
  </w:style>
  <w:style w:type="paragraph" w:styleId="TOC3">
    <w:name w:val="toc 3"/>
    <w:basedOn w:val="Normal"/>
    <w:next w:val="Normal"/>
    <w:autoRedefine/>
    <w:uiPriority w:val="39"/>
    <w:unhideWhenUsed/>
    <w:rsid w:val="0035241E"/>
    <w:pPr>
      <w:spacing w:after="100"/>
      <w:ind w:left="440"/>
    </w:pPr>
  </w:style>
  <w:style w:type="paragraph" w:styleId="Header">
    <w:name w:val="header"/>
    <w:basedOn w:val="Normal"/>
    <w:link w:val="HeaderChar"/>
    <w:uiPriority w:val="99"/>
    <w:unhideWhenUsed/>
    <w:rsid w:val="00640AD8"/>
    <w:pPr>
      <w:tabs>
        <w:tab w:val="center" w:pos="4513"/>
        <w:tab w:val="right" w:pos="9026"/>
      </w:tabs>
    </w:pPr>
  </w:style>
  <w:style w:type="character" w:customStyle="1" w:styleId="HeaderChar">
    <w:name w:val="Header Char"/>
    <w:link w:val="Header"/>
    <w:uiPriority w:val="99"/>
    <w:rsid w:val="00640AD8"/>
    <w:rPr>
      <w:rFonts w:ascii="Arial" w:eastAsia="Arial" w:hAnsi="Arial" w:cs="Arial"/>
      <w:lang w:val="vi-VN"/>
    </w:rPr>
  </w:style>
  <w:style w:type="paragraph" w:customStyle="1" w:styleId="TNNormalIndent">
    <w:name w:val="TN_Normal_Indent"/>
    <w:basedOn w:val="Normal"/>
    <w:link w:val="TNNormalIndentChar"/>
    <w:qFormat/>
    <w:rsid w:val="00084379"/>
    <w:pPr>
      <w:ind w:firstLine="851"/>
      <w:jc w:val="left"/>
    </w:pPr>
    <w:rPr>
      <w:bCs/>
      <w:szCs w:val="50"/>
    </w:rPr>
  </w:style>
  <w:style w:type="character" w:customStyle="1" w:styleId="TNNormalIndentChar">
    <w:name w:val="TN_Normal_Indent Char"/>
    <w:link w:val="TNNormalIndent"/>
    <w:rsid w:val="00084379"/>
    <w:rPr>
      <w:rFonts w:ascii="Times New Roman" w:eastAsia="MS Mincho" w:hAnsi="Times New Roman"/>
      <w:bCs/>
      <w:sz w:val="26"/>
      <w:szCs w:val="50"/>
      <w:lang w:eastAsia="ja-JP"/>
    </w:rPr>
  </w:style>
  <w:style w:type="paragraph" w:customStyle="1" w:styleId="Style2">
    <w:name w:val="Style2"/>
    <w:basedOn w:val="Normal"/>
    <w:link w:val="Style2Char"/>
    <w:qFormat/>
    <w:rsid w:val="00991154"/>
    <w:rPr>
      <w:b/>
      <w:bCs/>
      <w:sz w:val="36"/>
      <w:szCs w:val="36"/>
      <w:lang w:val="en-US"/>
    </w:rPr>
  </w:style>
  <w:style w:type="character" w:customStyle="1" w:styleId="Style2Char">
    <w:name w:val="Style2 Char"/>
    <w:link w:val="Style2"/>
    <w:rsid w:val="00991154"/>
    <w:rPr>
      <w:rFonts w:ascii="Times New Roman" w:eastAsia="Arial" w:hAnsi="Times New Roman" w:cs="Times New Roman"/>
      <w:b/>
      <w:bCs/>
      <w:sz w:val="36"/>
      <w:szCs w:val="36"/>
    </w:rPr>
  </w:style>
  <w:style w:type="paragraph" w:customStyle="1" w:styleId="Style3">
    <w:name w:val="Style3"/>
    <w:basedOn w:val="Normal"/>
    <w:link w:val="Style3Char"/>
    <w:qFormat/>
    <w:rsid w:val="00991154"/>
    <w:pPr>
      <w:ind w:left="2790"/>
    </w:pPr>
    <w:rPr>
      <w:sz w:val="32"/>
      <w:szCs w:val="32"/>
    </w:rPr>
  </w:style>
  <w:style w:type="character" w:customStyle="1" w:styleId="Style3Char">
    <w:name w:val="Style3 Char"/>
    <w:link w:val="Style3"/>
    <w:rsid w:val="00991154"/>
    <w:rPr>
      <w:rFonts w:ascii="Times New Roman" w:eastAsia="Arial" w:hAnsi="Times New Roman" w:cs="Times New Roman"/>
      <w:sz w:val="32"/>
      <w:szCs w:val="32"/>
      <w:lang w:val="vi-VN"/>
    </w:rPr>
  </w:style>
  <w:style w:type="paragraph" w:customStyle="1" w:styleId="Style4">
    <w:name w:val="Style4"/>
    <w:basedOn w:val="Normal"/>
    <w:link w:val="Style4Char"/>
    <w:qFormat/>
    <w:rsid w:val="00991154"/>
    <w:rPr>
      <w:b/>
      <w:bCs/>
      <w:szCs w:val="26"/>
    </w:rPr>
  </w:style>
  <w:style w:type="character" w:customStyle="1" w:styleId="Style4Char">
    <w:name w:val="Style4 Char"/>
    <w:link w:val="Style4"/>
    <w:rsid w:val="00991154"/>
    <w:rPr>
      <w:rFonts w:ascii="Times New Roman" w:eastAsia="Arial" w:hAnsi="Times New Roman" w:cs="Times New Roman"/>
      <w:b/>
      <w:bCs/>
      <w:sz w:val="26"/>
      <w:szCs w:val="26"/>
      <w:lang w:val="vi-VN"/>
    </w:rPr>
  </w:style>
  <w:style w:type="table" w:styleId="PlainTable3">
    <w:name w:val="Plain Table 3"/>
    <w:basedOn w:val="TableNormal"/>
    <w:uiPriority w:val="43"/>
    <w:rsid w:val="0075424E"/>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paragraph" w:customStyle="1" w:styleId="tabletext">
    <w:name w:val="table text"/>
    <w:basedOn w:val="Normal"/>
    <w:link w:val="tabletextChar"/>
    <w:qFormat/>
    <w:rsid w:val="00F7283E"/>
    <w:pPr>
      <w:jc w:val="left"/>
    </w:pPr>
    <w:rPr>
      <w:lang w:val="en-US"/>
    </w:rPr>
  </w:style>
  <w:style w:type="character" w:customStyle="1" w:styleId="tabletextChar">
    <w:name w:val="table text Char"/>
    <w:link w:val="tabletext"/>
    <w:rsid w:val="00F7283E"/>
    <w:rPr>
      <w:rFonts w:ascii="Times New Roman" w:eastAsia="MS Mincho" w:hAnsi="Times New Roman"/>
      <w:sz w:val="26"/>
      <w:szCs w:val="24"/>
      <w:lang w:val="en-US" w:eastAsia="ja-JP"/>
    </w:rPr>
  </w:style>
  <w:style w:type="table" w:customStyle="1" w:styleId="TableGridLight1">
    <w:name w:val="Table Grid Light1"/>
    <w:basedOn w:val="TableNormal"/>
    <w:uiPriority w:val="40"/>
    <w:rsid w:val="0075424E"/>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GridTable1Light">
    <w:name w:val="Grid Table 1 Light"/>
    <w:basedOn w:val="TableNormal"/>
    <w:uiPriority w:val="46"/>
    <w:rsid w:val="00533728"/>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paragraph" w:customStyle="1" w:styleId="Style5">
    <w:name w:val="Style5"/>
    <w:basedOn w:val="Normal"/>
    <w:link w:val="Style5Char"/>
    <w:qFormat/>
    <w:rsid w:val="000E46BF"/>
    <w:pPr>
      <w:jc w:val="center"/>
    </w:pPr>
    <w:rPr>
      <w:b/>
      <w:bCs/>
      <w:sz w:val="32"/>
      <w:szCs w:val="32"/>
    </w:rPr>
  </w:style>
  <w:style w:type="character" w:customStyle="1" w:styleId="Style5Char">
    <w:name w:val="Style5 Char"/>
    <w:link w:val="Style5"/>
    <w:rsid w:val="000E46BF"/>
    <w:rPr>
      <w:rFonts w:ascii="Times New Roman" w:eastAsia="Arial" w:hAnsi="Times New Roman" w:cs="Times New Roman"/>
      <w:b/>
      <w:bCs/>
      <w:sz w:val="32"/>
      <w:szCs w:val="32"/>
      <w:lang w:val="vi-VN"/>
    </w:rPr>
  </w:style>
  <w:style w:type="paragraph" w:customStyle="1" w:styleId="sodo">
    <w:name w:val="sodo"/>
    <w:basedOn w:val="Normal"/>
    <w:link w:val="sodoChar"/>
    <w:qFormat/>
    <w:rsid w:val="00130C8E"/>
    <w:pPr>
      <w:keepNext/>
    </w:pPr>
  </w:style>
  <w:style w:type="character" w:customStyle="1" w:styleId="sodoChar">
    <w:name w:val="sodo Char"/>
    <w:link w:val="sodo"/>
    <w:rsid w:val="00130C8E"/>
    <w:rPr>
      <w:rFonts w:ascii="Times New Roman" w:eastAsia="Arial" w:hAnsi="Times New Roman" w:cs="Arial"/>
      <w:sz w:val="26"/>
      <w:lang w:val="vi-VN"/>
    </w:rPr>
  </w:style>
  <w:style w:type="paragraph" w:customStyle="1" w:styleId="tabletitle">
    <w:name w:val="table title"/>
    <w:basedOn w:val="Normal"/>
    <w:link w:val="tabletitleChar"/>
    <w:qFormat/>
    <w:rsid w:val="00AF1E5A"/>
    <w:pPr>
      <w:jc w:val="left"/>
    </w:pPr>
    <w:rPr>
      <w:b/>
    </w:rPr>
  </w:style>
  <w:style w:type="character" w:customStyle="1" w:styleId="tabletitleChar">
    <w:name w:val="table title Char"/>
    <w:link w:val="tabletitle"/>
    <w:rsid w:val="00AF1E5A"/>
    <w:rPr>
      <w:rFonts w:ascii="Times New Roman" w:eastAsia="Arial" w:hAnsi="Times New Roman" w:cs="Arial"/>
      <w:b/>
      <w:sz w:val="26"/>
      <w:lang w:val="vi-VN"/>
    </w:rPr>
  </w:style>
  <w:style w:type="character" w:styleId="CommentReference">
    <w:name w:val="annotation reference"/>
    <w:uiPriority w:val="99"/>
    <w:semiHidden/>
    <w:unhideWhenUsed/>
    <w:rsid w:val="00942F40"/>
    <w:rPr>
      <w:sz w:val="16"/>
      <w:szCs w:val="16"/>
    </w:rPr>
  </w:style>
  <w:style w:type="paragraph" w:styleId="CommentText">
    <w:name w:val="annotation text"/>
    <w:basedOn w:val="Normal"/>
    <w:link w:val="CommentTextChar"/>
    <w:uiPriority w:val="99"/>
    <w:semiHidden/>
    <w:unhideWhenUsed/>
    <w:rsid w:val="00942F40"/>
    <w:rPr>
      <w:sz w:val="20"/>
      <w:szCs w:val="20"/>
    </w:rPr>
  </w:style>
  <w:style w:type="character" w:customStyle="1" w:styleId="CommentTextChar">
    <w:name w:val="Comment Text Char"/>
    <w:link w:val="CommentText"/>
    <w:uiPriority w:val="99"/>
    <w:semiHidden/>
    <w:rsid w:val="00942F40"/>
    <w:rPr>
      <w:rFonts w:ascii="Times New Roman" w:eastAsia="Arial" w:hAnsi="Times New Roman" w:cs="Arial"/>
      <w:sz w:val="20"/>
      <w:szCs w:val="20"/>
      <w:lang w:val="vi-VN"/>
    </w:rPr>
  </w:style>
  <w:style w:type="paragraph" w:customStyle="1" w:styleId="tablesource">
    <w:name w:val="table source"/>
    <w:basedOn w:val="Normal"/>
    <w:link w:val="tablesourceChar"/>
    <w:qFormat/>
    <w:rsid w:val="00867EB0"/>
    <w:pPr>
      <w:jc w:val="center"/>
    </w:pPr>
    <w:rPr>
      <w:i/>
      <w:szCs w:val="20"/>
      <w:lang w:val="en-US"/>
    </w:rPr>
  </w:style>
  <w:style w:type="character" w:customStyle="1" w:styleId="tablesourceChar">
    <w:name w:val="table source Char"/>
    <w:link w:val="tablesource"/>
    <w:rsid w:val="00867EB0"/>
    <w:rPr>
      <w:rFonts w:ascii="Times New Roman" w:eastAsia="Arial" w:hAnsi="Times New Roman" w:cs="Arial"/>
      <w:i/>
      <w:sz w:val="26"/>
      <w:szCs w:val="20"/>
    </w:rPr>
  </w:style>
  <w:style w:type="paragraph" w:styleId="TOC4">
    <w:name w:val="toc 4"/>
    <w:basedOn w:val="Normal"/>
    <w:next w:val="Normal"/>
    <w:autoRedefine/>
    <w:uiPriority w:val="39"/>
    <w:unhideWhenUsed/>
    <w:rsid w:val="00627398"/>
    <w:pPr>
      <w:spacing w:after="100"/>
      <w:ind w:left="780"/>
    </w:pPr>
  </w:style>
  <w:style w:type="paragraph" w:customStyle="1" w:styleId="1Heading4Tnmc111x">
    <w:name w:val="1 Heading 4_Tên mục 1.1.1.x"/>
    <w:basedOn w:val="Heading4"/>
    <w:autoRedefine/>
    <w:rsid w:val="00BC0F5E"/>
    <w:pPr>
      <w:spacing w:before="0" w:after="0" w:line="360" w:lineRule="auto"/>
    </w:pPr>
    <w:rPr>
      <w:rFonts w:eastAsia="Times New Roman"/>
      <w:iCs/>
      <w:color w:val="000000"/>
      <w:spacing w:val="-2"/>
      <w:szCs w:val="24"/>
      <w:lang w:val="en-US" w:eastAsia="en-US"/>
    </w:rPr>
  </w:style>
  <w:style w:type="paragraph" w:customStyle="1" w:styleId="1bodyNidungonvnbn">
    <w:name w:val="1 body_Nội dung đoạn văn bản"/>
    <w:basedOn w:val="Normal"/>
    <w:link w:val="1bodyNidungonvnbnChar"/>
    <w:autoRedefine/>
    <w:rsid w:val="006F30B9"/>
    <w:pPr>
      <w:tabs>
        <w:tab w:val="center" w:pos="4535"/>
        <w:tab w:val="left" w:pos="5635"/>
      </w:tabs>
      <w:spacing w:after="120" w:line="360" w:lineRule="auto"/>
      <w:jc w:val="center"/>
    </w:pPr>
    <w:rPr>
      <w:rFonts w:eastAsia="Times New Roman"/>
      <w:szCs w:val="26"/>
      <w:lang w:eastAsia="en-US"/>
    </w:rPr>
  </w:style>
  <w:style w:type="paragraph" w:styleId="TOC5">
    <w:name w:val="toc 5"/>
    <w:basedOn w:val="Normal"/>
    <w:next w:val="Normal"/>
    <w:autoRedefine/>
    <w:uiPriority w:val="39"/>
    <w:unhideWhenUsed/>
    <w:rsid w:val="0085283B"/>
    <w:pPr>
      <w:spacing w:after="100" w:line="259" w:lineRule="auto"/>
      <w:ind w:left="880"/>
      <w:jc w:val="left"/>
    </w:pPr>
    <w:rPr>
      <w:rFonts w:ascii="Calibri" w:eastAsia="Times New Roman" w:hAnsi="Calibri"/>
      <w:sz w:val="22"/>
      <w:lang w:eastAsia="vi-VN"/>
    </w:rPr>
  </w:style>
  <w:style w:type="paragraph" w:styleId="TOC6">
    <w:name w:val="toc 6"/>
    <w:basedOn w:val="Normal"/>
    <w:next w:val="Normal"/>
    <w:autoRedefine/>
    <w:uiPriority w:val="39"/>
    <w:unhideWhenUsed/>
    <w:rsid w:val="0085283B"/>
    <w:pPr>
      <w:spacing w:after="100" w:line="259" w:lineRule="auto"/>
      <w:ind w:left="1100"/>
      <w:jc w:val="left"/>
    </w:pPr>
    <w:rPr>
      <w:rFonts w:ascii="Calibri" w:eastAsia="Times New Roman" w:hAnsi="Calibri"/>
      <w:sz w:val="22"/>
      <w:lang w:eastAsia="vi-VN"/>
    </w:rPr>
  </w:style>
  <w:style w:type="paragraph" w:styleId="TOC7">
    <w:name w:val="toc 7"/>
    <w:basedOn w:val="Normal"/>
    <w:next w:val="Normal"/>
    <w:autoRedefine/>
    <w:uiPriority w:val="39"/>
    <w:unhideWhenUsed/>
    <w:rsid w:val="0085283B"/>
    <w:pPr>
      <w:spacing w:after="100" w:line="259" w:lineRule="auto"/>
      <w:ind w:left="1320"/>
      <w:jc w:val="left"/>
    </w:pPr>
    <w:rPr>
      <w:rFonts w:ascii="Calibri" w:eastAsia="Times New Roman" w:hAnsi="Calibri"/>
      <w:sz w:val="22"/>
      <w:lang w:eastAsia="vi-VN"/>
    </w:rPr>
  </w:style>
  <w:style w:type="paragraph" w:styleId="TOC8">
    <w:name w:val="toc 8"/>
    <w:basedOn w:val="Normal"/>
    <w:next w:val="Normal"/>
    <w:autoRedefine/>
    <w:uiPriority w:val="39"/>
    <w:unhideWhenUsed/>
    <w:rsid w:val="0085283B"/>
    <w:pPr>
      <w:spacing w:after="100" w:line="259" w:lineRule="auto"/>
      <w:ind w:left="1540"/>
      <w:jc w:val="left"/>
    </w:pPr>
    <w:rPr>
      <w:rFonts w:ascii="Calibri" w:eastAsia="Times New Roman" w:hAnsi="Calibri"/>
      <w:sz w:val="22"/>
      <w:lang w:eastAsia="vi-VN"/>
    </w:rPr>
  </w:style>
  <w:style w:type="paragraph" w:styleId="TOC9">
    <w:name w:val="toc 9"/>
    <w:basedOn w:val="Normal"/>
    <w:next w:val="Normal"/>
    <w:autoRedefine/>
    <w:uiPriority w:val="39"/>
    <w:unhideWhenUsed/>
    <w:rsid w:val="0085283B"/>
    <w:pPr>
      <w:spacing w:after="100" w:line="259" w:lineRule="auto"/>
      <w:ind w:left="1760"/>
      <w:jc w:val="left"/>
    </w:pPr>
    <w:rPr>
      <w:rFonts w:ascii="Calibri" w:eastAsia="Times New Roman" w:hAnsi="Calibri"/>
      <w:sz w:val="22"/>
      <w:lang w:eastAsia="vi-VN"/>
    </w:rPr>
  </w:style>
  <w:style w:type="paragraph" w:customStyle="1" w:styleId="1bodyNidungmclcxxx">
    <w:name w:val="1 body_Nội dung mục lục xxx"/>
    <w:basedOn w:val="Normal"/>
    <w:autoRedefine/>
    <w:rsid w:val="001A620A"/>
    <w:pPr>
      <w:tabs>
        <w:tab w:val="right" w:leader="dot" w:pos="9055"/>
      </w:tabs>
      <w:spacing w:line="360" w:lineRule="auto"/>
    </w:pPr>
    <w:rPr>
      <w:rFonts w:eastAsia="Times New Roman"/>
      <w:bCs/>
      <w:spacing w:val="-5"/>
      <w:szCs w:val="26"/>
      <w:lang w:val="en-CA" w:eastAsia="en-US"/>
    </w:rPr>
  </w:style>
  <w:style w:type="paragraph" w:customStyle="1" w:styleId="1bodyNhnmnhtiu">
    <w:name w:val="1 body_Nhấn mạnh tiêu đề"/>
    <w:basedOn w:val="Normal"/>
    <w:autoRedefine/>
    <w:rsid w:val="001A620A"/>
    <w:pPr>
      <w:spacing w:after="120" w:line="360" w:lineRule="auto"/>
      <w:ind w:firstLine="720"/>
    </w:pPr>
    <w:rPr>
      <w:rFonts w:eastAsia="Times New Roman"/>
      <w:b/>
      <w:szCs w:val="26"/>
      <w:lang w:val="en-US" w:eastAsia="en-US"/>
    </w:rPr>
  </w:style>
  <w:style w:type="paragraph" w:customStyle="1" w:styleId="1bodyNhnmnh">
    <w:name w:val="1 body_Nhấn mạnh ý"/>
    <w:basedOn w:val="Normal"/>
    <w:autoRedefine/>
    <w:rsid w:val="001A620A"/>
    <w:pPr>
      <w:spacing w:after="120" w:line="360" w:lineRule="auto"/>
      <w:ind w:firstLine="720"/>
    </w:pPr>
    <w:rPr>
      <w:rFonts w:eastAsia="Times New Roman"/>
      <w:b/>
      <w:i/>
      <w:szCs w:val="26"/>
      <w:lang w:eastAsia="en-US"/>
    </w:rPr>
  </w:style>
  <w:style w:type="paragraph" w:customStyle="1" w:styleId="1Heading1Tnchng">
    <w:name w:val="1 Heading 1_Tên chương"/>
    <w:basedOn w:val="Heading1"/>
    <w:autoRedefine/>
    <w:rsid w:val="001A620A"/>
    <w:pPr>
      <w:spacing w:line="360" w:lineRule="auto"/>
    </w:pPr>
    <w:rPr>
      <w:rFonts w:eastAsia="Times New Roman" w:cs="Times New Roman"/>
      <w:b w:val="0"/>
      <w:szCs w:val="26"/>
      <w:lang w:val="en-US" w:eastAsia="en-US"/>
    </w:rPr>
  </w:style>
  <w:style w:type="paragraph" w:customStyle="1" w:styleId="1Heading2Tnmc1x">
    <w:name w:val="1 Heading 2_Tên mục 1.x"/>
    <w:basedOn w:val="Heading2"/>
    <w:autoRedefine/>
    <w:rsid w:val="001A620A"/>
    <w:pPr>
      <w:spacing w:line="360" w:lineRule="auto"/>
    </w:pPr>
    <w:rPr>
      <w:rFonts w:eastAsia="Times New Roman" w:cs="Times New Roman"/>
      <w:b w:val="0"/>
      <w:i w:val="0"/>
      <w:szCs w:val="26"/>
      <w:lang w:eastAsia="en-US"/>
    </w:rPr>
  </w:style>
  <w:style w:type="paragraph" w:customStyle="1" w:styleId="1Heading3Tnmc11x">
    <w:name w:val="1 Heading 3_Tên mục 1.1.x"/>
    <w:basedOn w:val="Heading3"/>
    <w:autoRedefine/>
    <w:rsid w:val="001A620A"/>
    <w:pPr>
      <w:spacing w:line="360" w:lineRule="auto"/>
    </w:pPr>
    <w:rPr>
      <w:rFonts w:eastAsia="Times New Roman" w:cs="Times New Roman"/>
      <w:lang w:val="en-US" w:eastAsia="en-US"/>
    </w:rPr>
  </w:style>
  <w:style w:type="paragraph" w:customStyle="1" w:styleId="1nameBngsliuxxx">
    <w:name w:val="1 name_Bảng số liệu xxx"/>
    <w:basedOn w:val="Normal"/>
    <w:autoRedefine/>
    <w:rsid w:val="001A620A"/>
    <w:pPr>
      <w:spacing w:line="360" w:lineRule="auto"/>
      <w:jc w:val="center"/>
    </w:pPr>
    <w:rPr>
      <w:rFonts w:eastAsia="Times New Roman"/>
      <w:b/>
      <w:bCs/>
      <w:lang w:val="en-US" w:eastAsia="en-US"/>
    </w:rPr>
  </w:style>
  <w:style w:type="paragraph" w:customStyle="1" w:styleId="1nameDanhmcxxx">
    <w:name w:val="1 name_Danh mục xxx"/>
    <w:basedOn w:val="Normal"/>
    <w:autoRedefine/>
    <w:rsid w:val="004D38E1"/>
    <w:pPr>
      <w:widowControl w:val="0"/>
      <w:autoSpaceDE w:val="0"/>
      <w:autoSpaceDN w:val="0"/>
      <w:adjustRightInd w:val="0"/>
      <w:spacing w:before="100" w:line="360" w:lineRule="auto"/>
      <w:ind w:right="-7"/>
      <w:jc w:val="center"/>
    </w:pPr>
    <w:rPr>
      <w:rFonts w:eastAsia="Times New Roman"/>
      <w:b/>
      <w:bCs/>
      <w:color w:val="000000"/>
      <w:spacing w:val="-5"/>
      <w:szCs w:val="36"/>
      <w:lang w:val="en-CA" w:eastAsia="en-US"/>
    </w:rPr>
  </w:style>
  <w:style w:type="paragraph" w:customStyle="1" w:styleId="1namenvtnh">
    <w:name w:val="1 name_Đơn vị tính"/>
    <w:basedOn w:val="1bodyNidungonvnbn"/>
    <w:autoRedefine/>
    <w:rsid w:val="001A620A"/>
    <w:pPr>
      <w:jc w:val="right"/>
    </w:pPr>
    <w:rPr>
      <w:iCs/>
      <w:spacing w:val="4"/>
    </w:rPr>
  </w:style>
  <w:style w:type="paragraph" w:customStyle="1" w:styleId="1nameHnh">
    <w:name w:val="1 name_Hình"/>
    <w:aliases w:val="sơ đồ xxx"/>
    <w:basedOn w:val="Normal"/>
    <w:autoRedefine/>
    <w:rsid w:val="001A620A"/>
    <w:pPr>
      <w:spacing w:line="360" w:lineRule="auto"/>
      <w:jc w:val="center"/>
    </w:pPr>
    <w:rPr>
      <w:rFonts w:eastAsia="Times New Roman"/>
      <w:b/>
      <w:lang w:val="en-US" w:eastAsia="en-US"/>
    </w:rPr>
  </w:style>
  <w:style w:type="paragraph" w:customStyle="1" w:styleId="1nameKtlunchng">
    <w:name w:val="1 name_Kết luận chương"/>
    <w:basedOn w:val="Heading1"/>
    <w:autoRedefine/>
    <w:rsid w:val="00190617"/>
    <w:pPr>
      <w:spacing w:line="360" w:lineRule="auto"/>
    </w:pPr>
    <w:rPr>
      <w:rFonts w:eastAsia="Calibri"/>
      <w:bCs w:val="0"/>
      <w:color w:val="000000"/>
      <w:spacing w:val="-5"/>
      <w:szCs w:val="36"/>
      <w:lang w:eastAsia="en-US"/>
    </w:rPr>
  </w:style>
  <w:style w:type="paragraph" w:customStyle="1" w:styleId="1nameNgundliuxxx">
    <w:name w:val="1 name_Nguồn dữ liệu xxx"/>
    <w:basedOn w:val="Normal"/>
    <w:autoRedefine/>
    <w:rsid w:val="001A620A"/>
    <w:pPr>
      <w:ind w:left="1070" w:hanging="1070"/>
      <w:jc w:val="center"/>
    </w:pPr>
    <w:rPr>
      <w:rFonts w:eastAsia="Times New Roman"/>
      <w:i/>
      <w:szCs w:val="26"/>
      <w:lang w:eastAsia="en-US"/>
    </w:rPr>
  </w:style>
  <w:style w:type="paragraph" w:customStyle="1" w:styleId="1namePhlcxx">
    <w:name w:val="1 name_Phụ lục xx"/>
    <w:basedOn w:val="Normal"/>
    <w:autoRedefine/>
    <w:rsid w:val="001A620A"/>
    <w:pPr>
      <w:spacing w:line="360" w:lineRule="auto"/>
    </w:pPr>
    <w:rPr>
      <w:b/>
      <w:szCs w:val="28"/>
    </w:rPr>
  </w:style>
  <w:style w:type="character" w:customStyle="1" w:styleId="1bodyNidungonvnbnChar">
    <w:name w:val="1 body_Nội dung đoạn văn bản Char"/>
    <w:link w:val="1bodyNidungonvnbn"/>
    <w:rsid w:val="006F30B9"/>
    <w:rPr>
      <w:rFonts w:ascii="Times New Roman" w:eastAsia="Times New Roman" w:hAnsi="Times New Roman"/>
      <w:sz w:val="26"/>
      <w:szCs w:val="26"/>
      <w:lang w:eastAsia="en-US"/>
    </w:rPr>
  </w:style>
  <w:style w:type="paragraph" w:styleId="Footer">
    <w:name w:val="footer"/>
    <w:basedOn w:val="Normal"/>
    <w:link w:val="FooterChar"/>
    <w:uiPriority w:val="99"/>
    <w:rsid w:val="00190617"/>
    <w:pPr>
      <w:tabs>
        <w:tab w:val="center" w:pos="4153"/>
        <w:tab w:val="right" w:pos="8306"/>
      </w:tabs>
    </w:pPr>
  </w:style>
  <w:style w:type="character" w:styleId="PageNumber">
    <w:name w:val="page number"/>
    <w:basedOn w:val="DefaultParagraphFont"/>
    <w:rsid w:val="007124E5"/>
  </w:style>
  <w:style w:type="paragraph" w:styleId="TableofFigures">
    <w:name w:val="table of figures"/>
    <w:basedOn w:val="Normal"/>
    <w:next w:val="Normal"/>
    <w:uiPriority w:val="99"/>
    <w:rsid w:val="004F41D2"/>
  </w:style>
  <w:style w:type="character" w:customStyle="1" w:styleId="Heading9Char">
    <w:name w:val="Heading 9 Char"/>
    <w:link w:val="Heading9"/>
    <w:uiPriority w:val="9"/>
    <w:semiHidden/>
    <w:rsid w:val="003F3FD7"/>
    <w:rPr>
      <w:rFonts w:ascii="Times New Roman" w:eastAsia="Times New Roman" w:hAnsi="Times New Roman"/>
      <w:sz w:val="22"/>
      <w:szCs w:val="22"/>
      <w:lang w:eastAsia="ja-JP"/>
    </w:rPr>
  </w:style>
  <w:style w:type="character" w:customStyle="1" w:styleId="FooterChar">
    <w:name w:val="Footer Char"/>
    <w:link w:val="Footer"/>
    <w:uiPriority w:val="99"/>
    <w:rsid w:val="00067C59"/>
    <w:rPr>
      <w:rFonts w:ascii="Times New Roman" w:eastAsia="MS Mincho" w:hAnsi="Times New Roman"/>
      <w:sz w:val="26"/>
      <w:szCs w:val="24"/>
      <w:lang w:eastAsia="ja-JP"/>
    </w:rPr>
  </w:style>
  <w:style w:type="paragraph" w:customStyle="1" w:styleId="Code">
    <w:name w:val="Code"/>
    <w:basedOn w:val="Normal"/>
    <w:link w:val="CodeChar"/>
    <w:qFormat/>
    <w:rsid w:val="009256F4"/>
    <w:pPr>
      <w:pBdr>
        <w:top w:val="single" w:sz="4" w:space="1" w:color="auto"/>
        <w:left w:val="single" w:sz="4" w:space="4" w:color="auto"/>
        <w:bottom w:val="single" w:sz="4" w:space="1" w:color="auto"/>
        <w:right w:val="single" w:sz="4" w:space="4" w:color="auto"/>
      </w:pBdr>
      <w:contextualSpacing/>
      <w:jc w:val="left"/>
    </w:pPr>
    <w:rPr>
      <w:rFonts w:ascii="Courier New" w:hAnsi="Courier New" w:cs="Arial"/>
      <w:b/>
      <w:sz w:val="18"/>
      <w:lang w:val="en"/>
    </w:rPr>
  </w:style>
  <w:style w:type="paragraph" w:styleId="HTMLPreformatted">
    <w:name w:val="HTML Preformatted"/>
    <w:basedOn w:val="Normal"/>
    <w:link w:val="HTMLPreformattedChar"/>
    <w:uiPriority w:val="99"/>
    <w:unhideWhenUsed/>
    <w:rsid w:val="00B31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sz w:val="20"/>
      <w:szCs w:val="20"/>
      <w:lang w:eastAsia="vi-VN"/>
    </w:rPr>
  </w:style>
  <w:style w:type="character" w:customStyle="1" w:styleId="CodeChar">
    <w:name w:val="Code Char"/>
    <w:link w:val="Code"/>
    <w:rsid w:val="009256F4"/>
    <w:rPr>
      <w:rFonts w:ascii="Courier New" w:eastAsia="MS Mincho" w:hAnsi="Courier New" w:cs="Arial"/>
      <w:b/>
      <w:sz w:val="18"/>
      <w:szCs w:val="24"/>
      <w:lang w:val="en" w:eastAsia="ja-JP"/>
    </w:rPr>
  </w:style>
  <w:style w:type="character" w:customStyle="1" w:styleId="HTMLPreformattedChar">
    <w:name w:val="HTML Preformatted Char"/>
    <w:link w:val="HTMLPreformatted"/>
    <w:uiPriority w:val="99"/>
    <w:rsid w:val="00B31DFB"/>
    <w:rPr>
      <w:rFonts w:ascii="Courier New" w:eastAsia="Times New Roman" w:hAnsi="Courier New" w:cs="Courier New"/>
    </w:rPr>
  </w:style>
  <w:style w:type="paragraph" w:styleId="NormalWeb">
    <w:name w:val="Normal (Web)"/>
    <w:basedOn w:val="Normal"/>
    <w:uiPriority w:val="99"/>
    <w:unhideWhenUsed/>
    <w:rsid w:val="00062A3C"/>
    <w:pPr>
      <w:spacing w:before="100" w:beforeAutospacing="1" w:after="100" w:afterAutospacing="1"/>
      <w:jc w:val="left"/>
    </w:pPr>
    <w:rPr>
      <w:rFonts w:eastAsia="Times New Roman"/>
      <w:sz w:val="24"/>
      <w:lang w:eastAsia="vi-VN"/>
    </w:rPr>
  </w:style>
  <w:style w:type="character" w:styleId="Strong">
    <w:name w:val="Strong"/>
    <w:uiPriority w:val="22"/>
    <w:qFormat/>
    <w:rsid w:val="00062A3C"/>
    <w:rPr>
      <w:b/>
      <w:bCs/>
    </w:rPr>
  </w:style>
  <w:style w:type="character" w:styleId="Emphasis">
    <w:name w:val="Emphasis"/>
    <w:uiPriority w:val="20"/>
    <w:qFormat/>
    <w:rsid w:val="00062A3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369084">
      <w:bodyDiv w:val="1"/>
      <w:marLeft w:val="0"/>
      <w:marRight w:val="0"/>
      <w:marTop w:val="0"/>
      <w:marBottom w:val="0"/>
      <w:divBdr>
        <w:top w:val="none" w:sz="0" w:space="0" w:color="auto"/>
        <w:left w:val="none" w:sz="0" w:space="0" w:color="auto"/>
        <w:bottom w:val="none" w:sz="0" w:space="0" w:color="auto"/>
        <w:right w:val="none" w:sz="0" w:space="0" w:color="auto"/>
      </w:divBdr>
      <w:divsChild>
        <w:div w:id="1428620746">
          <w:marLeft w:val="0"/>
          <w:marRight w:val="0"/>
          <w:marTop w:val="0"/>
          <w:marBottom w:val="0"/>
          <w:divBdr>
            <w:top w:val="none" w:sz="0" w:space="0" w:color="auto"/>
            <w:left w:val="none" w:sz="0" w:space="0" w:color="auto"/>
            <w:bottom w:val="none" w:sz="0" w:space="0" w:color="auto"/>
            <w:right w:val="none" w:sz="0" w:space="0" w:color="auto"/>
          </w:divBdr>
          <w:divsChild>
            <w:div w:id="1997109595">
              <w:marLeft w:val="0"/>
              <w:marRight w:val="0"/>
              <w:marTop w:val="0"/>
              <w:marBottom w:val="0"/>
              <w:divBdr>
                <w:top w:val="none" w:sz="0" w:space="0" w:color="auto"/>
                <w:left w:val="none" w:sz="0" w:space="0" w:color="auto"/>
                <w:bottom w:val="none" w:sz="0" w:space="0" w:color="auto"/>
                <w:right w:val="none" w:sz="0" w:space="0" w:color="auto"/>
              </w:divBdr>
              <w:divsChild>
                <w:div w:id="2018802693">
                  <w:marLeft w:val="0"/>
                  <w:marRight w:val="0"/>
                  <w:marTop w:val="0"/>
                  <w:marBottom w:val="0"/>
                  <w:divBdr>
                    <w:top w:val="none" w:sz="0" w:space="0" w:color="auto"/>
                    <w:left w:val="none" w:sz="0" w:space="0" w:color="auto"/>
                    <w:bottom w:val="none" w:sz="0" w:space="0" w:color="auto"/>
                    <w:right w:val="none" w:sz="0" w:space="0" w:color="auto"/>
                  </w:divBdr>
                  <w:divsChild>
                    <w:div w:id="458455528">
                      <w:marLeft w:val="0"/>
                      <w:marRight w:val="0"/>
                      <w:marTop w:val="0"/>
                      <w:marBottom w:val="0"/>
                      <w:divBdr>
                        <w:top w:val="none" w:sz="0" w:space="0" w:color="auto"/>
                        <w:left w:val="none" w:sz="0" w:space="0" w:color="auto"/>
                        <w:bottom w:val="none" w:sz="0" w:space="0" w:color="auto"/>
                        <w:right w:val="none" w:sz="0" w:space="0" w:color="auto"/>
                      </w:divBdr>
                      <w:divsChild>
                        <w:div w:id="1764260056">
                          <w:marLeft w:val="0"/>
                          <w:marRight w:val="0"/>
                          <w:marTop w:val="0"/>
                          <w:marBottom w:val="0"/>
                          <w:divBdr>
                            <w:top w:val="none" w:sz="0" w:space="0" w:color="auto"/>
                            <w:left w:val="none" w:sz="0" w:space="0" w:color="auto"/>
                            <w:bottom w:val="none" w:sz="0" w:space="0" w:color="auto"/>
                            <w:right w:val="none" w:sz="0" w:space="0" w:color="auto"/>
                          </w:divBdr>
                          <w:divsChild>
                            <w:div w:id="195482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6589127">
      <w:bodyDiv w:val="1"/>
      <w:marLeft w:val="0"/>
      <w:marRight w:val="0"/>
      <w:marTop w:val="0"/>
      <w:marBottom w:val="0"/>
      <w:divBdr>
        <w:top w:val="none" w:sz="0" w:space="0" w:color="auto"/>
        <w:left w:val="none" w:sz="0" w:space="0" w:color="auto"/>
        <w:bottom w:val="none" w:sz="0" w:space="0" w:color="auto"/>
        <w:right w:val="none" w:sz="0" w:space="0" w:color="auto"/>
      </w:divBdr>
      <w:divsChild>
        <w:div w:id="1734425038">
          <w:marLeft w:val="0"/>
          <w:marRight w:val="0"/>
          <w:marTop w:val="0"/>
          <w:marBottom w:val="0"/>
          <w:divBdr>
            <w:top w:val="none" w:sz="0" w:space="0" w:color="auto"/>
            <w:left w:val="none" w:sz="0" w:space="0" w:color="auto"/>
            <w:bottom w:val="none" w:sz="0" w:space="0" w:color="auto"/>
            <w:right w:val="none" w:sz="0" w:space="0" w:color="auto"/>
          </w:divBdr>
          <w:divsChild>
            <w:div w:id="1288706583">
              <w:marLeft w:val="0"/>
              <w:marRight w:val="0"/>
              <w:marTop w:val="0"/>
              <w:marBottom w:val="0"/>
              <w:divBdr>
                <w:top w:val="none" w:sz="0" w:space="0" w:color="auto"/>
                <w:left w:val="none" w:sz="0" w:space="0" w:color="auto"/>
                <w:bottom w:val="none" w:sz="0" w:space="0" w:color="auto"/>
                <w:right w:val="none" w:sz="0" w:space="0" w:color="auto"/>
              </w:divBdr>
              <w:divsChild>
                <w:div w:id="79410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3022228">
      <w:bodyDiv w:val="1"/>
      <w:marLeft w:val="0"/>
      <w:marRight w:val="0"/>
      <w:marTop w:val="0"/>
      <w:marBottom w:val="0"/>
      <w:divBdr>
        <w:top w:val="none" w:sz="0" w:space="0" w:color="auto"/>
        <w:left w:val="none" w:sz="0" w:space="0" w:color="auto"/>
        <w:bottom w:val="none" w:sz="0" w:space="0" w:color="auto"/>
        <w:right w:val="none" w:sz="0" w:space="0" w:color="auto"/>
      </w:divBdr>
      <w:divsChild>
        <w:div w:id="1764912905">
          <w:marLeft w:val="0"/>
          <w:marRight w:val="0"/>
          <w:marTop w:val="0"/>
          <w:marBottom w:val="0"/>
          <w:divBdr>
            <w:top w:val="none" w:sz="0" w:space="0" w:color="auto"/>
            <w:left w:val="none" w:sz="0" w:space="0" w:color="auto"/>
            <w:bottom w:val="none" w:sz="0" w:space="0" w:color="auto"/>
            <w:right w:val="none" w:sz="0" w:space="0" w:color="auto"/>
          </w:divBdr>
          <w:divsChild>
            <w:div w:id="854341312">
              <w:marLeft w:val="0"/>
              <w:marRight w:val="0"/>
              <w:marTop w:val="0"/>
              <w:marBottom w:val="0"/>
              <w:divBdr>
                <w:top w:val="none" w:sz="0" w:space="0" w:color="auto"/>
                <w:left w:val="none" w:sz="0" w:space="0" w:color="auto"/>
                <w:bottom w:val="none" w:sz="0" w:space="0" w:color="auto"/>
                <w:right w:val="none" w:sz="0" w:space="0" w:color="auto"/>
              </w:divBdr>
              <w:divsChild>
                <w:div w:id="737022371">
                  <w:marLeft w:val="0"/>
                  <w:marRight w:val="0"/>
                  <w:marTop w:val="0"/>
                  <w:marBottom w:val="0"/>
                  <w:divBdr>
                    <w:top w:val="none" w:sz="0" w:space="0" w:color="auto"/>
                    <w:left w:val="none" w:sz="0" w:space="0" w:color="auto"/>
                    <w:bottom w:val="none" w:sz="0" w:space="0" w:color="auto"/>
                    <w:right w:val="none" w:sz="0" w:space="0" w:color="auto"/>
                  </w:divBdr>
                  <w:divsChild>
                    <w:div w:id="127363981">
                      <w:marLeft w:val="0"/>
                      <w:marRight w:val="0"/>
                      <w:marTop w:val="0"/>
                      <w:marBottom w:val="0"/>
                      <w:divBdr>
                        <w:top w:val="none" w:sz="0" w:space="0" w:color="auto"/>
                        <w:left w:val="none" w:sz="0" w:space="0" w:color="auto"/>
                        <w:bottom w:val="none" w:sz="0" w:space="0" w:color="auto"/>
                        <w:right w:val="none" w:sz="0" w:space="0" w:color="auto"/>
                      </w:divBdr>
                      <w:divsChild>
                        <w:div w:id="1813980753">
                          <w:marLeft w:val="0"/>
                          <w:marRight w:val="0"/>
                          <w:marTop w:val="0"/>
                          <w:marBottom w:val="0"/>
                          <w:divBdr>
                            <w:top w:val="none" w:sz="0" w:space="0" w:color="auto"/>
                            <w:left w:val="none" w:sz="0" w:space="0" w:color="auto"/>
                            <w:bottom w:val="none" w:sz="0" w:space="0" w:color="auto"/>
                            <w:right w:val="none" w:sz="0" w:space="0" w:color="auto"/>
                          </w:divBdr>
                          <w:divsChild>
                            <w:div w:id="22060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6085587">
      <w:bodyDiv w:val="1"/>
      <w:marLeft w:val="0"/>
      <w:marRight w:val="0"/>
      <w:marTop w:val="0"/>
      <w:marBottom w:val="0"/>
      <w:divBdr>
        <w:top w:val="none" w:sz="0" w:space="0" w:color="auto"/>
        <w:left w:val="none" w:sz="0" w:space="0" w:color="auto"/>
        <w:bottom w:val="none" w:sz="0" w:space="0" w:color="auto"/>
        <w:right w:val="none" w:sz="0" w:space="0" w:color="auto"/>
      </w:divBdr>
      <w:divsChild>
        <w:div w:id="987057661">
          <w:marLeft w:val="0"/>
          <w:marRight w:val="0"/>
          <w:marTop w:val="0"/>
          <w:marBottom w:val="0"/>
          <w:divBdr>
            <w:top w:val="none" w:sz="0" w:space="0" w:color="auto"/>
            <w:left w:val="none" w:sz="0" w:space="0" w:color="auto"/>
            <w:bottom w:val="none" w:sz="0" w:space="0" w:color="auto"/>
            <w:right w:val="none" w:sz="0" w:space="0" w:color="auto"/>
          </w:divBdr>
          <w:divsChild>
            <w:div w:id="313722995">
              <w:marLeft w:val="0"/>
              <w:marRight w:val="0"/>
              <w:marTop w:val="0"/>
              <w:marBottom w:val="0"/>
              <w:divBdr>
                <w:top w:val="none" w:sz="0" w:space="0" w:color="auto"/>
                <w:left w:val="none" w:sz="0" w:space="0" w:color="auto"/>
                <w:bottom w:val="none" w:sz="0" w:space="0" w:color="auto"/>
                <w:right w:val="none" w:sz="0" w:space="0" w:color="auto"/>
              </w:divBdr>
              <w:divsChild>
                <w:div w:id="1000936586">
                  <w:marLeft w:val="0"/>
                  <w:marRight w:val="0"/>
                  <w:marTop w:val="0"/>
                  <w:marBottom w:val="0"/>
                  <w:divBdr>
                    <w:top w:val="none" w:sz="0" w:space="0" w:color="auto"/>
                    <w:left w:val="none" w:sz="0" w:space="0" w:color="auto"/>
                    <w:bottom w:val="none" w:sz="0" w:space="0" w:color="auto"/>
                    <w:right w:val="none" w:sz="0" w:space="0" w:color="auto"/>
                  </w:divBdr>
                  <w:divsChild>
                    <w:div w:id="543910324">
                      <w:marLeft w:val="0"/>
                      <w:marRight w:val="0"/>
                      <w:marTop w:val="0"/>
                      <w:marBottom w:val="0"/>
                      <w:divBdr>
                        <w:top w:val="none" w:sz="0" w:space="0" w:color="auto"/>
                        <w:left w:val="none" w:sz="0" w:space="0" w:color="auto"/>
                        <w:bottom w:val="none" w:sz="0" w:space="0" w:color="auto"/>
                        <w:right w:val="none" w:sz="0" w:space="0" w:color="auto"/>
                      </w:divBdr>
                      <w:divsChild>
                        <w:div w:id="1840345550">
                          <w:marLeft w:val="0"/>
                          <w:marRight w:val="0"/>
                          <w:marTop w:val="0"/>
                          <w:marBottom w:val="0"/>
                          <w:divBdr>
                            <w:top w:val="none" w:sz="0" w:space="0" w:color="auto"/>
                            <w:left w:val="none" w:sz="0" w:space="0" w:color="auto"/>
                            <w:bottom w:val="none" w:sz="0" w:space="0" w:color="auto"/>
                            <w:right w:val="none" w:sz="0" w:space="0" w:color="auto"/>
                          </w:divBdr>
                          <w:divsChild>
                            <w:div w:id="640887420">
                              <w:marLeft w:val="0"/>
                              <w:marRight w:val="0"/>
                              <w:marTop w:val="0"/>
                              <w:marBottom w:val="0"/>
                              <w:divBdr>
                                <w:top w:val="none" w:sz="0" w:space="0" w:color="auto"/>
                                <w:left w:val="none" w:sz="0" w:space="0" w:color="auto"/>
                                <w:bottom w:val="none" w:sz="0" w:space="0" w:color="auto"/>
                                <w:right w:val="none" w:sz="0" w:space="0" w:color="auto"/>
                              </w:divBdr>
                              <w:divsChild>
                                <w:div w:id="869308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emf"/><Relationship Id="rId21" Type="http://schemas.openxmlformats.org/officeDocument/2006/relationships/image" Target="media/image7.png"/><Relationship Id="rId42" Type="http://schemas.openxmlformats.org/officeDocument/2006/relationships/package" Target="embeddings/Microsoft_Visio_Drawing9.vsdx"/><Relationship Id="rId47" Type="http://schemas.openxmlformats.org/officeDocument/2006/relationships/image" Target="media/image20.emf"/><Relationship Id="rId63" Type="http://schemas.openxmlformats.org/officeDocument/2006/relationships/image" Target="media/image35.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ev.windows.com/" TargetMode="External"/><Relationship Id="rId29" Type="http://schemas.openxmlformats.org/officeDocument/2006/relationships/package" Target="embeddings/Microsoft_Visio_Drawing3.vsdx"/><Relationship Id="rId11" Type="http://schemas.openxmlformats.org/officeDocument/2006/relationships/image" Target="media/image2.png"/><Relationship Id="rId24" Type="http://schemas.openxmlformats.org/officeDocument/2006/relationships/chart" Target="charts/chart1.xml"/><Relationship Id="rId32" Type="http://schemas.openxmlformats.org/officeDocument/2006/relationships/image" Target="media/image12.emf"/><Relationship Id="rId37" Type="http://schemas.openxmlformats.org/officeDocument/2006/relationships/image" Target="media/image15.emf"/><Relationship Id="rId40" Type="http://schemas.openxmlformats.org/officeDocument/2006/relationships/package" Target="embeddings/Microsoft_Visio_Drawing8.vsdx"/><Relationship Id="rId45" Type="http://schemas.openxmlformats.org/officeDocument/2006/relationships/image" Target="media/image19.emf"/><Relationship Id="rId53" Type="http://schemas.openxmlformats.org/officeDocument/2006/relationships/image" Target="media/image25.png"/><Relationship Id="rId58" Type="http://schemas.openxmlformats.org/officeDocument/2006/relationships/image" Target="media/image30.png"/><Relationship Id="rId66" Type="http://schemas.openxmlformats.org/officeDocument/2006/relationships/hyperlink" Target="http://stackoverflow.com" TargetMode="External"/><Relationship Id="rId5" Type="http://schemas.openxmlformats.org/officeDocument/2006/relationships/webSettings" Target="webSettings.xml"/><Relationship Id="rId61" Type="http://schemas.openxmlformats.org/officeDocument/2006/relationships/image" Target="media/image33.png"/><Relationship Id="rId19" Type="http://schemas.openxmlformats.org/officeDocument/2006/relationships/package" Target="embeddings/Microsoft_Visio_Drawing1.vsdx"/><Relationship Id="rId14" Type="http://schemas.openxmlformats.org/officeDocument/2006/relationships/image" Target="media/image5.emf"/><Relationship Id="rId22" Type="http://schemas.openxmlformats.org/officeDocument/2006/relationships/hyperlink" Target="https://yinyangit.wordpress.com/2012/03/08/wcf-mot-so-khai-niem-co-ban/relationship-of-contracts-to-the-common-language-runtime/" TargetMode="External"/><Relationship Id="rId27" Type="http://schemas.openxmlformats.org/officeDocument/2006/relationships/package" Target="embeddings/Microsoft_Visio_Drawing2.vsdx"/><Relationship Id="rId30" Type="http://schemas.openxmlformats.org/officeDocument/2006/relationships/image" Target="media/image11.emf"/><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12.vsdx"/><Relationship Id="rId56" Type="http://schemas.openxmlformats.org/officeDocument/2006/relationships/image" Target="media/image28.png"/><Relationship Id="rId64" Type="http://schemas.openxmlformats.org/officeDocument/2006/relationships/hyperlink" Target="http://msdn.com"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login.live.com" TargetMode="External"/><Relationship Id="rId25" Type="http://schemas.openxmlformats.org/officeDocument/2006/relationships/hyperlink" Target="https://github.com/StackExchange/dapper-dot-net" TargetMode="External"/><Relationship Id="rId33" Type="http://schemas.openxmlformats.org/officeDocument/2006/relationships/image" Target="media/image13.emf"/><Relationship Id="rId38" Type="http://schemas.openxmlformats.org/officeDocument/2006/relationships/package" Target="embeddings/Microsoft_Visio_Drawing7.vsdx"/><Relationship Id="rId46" Type="http://schemas.openxmlformats.org/officeDocument/2006/relationships/package" Target="embeddings/Microsoft_Visio_Drawing11.vsdx"/><Relationship Id="rId59" Type="http://schemas.openxmlformats.org/officeDocument/2006/relationships/image" Target="media/image31.png"/><Relationship Id="rId67" Type="http://schemas.openxmlformats.org/officeDocument/2006/relationships/hyperlink" Target="http://codeproject.com" TargetMode="External"/><Relationship Id="rId20" Type="http://schemas.openxmlformats.org/officeDocument/2006/relationships/hyperlink" Target="https://yinyangit.wordpress.com/2012/03/08/wcf-mot-so-khai-niem-co-ban/wcf-endpoint-architecture-abc/" TargetMode="External"/><Relationship Id="rId41" Type="http://schemas.openxmlformats.org/officeDocument/2006/relationships/image" Target="media/image17.emf"/><Relationship Id="rId54" Type="http://schemas.openxmlformats.org/officeDocument/2006/relationships/image" Target="media/image26.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vsdx"/><Relationship Id="rId23" Type="http://schemas.openxmlformats.org/officeDocument/2006/relationships/image" Target="media/image8.png"/><Relationship Id="rId28" Type="http://schemas.openxmlformats.org/officeDocument/2006/relationships/image" Target="media/image10.emf"/><Relationship Id="rId36" Type="http://schemas.openxmlformats.org/officeDocument/2006/relationships/package" Target="embeddings/Microsoft_Visio_Drawing6.vsdx"/><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hyperlink" Target="https://hk2.notify.windows.com/?token=AwYAAAAdEB%2fhqur5%2f0FoscSaKtbes509KizjyqSTpQOa6fsMLbDpZOxO2W4ICrjFCZRAA0f%2f%2b94hAjb7fVywsKKn2c%2fMQberZ4hvBF9PuANK9J%2b1%2b0OmtJwopkFelbcWt%2f33DAM%3d" TargetMode="External"/><Relationship Id="rId31" Type="http://schemas.openxmlformats.org/officeDocument/2006/relationships/package" Target="embeddings/Microsoft_Visio_Drawing4.vsdx"/><Relationship Id="rId44" Type="http://schemas.openxmlformats.org/officeDocument/2006/relationships/package" Target="embeddings/Microsoft_Visio_Drawing10.vsdx"/><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chanel9.com"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emf"/><Relationship Id="rId39" Type="http://schemas.openxmlformats.org/officeDocument/2006/relationships/image" Target="media/image16.emf"/><Relationship Id="rId34" Type="http://schemas.openxmlformats.org/officeDocument/2006/relationships/package" Target="embeddings/Microsoft_Visio_Drawing5.vsdx"/><Relationship Id="rId50" Type="http://schemas.openxmlformats.org/officeDocument/2006/relationships/image" Target="media/image22.png"/><Relationship Id="rId5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Z:\Apps\Office\CDTN%20v1.0.dot" TargetMode="Externa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tx>
            <c:strRef>
              <c:f>Sheet1!$B$1</c:f>
              <c:strCache>
                <c:ptCount val="1"/>
                <c:pt idx="0">
                  <c:v>Hand coded</c:v>
                </c:pt>
              </c:strCache>
            </c:strRef>
          </c:tx>
          <c:spPr>
            <a:solidFill>
              <a:srgbClr val="5B9BD5"/>
            </a:solidFill>
            <a:ln w="25399">
              <a:noFill/>
            </a:ln>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Sheet1!$B$2</c:f>
              <c:numCache>
                <c:formatCode>General</c:formatCode>
                <c:ptCount val="1"/>
                <c:pt idx="0">
                  <c:v>47</c:v>
                </c:pt>
              </c:numCache>
            </c:numRef>
          </c:val>
          <c:extLst>
            <c:ext xmlns:c16="http://schemas.microsoft.com/office/drawing/2014/chart" uri="{C3380CC4-5D6E-409C-BE32-E72D297353CC}">
              <c16:uniqueId val="{00000000-BC5C-460E-AF3B-B68BB3346244}"/>
            </c:ext>
          </c:extLst>
        </c:ser>
        <c:ser>
          <c:idx val="1"/>
          <c:order val="1"/>
          <c:tx>
            <c:strRef>
              <c:f>Sheet1!$C$1</c:f>
              <c:strCache>
                <c:ptCount val="1"/>
                <c:pt idx="0">
                  <c:v>Dapper  </c:v>
                </c:pt>
              </c:strCache>
            </c:strRef>
          </c:tx>
          <c:spPr>
            <a:solidFill>
              <a:srgbClr val="ED7D31"/>
            </a:solidFill>
            <a:ln w="25399">
              <a:noFill/>
            </a:ln>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Sheet1!$C$2</c:f>
              <c:numCache>
                <c:formatCode>General</c:formatCode>
                <c:ptCount val="1"/>
                <c:pt idx="0">
                  <c:v>49</c:v>
                </c:pt>
              </c:numCache>
            </c:numRef>
          </c:val>
          <c:extLst>
            <c:ext xmlns:c16="http://schemas.microsoft.com/office/drawing/2014/chart" uri="{C3380CC4-5D6E-409C-BE32-E72D297353CC}">
              <c16:uniqueId val="{00000001-BC5C-460E-AF3B-B68BB3346244}"/>
            </c:ext>
          </c:extLst>
        </c:ser>
        <c:ser>
          <c:idx val="2"/>
          <c:order val="2"/>
          <c:tx>
            <c:strRef>
              <c:f>Sheet1!$D$1</c:f>
              <c:strCache>
                <c:ptCount val="1"/>
                <c:pt idx="0">
                  <c:v>ServiceStack.OrmLite</c:v>
                </c:pt>
              </c:strCache>
            </c:strRef>
          </c:tx>
          <c:spPr>
            <a:solidFill>
              <a:srgbClr val="A5A5A5"/>
            </a:solidFill>
            <a:ln w="25399">
              <a:noFill/>
            </a:ln>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Sheet1!$D$2</c:f>
              <c:numCache>
                <c:formatCode>General</c:formatCode>
                <c:ptCount val="1"/>
                <c:pt idx="0">
                  <c:v>50</c:v>
                </c:pt>
              </c:numCache>
            </c:numRef>
          </c:val>
          <c:extLst>
            <c:ext xmlns:c16="http://schemas.microsoft.com/office/drawing/2014/chart" uri="{C3380CC4-5D6E-409C-BE32-E72D297353CC}">
              <c16:uniqueId val="{00000002-BC5C-460E-AF3B-B68BB3346244}"/>
            </c:ext>
          </c:extLst>
        </c:ser>
        <c:ser>
          <c:idx val="3"/>
          <c:order val="3"/>
          <c:tx>
            <c:strRef>
              <c:f>Sheet1!$E$1</c:f>
              <c:strCache>
                <c:ptCount val="1"/>
                <c:pt idx="0">
                  <c:v>PetaPoco</c:v>
                </c:pt>
              </c:strCache>
            </c:strRef>
          </c:tx>
          <c:spPr>
            <a:solidFill>
              <a:srgbClr val="FFC000"/>
            </a:solidFill>
            <a:ln w="25399">
              <a:noFill/>
            </a:ln>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Sheet1!$E$2</c:f>
              <c:numCache>
                <c:formatCode>General</c:formatCode>
                <c:ptCount val="1"/>
                <c:pt idx="0">
                  <c:v>52</c:v>
                </c:pt>
              </c:numCache>
            </c:numRef>
          </c:val>
          <c:extLst>
            <c:ext xmlns:c16="http://schemas.microsoft.com/office/drawing/2014/chart" uri="{C3380CC4-5D6E-409C-BE32-E72D297353CC}">
              <c16:uniqueId val="{00000003-BC5C-460E-AF3B-B68BB3346244}"/>
            </c:ext>
          </c:extLst>
        </c:ser>
        <c:ser>
          <c:idx val="4"/>
          <c:order val="4"/>
          <c:tx>
            <c:strRef>
              <c:f>Sheet1!$F$1</c:f>
              <c:strCache>
                <c:ptCount val="1"/>
                <c:pt idx="0">
                  <c:v>BLToolkit</c:v>
                </c:pt>
              </c:strCache>
            </c:strRef>
          </c:tx>
          <c:spPr>
            <a:solidFill>
              <a:srgbClr val="4472C4"/>
            </a:solidFill>
            <a:ln w="25399">
              <a:noFill/>
            </a:ln>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Sheet1!$F$2</c:f>
              <c:numCache>
                <c:formatCode>General</c:formatCode>
                <c:ptCount val="1"/>
                <c:pt idx="0">
                  <c:v>80</c:v>
                </c:pt>
              </c:numCache>
            </c:numRef>
          </c:val>
          <c:extLst>
            <c:ext xmlns:c16="http://schemas.microsoft.com/office/drawing/2014/chart" uri="{C3380CC4-5D6E-409C-BE32-E72D297353CC}">
              <c16:uniqueId val="{00000004-BC5C-460E-AF3B-B68BB3346244}"/>
            </c:ext>
          </c:extLst>
        </c:ser>
        <c:ser>
          <c:idx val="5"/>
          <c:order val="5"/>
          <c:tx>
            <c:strRef>
              <c:f>Sheet1!$G$1</c:f>
              <c:strCache>
                <c:ptCount val="1"/>
                <c:pt idx="0">
                  <c:v>SubSonic CodingHorror</c:v>
                </c:pt>
              </c:strCache>
            </c:strRef>
          </c:tx>
          <c:spPr>
            <a:solidFill>
              <a:srgbClr val="70AD47"/>
            </a:solidFill>
            <a:ln w="25399">
              <a:noFill/>
            </a:ln>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Sheet1!$G$2</c:f>
              <c:numCache>
                <c:formatCode>General</c:formatCode>
                <c:ptCount val="1"/>
                <c:pt idx="0">
                  <c:v>107</c:v>
                </c:pt>
              </c:numCache>
            </c:numRef>
          </c:val>
          <c:extLst>
            <c:ext xmlns:c16="http://schemas.microsoft.com/office/drawing/2014/chart" uri="{C3380CC4-5D6E-409C-BE32-E72D297353CC}">
              <c16:uniqueId val="{00000005-BC5C-460E-AF3B-B68BB3346244}"/>
            </c:ext>
          </c:extLst>
        </c:ser>
        <c:ser>
          <c:idx val="6"/>
          <c:order val="6"/>
          <c:tx>
            <c:strRef>
              <c:f>Sheet1!$H$1</c:f>
              <c:strCache>
                <c:ptCount val="1"/>
                <c:pt idx="0">
                  <c:v>NHibernate SQL</c:v>
                </c:pt>
              </c:strCache>
            </c:strRef>
          </c:tx>
          <c:spPr>
            <a:solidFill>
              <a:schemeClr val="accent1">
                <a:lumMod val="60000"/>
              </a:schemeClr>
            </a:solidFill>
            <a:ln>
              <a:noFill/>
            </a:ln>
            <a:effectLst/>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Sheet1!$H$2</c:f>
              <c:numCache>
                <c:formatCode>General</c:formatCode>
                <c:ptCount val="1"/>
                <c:pt idx="0">
                  <c:v>104</c:v>
                </c:pt>
              </c:numCache>
            </c:numRef>
          </c:val>
          <c:extLst>
            <c:ext xmlns:c16="http://schemas.microsoft.com/office/drawing/2014/chart" uri="{C3380CC4-5D6E-409C-BE32-E72D297353CC}">
              <c16:uniqueId val="{00000006-BC5C-460E-AF3B-B68BB3346244}"/>
            </c:ext>
          </c:extLst>
        </c:ser>
        <c:ser>
          <c:idx val="7"/>
          <c:order val="7"/>
          <c:tx>
            <c:strRef>
              <c:f>Sheet1!$I$1</c:f>
              <c:strCache>
                <c:ptCount val="1"/>
                <c:pt idx="0">
                  <c:v>Linq 2 SQL</c:v>
                </c:pt>
              </c:strCache>
            </c:strRef>
          </c:tx>
          <c:spPr>
            <a:solidFill>
              <a:schemeClr val="accent2">
                <a:lumMod val="60000"/>
              </a:schemeClr>
            </a:solidFill>
            <a:ln>
              <a:noFill/>
            </a:ln>
            <a:effectLst/>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Sheet1!$I$2</c:f>
              <c:numCache>
                <c:formatCode>General</c:formatCode>
                <c:ptCount val="1"/>
                <c:pt idx="0">
                  <c:v>181</c:v>
                </c:pt>
              </c:numCache>
            </c:numRef>
          </c:val>
          <c:extLst>
            <c:ext xmlns:c16="http://schemas.microsoft.com/office/drawing/2014/chart" uri="{C3380CC4-5D6E-409C-BE32-E72D297353CC}">
              <c16:uniqueId val="{00000007-BC5C-460E-AF3B-B68BB3346244}"/>
            </c:ext>
          </c:extLst>
        </c:ser>
        <c:ser>
          <c:idx val="8"/>
          <c:order val="8"/>
          <c:tx>
            <c:strRef>
              <c:f>Sheet1!$J$1</c:f>
              <c:strCache>
                <c:ptCount val="1"/>
                <c:pt idx="0">
                  <c:v>Entity framework</c:v>
                </c:pt>
              </c:strCache>
            </c:strRef>
          </c:tx>
          <c:spPr>
            <a:solidFill>
              <a:schemeClr val="accent3">
                <a:lumMod val="60000"/>
              </a:schemeClr>
            </a:solidFill>
            <a:ln>
              <a:noFill/>
            </a:ln>
            <a:effectLst/>
          </c:spPr>
          <c:invertIfNegative val="0"/>
          <c:dLbls>
            <c:spPr>
              <a:noFill/>
              <a:ln w="25399">
                <a:noFill/>
              </a:ln>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c:f>
              <c:strCache>
                <c:ptCount val="1"/>
                <c:pt idx="0">
                  <c:v>Category 1</c:v>
                </c:pt>
              </c:strCache>
            </c:strRef>
          </c:cat>
          <c:val>
            <c:numRef>
              <c:f>Sheet1!$J$2</c:f>
              <c:numCache>
                <c:formatCode>General</c:formatCode>
                <c:ptCount val="1"/>
                <c:pt idx="0">
                  <c:v>631</c:v>
                </c:pt>
              </c:numCache>
            </c:numRef>
          </c:val>
          <c:extLst>
            <c:ext xmlns:c16="http://schemas.microsoft.com/office/drawing/2014/chart" uri="{C3380CC4-5D6E-409C-BE32-E72D297353CC}">
              <c16:uniqueId val="{00000008-BC5C-460E-AF3B-B68BB3346244}"/>
            </c:ext>
          </c:extLst>
        </c:ser>
        <c:dLbls>
          <c:showLegendKey val="0"/>
          <c:showVal val="0"/>
          <c:showCatName val="0"/>
          <c:showSerName val="0"/>
          <c:showPercent val="0"/>
          <c:showBubbleSize val="0"/>
        </c:dLbls>
        <c:gapWidth val="219"/>
        <c:axId val="1491888944"/>
        <c:axId val="1"/>
      </c:barChart>
      <c:catAx>
        <c:axId val="1491888944"/>
        <c:scaling>
          <c:orientation val="minMax"/>
        </c:scaling>
        <c:delete val="1"/>
        <c:axPos val="b"/>
        <c:numFmt formatCode="General" sourceLinked="1"/>
        <c:majorTickMark val="out"/>
        <c:minorTickMark val="none"/>
        <c:tickLblPos val="nextTo"/>
        <c:crossAx val="1"/>
        <c:crosses val="autoZero"/>
        <c:auto val="1"/>
        <c:lblAlgn val="ctr"/>
        <c:lblOffset val="100"/>
        <c:noMultiLvlLbl val="0"/>
      </c:catAx>
      <c:valAx>
        <c:axId val="1"/>
        <c:scaling>
          <c:orientation val="minMax"/>
        </c:scaling>
        <c:delete val="0"/>
        <c:axPos val="l"/>
        <c:majorGridlines>
          <c:spPr>
            <a:ln w="9524" cap="flat" cmpd="sng" algn="ctr">
              <a:solidFill>
                <a:schemeClr val="tx1">
                  <a:lumMod val="15000"/>
                  <a:lumOff val="85000"/>
                </a:schemeClr>
              </a:solidFill>
              <a:round/>
            </a:ln>
            <a:effectLst/>
          </c:spPr>
        </c:majorGridlines>
        <c:title>
          <c:tx>
            <c:rich>
              <a:bodyPr/>
              <a:lstStyle/>
              <a:p>
                <a:pPr>
                  <a:defRPr sz="1330" b="0" i="0" u="none" strike="noStrike" baseline="0">
                    <a:solidFill>
                      <a:srgbClr val="333333"/>
                    </a:solidFill>
                    <a:latin typeface="Arial"/>
                    <a:ea typeface="Arial"/>
                    <a:cs typeface="Arial"/>
                  </a:defRPr>
                </a:pPr>
                <a:r>
                  <a:rPr lang="vi-VN"/>
                  <a:t>Mili Seconds</a:t>
                </a:r>
              </a:p>
            </c:rich>
          </c:tx>
          <c:overlay val="0"/>
          <c:spPr>
            <a:noFill/>
            <a:ln w="25399">
              <a:noFill/>
            </a:ln>
          </c:spPr>
        </c:title>
        <c:numFmt formatCode="General" sourceLinked="1"/>
        <c:majorTickMark val="none"/>
        <c:minorTickMark val="none"/>
        <c:tickLblPos val="nextTo"/>
        <c:spPr>
          <a:ln w="6350">
            <a:noFill/>
          </a:ln>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vi-VN"/>
          </a:p>
        </c:txPr>
        <c:crossAx val="1491888944"/>
        <c:crosses val="autoZero"/>
        <c:crossBetween val="between"/>
      </c:valAx>
      <c:spPr>
        <a:noFill/>
        <a:ln w="25399">
          <a:noFill/>
        </a:ln>
      </c:spPr>
    </c:plotArea>
    <c:legend>
      <c:legendPos val="r"/>
      <c:layout>
        <c:manualLayout>
          <c:xMode val="edge"/>
          <c:yMode val="edge"/>
          <c:x val="0.66734075923436398"/>
          <c:y val="7.5562468271712951E-2"/>
          <c:w val="0.31948850905831894"/>
          <c:h val="0.90813389067107342"/>
        </c:manualLayout>
      </c:layout>
      <c:overlay val="0"/>
      <c:spPr>
        <a:noFill/>
        <a:ln w="25399">
          <a:noFill/>
        </a:ln>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4" cap="flat" cmpd="sng" algn="ctr">
      <a:solidFill>
        <a:schemeClr val="tx1">
          <a:lumMod val="15000"/>
          <a:lumOff val="85000"/>
        </a:schemeClr>
      </a:solidFill>
      <a:round/>
    </a:ln>
    <a:effectLst/>
  </c:spPr>
  <c:txPr>
    <a:bodyPr/>
    <a:lstStyle/>
    <a:p>
      <a:pPr>
        <a:defRPr/>
      </a:pPr>
      <a:endParaRPr lang="vi-VN"/>
    </a:p>
  </c:txPr>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Blu03</b:Tag>
    <b:SourceType>Book</b:SourceType>
    <b:Guid>{4208754F-ED45-4FA2-8EDA-9262216EB4B1}</b:Guid>
    <b:LCID>en-US</b:LCID>
    <b:Author>
      <b:Author>
        <b:Corporate>Richard Blum</b:Corporate>
      </b:Author>
    </b:Author>
    <b:Title>C# Network Programming</b:Title>
    <b:Year>2003</b:Year>
    <b:Publisher>Sybex</b:Publisher>
    <b:RefOrder>1</b:RefOrder>
  </b:Source>
  <b:Source>
    <b:Tag>Trầ07</b:Tag>
    <b:SourceType>Book</b:SourceType>
    <b:Guid>{AE02D3E6-C725-4B0D-A753-6EE2DCA717A7}</b:Guid>
    <b:LCID>en-US</b:LCID>
    <b:Author>
      <b:Author>
        <b:Corporate>Trần Đình Quế - Nguyễn Mạnh Sơn</b:Corporate>
      </b:Author>
    </b:Author>
    <b:Title>Phân tích &amp; Thiết kế hệ thống thông tin</b:Title>
    <b:Year>2007</b:Year>
    <b:Publisher>Học Viện Công Nghệ Bưu Chính Viễn Thông</b:Publisher>
    <b:RefOrder>2</b:RefOrder>
  </b:Source>
</b:Sources>
</file>

<file path=customXml/itemProps1.xml><?xml version="1.0" encoding="utf-8"?>
<ds:datastoreItem xmlns:ds="http://schemas.openxmlformats.org/officeDocument/2006/customXml" ds:itemID="{68274D56-5579-4A77-824B-CE059BFA5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CDTN v1.0.dot</Template>
  <TotalTime>59</TotalTime>
  <Pages>57</Pages>
  <Words>10436</Words>
  <Characters>59489</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CHUYÊN ĐỀ TỐT NGHIỆP</vt:lpstr>
    </vt:vector>
  </TitlesOfParts>
  <Company>I</Company>
  <LinksUpToDate>false</LinksUpToDate>
  <CharactersWithSpaces>69786</CharactersWithSpaces>
  <SharedDoc>false</SharedDoc>
  <HLinks>
    <vt:vector size="372" baseType="variant">
      <vt:variant>
        <vt:i4>2883641</vt:i4>
      </vt:variant>
      <vt:variant>
        <vt:i4>396</vt:i4>
      </vt:variant>
      <vt:variant>
        <vt:i4>0</vt:i4>
      </vt:variant>
      <vt:variant>
        <vt:i4>5</vt:i4>
      </vt:variant>
      <vt:variant>
        <vt:lpwstr>http://codeproject.com/</vt:lpwstr>
      </vt:variant>
      <vt:variant>
        <vt:lpwstr/>
      </vt:variant>
      <vt:variant>
        <vt:i4>4391004</vt:i4>
      </vt:variant>
      <vt:variant>
        <vt:i4>393</vt:i4>
      </vt:variant>
      <vt:variant>
        <vt:i4>0</vt:i4>
      </vt:variant>
      <vt:variant>
        <vt:i4>5</vt:i4>
      </vt:variant>
      <vt:variant>
        <vt:lpwstr>http://stackoverflow.com/</vt:lpwstr>
      </vt:variant>
      <vt:variant>
        <vt:lpwstr/>
      </vt:variant>
      <vt:variant>
        <vt:i4>8060962</vt:i4>
      </vt:variant>
      <vt:variant>
        <vt:i4>390</vt:i4>
      </vt:variant>
      <vt:variant>
        <vt:i4>0</vt:i4>
      </vt:variant>
      <vt:variant>
        <vt:i4>5</vt:i4>
      </vt:variant>
      <vt:variant>
        <vt:lpwstr>http://chanel9.com/</vt:lpwstr>
      </vt:variant>
      <vt:variant>
        <vt:lpwstr/>
      </vt:variant>
      <vt:variant>
        <vt:i4>4980762</vt:i4>
      </vt:variant>
      <vt:variant>
        <vt:i4>387</vt:i4>
      </vt:variant>
      <vt:variant>
        <vt:i4>0</vt:i4>
      </vt:variant>
      <vt:variant>
        <vt:i4>5</vt:i4>
      </vt:variant>
      <vt:variant>
        <vt:lpwstr>http://msdn.com/</vt:lpwstr>
      </vt:variant>
      <vt:variant>
        <vt:lpwstr/>
      </vt:variant>
      <vt:variant>
        <vt:i4>6619245</vt:i4>
      </vt:variant>
      <vt:variant>
        <vt:i4>348</vt:i4>
      </vt:variant>
      <vt:variant>
        <vt:i4>0</vt:i4>
      </vt:variant>
      <vt:variant>
        <vt:i4>5</vt:i4>
      </vt:variant>
      <vt:variant>
        <vt:lpwstr>https://github.com/StackExchange/dapper-dot-net</vt:lpwstr>
      </vt:variant>
      <vt:variant>
        <vt:lpwstr/>
      </vt:variant>
      <vt:variant>
        <vt:i4>5111890</vt:i4>
      </vt:variant>
      <vt:variant>
        <vt:i4>339</vt:i4>
      </vt:variant>
      <vt:variant>
        <vt:i4>0</vt:i4>
      </vt:variant>
      <vt:variant>
        <vt:i4>5</vt:i4>
      </vt:variant>
      <vt:variant>
        <vt:lpwstr>https://yinyangit.wordpress.com/2012/03/08/wcf-mot-so-khai-niem-co-ban/relationship-of-contracts-to-the-common-language-runtime/</vt:lpwstr>
      </vt:variant>
      <vt:variant>
        <vt:lpwstr/>
      </vt:variant>
      <vt:variant>
        <vt:i4>5767170</vt:i4>
      </vt:variant>
      <vt:variant>
        <vt:i4>333</vt:i4>
      </vt:variant>
      <vt:variant>
        <vt:i4>0</vt:i4>
      </vt:variant>
      <vt:variant>
        <vt:i4>5</vt:i4>
      </vt:variant>
      <vt:variant>
        <vt:lpwstr>https://yinyangit.wordpress.com/2012/03/08/wcf-mot-so-khai-niem-co-ban/wcf-endpoint-architecture-abc/</vt:lpwstr>
      </vt:variant>
      <vt:variant>
        <vt:lpwstr/>
      </vt:variant>
      <vt:variant>
        <vt:i4>3866750</vt:i4>
      </vt:variant>
      <vt:variant>
        <vt:i4>327</vt:i4>
      </vt:variant>
      <vt:variant>
        <vt:i4>0</vt:i4>
      </vt:variant>
      <vt:variant>
        <vt:i4>5</vt:i4>
      </vt:variant>
      <vt:variant>
        <vt:lpwstr>https://login.live.com/</vt:lpwstr>
      </vt:variant>
      <vt:variant>
        <vt:lpwstr/>
      </vt:variant>
      <vt:variant>
        <vt:i4>5111897</vt:i4>
      </vt:variant>
      <vt:variant>
        <vt:i4>324</vt:i4>
      </vt:variant>
      <vt:variant>
        <vt:i4>0</vt:i4>
      </vt:variant>
      <vt:variant>
        <vt:i4>5</vt:i4>
      </vt:variant>
      <vt:variant>
        <vt:lpwstr>https://dev.windows.com/</vt:lpwstr>
      </vt:variant>
      <vt:variant>
        <vt:lpwstr/>
      </vt:variant>
      <vt:variant>
        <vt:i4>6029404</vt:i4>
      </vt:variant>
      <vt:variant>
        <vt:i4>318</vt:i4>
      </vt:variant>
      <vt:variant>
        <vt:i4>0</vt:i4>
      </vt:variant>
      <vt:variant>
        <vt:i4>5</vt:i4>
      </vt:variant>
      <vt:variant>
        <vt:lpwstr>https://hk2.notify.windows.com/?token=AwYAAAAdEB%2fhqur5%2f0FoscSaKtbes509KizjyqSTpQOa6fsMLbDpZOxO2W4ICrjFCZRAA0f%2f%2b94hAjb7fVywsKKn2c%2fMQberZ4hvBF9PuANK9J%2b1%2b0OmtJwopkFelbcWt%2f33DAM%3d</vt:lpwstr>
      </vt:variant>
      <vt:variant>
        <vt:lpwstr/>
      </vt:variant>
      <vt:variant>
        <vt:i4>1245233</vt:i4>
      </vt:variant>
      <vt:variant>
        <vt:i4>308</vt:i4>
      </vt:variant>
      <vt:variant>
        <vt:i4>0</vt:i4>
      </vt:variant>
      <vt:variant>
        <vt:i4>5</vt:i4>
      </vt:variant>
      <vt:variant>
        <vt:lpwstr/>
      </vt:variant>
      <vt:variant>
        <vt:lpwstr>_Toc456447726</vt:lpwstr>
      </vt:variant>
      <vt:variant>
        <vt:i4>1245233</vt:i4>
      </vt:variant>
      <vt:variant>
        <vt:i4>302</vt:i4>
      </vt:variant>
      <vt:variant>
        <vt:i4>0</vt:i4>
      </vt:variant>
      <vt:variant>
        <vt:i4>5</vt:i4>
      </vt:variant>
      <vt:variant>
        <vt:lpwstr/>
      </vt:variant>
      <vt:variant>
        <vt:lpwstr>_Toc456447725</vt:lpwstr>
      </vt:variant>
      <vt:variant>
        <vt:i4>1245233</vt:i4>
      </vt:variant>
      <vt:variant>
        <vt:i4>296</vt:i4>
      </vt:variant>
      <vt:variant>
        <vt:i4>0</vt:i4>
      </vt:variant>
      <vt:variant>
        <vt:i4>5</vt:i4>
      </vt:variant>
      <vt:variant>
        <vt:lpwstr/>
      </vt:variant>
      <vt:variant>
        <vt:lpwstr>_Toc456447724</vt:lpwstr>
      </vt:variant>
      <vt:variant>
        <vt:i4>1245233</vt:i4>
      </vt:variant>
      <vt:variant>
        <vt:i4>290</vt:i4>
      </vt:variant>
      <vt:variant>
        <vt:i4>0</vt:i4>
      </vt:variant>
      <vt:variant>
        <vt:i4>5</vt:i4>
      </vt:variant>
      <vt:variant>
        <vt:lpwstr/>
      </vt:variant>
      <vt:variant>
        <vt:lpwstr>_Toc456447723</vt:lpwstr>
      </vt:variant>
      <vt:variant>
        <vt:i4>1245233</vt:i4>
      </vt:variant>
      <vt:variant>
        <vt:i4>284</vt:i4>
      </vt:variant>
      <vt:variant>
        <vt:i4>0</vt:i4>
      </vt:variant>
      <vt:variant>
        <vt:i4>5</vt:i4>
      </vt:variant>
      <vt:variant>
        <vt:lpwstr/>
      </vt:variant>
      <vt:variant>
        <vt:lpwstr>_Toc456447722</vt:lpwstr>
      </vt:variant>
      <vt:variant>
        <vt:i4>1245233</vt:i4>
      </vt:variant>
      <vt:variant>
        <vt:i4>278</vt:i4>
      </vt:variant>
      <vt:variant>
        <vt:i4>0</vt:i4>
      </vt:variant>
      <vt:variant>
        <vt:i4>5</vt:i4>
      </vt:variant>
      <vt:variant>
        <vt:lpwstr/>
      </vt:variant>
      <vt:variant>
        <vt:lpwstr>_Toc456447721</vt:lpwstr>
      </vt:variant>
      <vt:variant>
        <vt:i4>1245233</vt:i4>
      </vt:variant>
      <vt:variant>
        <vt:i4>272</vt:i4>
      </vt:variant>
      <vt:variant>
        <vt:i4>0</vt:i4>
      </vt:variant>
      <vt:variant>
        <vt:i4>5</vt:i4>
      </vt:variant>
      <vt:variant>
        <vt:lpwstr/>
      </vt:variant>
      <vt:variant>
        <vt:lpwstr>_Toc456447720</vt:lpwstr>
      </vt:variant>
      <vt:variant>
        <vt:i4>1048625</vt:i4>
      </vt:variant>
      <vt:variant>
        <vt:i4>266</vt:i4>
      </vt:variant>
      <vt:variant>
        <vt:i4>0</vt:i4>
      </vt:variant>
      <vt:variant>
        <vt:i4>5</vt:i4>
      </vt:variant>
      <vt:variant>
        <vt:lpwstr/>
      </vt:variant>
      <vt:variant>
        <vt:lpwstr>_Toc456447719</vt:lpwstr>
      </vt:variant>
      <vt:variant>
        <vt:i4>1048625</vt:i4>
      </vt:variant>
      <vt:variant>
        <vt:i4>260</vt:i4>
      </vt:variant>
      <vt:variant>
        <vt:i4>0</vt:i4>
      </vt:variant>
      <vt:variant>
        <vt:i4>5</vt:i4>
      </vt:variant>
      <vt:variant>
        <vt:lpwstr/>
      </vt:variant>
      <vt:variant>
        <vt:lpwstr>_Toc456447718</vt:lpwstr>
      </vt:variant>
      <vt:variant>
        <vt:i4>1048625</vt:i4>
      </vt:variant>
      <vt:variant>
        <vt:i4>254</vt:i4>
      </vt:variant>
      <vt:variant>
        <vt:i4>0</vt:i4>
      </vt:variant>
      <vt:variant>
        <vt:i4>5</vt:i4>
      </vt:variant>
      <vt:variant>
        <vt:lpwstr/>
      </vt:variant>
      <vt:variant>
        <vt:lpwstr>_Toc456447717</vt:lpwstr>
      </vt:variant>
      <vt:variant>
        <vt:i4>1048625</vt:i4>
      </vt:variant>
      <vt:variant>
        <vt:i4>248</vt:i4>
      </vt:variant>
      <vt:variant>
        <vt:i4>0</vt:i4>
      </vt:variant>
      <vt:variant>
        <vt:i4>5</vt:i4>
      </vt:variant>
      <vt:variant>
        <vt:lpwstr/>
      </vt:variant>
      <vt:variant>
        <vt:lpwstr>_Toc456447716</vt:lpwstr>
      </vt:variant>
      <vt:variant>
        <vt:i4>1048625</vt:i4>
      </vt:variant>
      <vt:variant>
        <vt:i4>242</vt:i4>
      </vt:variant>
      <vt:variant>
        <vt:i4>0</vt:i4>
      </vt:variant>
      <vt:variant>
        <vt:i4>5</vt:i4>
      </vt:variant>
      <vt:variant>
        <vt:lpwstr/>
      </vt:variant>
      <vt:variant>
        <vt:lpwstr>_Toc456447715</vt:lpwstr>
      </vt:variant>
      <vt:variant>
        <vt:i4>1048625</vt:i4>
      </vt:variant>
      <vt:variant>
        <vt:i4>236</vt:i4>
      </vt:variant>
      <vt:variant>
        <vt:i4>0</vt:i4>
      </vt:variant>
      <vt:variant>
        <vt:i4>5</vt:i4>
      </vt:variant>
      <vt:variant>
        <vt:lpwstr/>
      </vt:variant>
      <vt:variant>
        <vt:lpwstr>_Toc456447714</vt:lpwstr>
      </vt:variant>
      <vt:variant>
        <vt:i4>1048625</vt:i4>
      </vt:variant>
      <vt:variant>
        <vt:i4>230</vt:i4>
      </vt:variant>
      <vt:variant>
        <vt:i4>0</vt:i4>
      </vt:variant>
      <vt:variant>
        <vt:i4>5</vt:i4>
      </vt:variant>
      <vt:variant>
        <vt:lpwstr/>
      </vt:variant>
      <vt:variant>
        <vt:lpwstr>_Toc456447713</vt:lpwstr>
      </vt:variant>
      <vt:variant>
        <vt:i4>1048625</vt:i4>
      </vt:variant>
      <vt:variant>
        <vt:i4>224</vt:i4>
      </vt:variant>
      <vt:variant>
        <vt:i4>0</vt:i4>
      </vt:variant>
      <vt:variant>
        <vt:i4>5</vt:i4>
      </vt:variant>
      <vt:variant>
        <vt:lpwstr/>
      </vt:variant>
      <vt:variant>
        <vt:lpwstr>_Toc456447712</vt:lpwstr>
      </vt:variant>
      <vt:variant>
        <vt:i4>1048625</vt:i4>
      </vt:variant>
      <vt:variant>
        <vt:i4>218</vt:i4>
      </vt:variant>
      <vt:variant>
        <vt:i4>0</vt:i4>
      </vt:variant>
      <vt:variant>
        <vt:i4>5</vt:i4>
      </vt:variant>
      <vt:variant>
        <vt:lpwstr/>
      </vt:variant>
      <vt:variant>
        <vt:lpwstr>_Toc456447711</vt:lpwstr>
      </vt:variant>
      <vt:variant>
        <vt:i4>1048625</vt:i4>
      </vt:variant>
      <vt:variant>
        <vt:i4>212</vt:i4>
      </vt:variant>
      <vt:variant>
        <vt:i4>0</vt:i4>
      </vt:variant>
      <vt:variant>
        <vt:i4>5</vt:i4>
      </vt:variant>
      <vt:variant>
        <vt:lpwstr/>
      </vt:variant>
      <vt:variant>
        <vt:lpwstr>_Toc456447710</vt:lpwstr>
      </vt:variant>
      <vt:variant>
        <vt:i4>1114161</vt:i4>
      </vt:variant>
      <vt:variant>
        <vt:i4>206</vt:i4>
      </vt:variant>
      <vt:variant>
        <vt:i4>0</vt:i4>
      </vt:variant>
      <vt:variant>
        <vt:i4>5</vt:i4>
      </vt:variant>
      <vt:variant>
        <vt:lpwstr/>
      </vt:variant>
      <vt:variant>
        <vt:lpwstr>_Toc456447709</vt:lpwstr>
      </vt:variant>
      <vt:variant>
        <vt:i4>1114161</vt:i4>
      </vt:variant>
      <vt:variant>
        <vt:i4>200</vt:i4>
      </vt:variant>
      <vt:variant>
        <vt:i4>0</vt:i4>
      </vt:variant>
      <vt:variant>
        <vt:i4>5</vt:i4>
      </vt:variant>
      <vt:variant>
        <vt:lpwstr/>
      </vt:variant>
      <vt:variant>
        <vt:lpwstr>_Toc456447708</vt:lpwstr>
      </vt:variant>
      <vt:variant>
        <vt:i4>1114161</vt:i4>
      </vt:variant>
      <vt:variant>
        <vt:i4>194</vt:i4>
      </vt:variant>
      <vt:variant>
        <vt:i4>0</vt:i4>
      </vt:variant>
      <vt:variant>
        <vt:i4>5</vt:i4>
      </vt:variant>
      <vt:variant>
        <vt:lpwstr/>
      </vt:variant>
      <vt:variant>
        <vt:lpwstr>_Toc456447707</vt:lpwstr>
      </vt:variant>
      <vt:variant>
        <vt:i4>1114161</vt:i4>
      </vt:variant>
      <vt:variant>
        <vt:i4>188</vt:i4>
      </vt:variant>
      <vt:variant>
        <vt:i4>0</vt:i4>
      </vt:variant>
      <vt:variant>
        <vt:i4>5</vt:i4>
      </vt:variant>
      <vt:variant>
        <vt:lpwstr/>
      </vt:variant>
      <vt:variant>
        <vt:lpwstr>_Toc456447706</vt:lpwstr>
      </vt:variant>
      <vt:variant>
        <vt:i4>1114161</vt:i4>
      </vt:variant>
      <vt:variant>
        <vt:i4>182</vt:i4>
      </vt:variant>
      <vt:variant>
        <vt:i4>0</vt:i4>
      </vt:variant>
      <vt:variant>
        <vt:i4>5</vt:i4>
      </vt:variant>
      <vt:variant>
        <vt:lpwstr/>
      </vt:variant>
      <vt:variant>
        <vt:lpwstr>_Toc456447705</vt:lpwstr>
      </vt:variant>
      <vt:variant>
        <vt:i4>1114161</vt:i4>
      </vt:variant>
      <vt:variant>
        <vt:i4>176</vt:i4>
      </vt:variant>
      <vt:variant>
        <vt:i4>0</vt:i4>
      </vt:variant>
      <vt:variant>
        <vt:i4>5</vt:i4>
      </vt:variant>
      <vt:variant>
        <vt:lpwstr/>
      </vt:variant>
      <vt:variant>
        <vt:lpwstr>_Toc456447704</vt:lpwstr>
      </vt:variant>
      <vt:variant>
        <vt:i4>1114161</vt:i4>
      </vt:variant>
      <vt:variant>
        <vt:i4>170</vt:i4>
      </vt:variant>
      <vt:variant>
        <vt:i4>0</vt:i4>
      </vt:variant>
      <vt:variant>
        <vt:i4>5</vt:i4>
      </vt:variant>
      <vt:variant>
        <vt:lpwstr/>
      </vt:variant>
      <vt:variant>
        <vt:lpwstr>_Toc456447703</vt:lpwstr>
      </vt:variant>
      <vt:variant>
        <vt:i4>1114161</vt:i4>
      </vt:variant>
      <vt:variant>
        <vt:i4>164</vt:i4>
      </vt:variant>
      <vt:variant>
        <vt:i4>0</vt:i4>
      </vt:variant>
      <vt:variant>
        <vt:i4>5</vt:i4>
      </vt:variant>
      <vt:variant>
        <vt:lpwstr/>
      </vt:variant>
      <vt:variant>
        <vt:lpwstr>_Toc456447702</vt:lpwstr>
      </vt:variant>
      <vt:variant>
        <vt:i4>1114161</vt:i4>
      </vt:variant>
      <vt:variant>
        <vt:i4>158</vt:i4>
      </vt:variant>
      <vt:variant>
        <vt:i4>0</vt:i4>
      </vt:variant>
      <vt:variant>
        <vt:i4>5</vt:i4>
      </vt:variant>
      <vt:variant>
        <vt:lpwstr/>
      </vt:variant>
      <vt:variant>
        <vt:lpwstr>_Toc456447701</vt:lpwstr>
      </vt:variant>
      <vt:variant>
        <vt:i4>1114161</vt:i4>
      </vt:variant>
      <vt:variant>
        <vt:i4>152</vt:i4>
      </vt:variant>
      <vt:variant>
        <vt:i4>0</vt:i4>
      </vt:variant>
      <vt:variant>
        <vt:i4>5</vt:i4>
      </vt:variant>
      <vt:variant>
        <vt:lpwstr/>
      </vt:variant>
      <vt:variant>
        <vt:lpwstr>_Toc456447700</vt:lpwstr>
      </vt:variant>
      <vt:variant>
        <vt:i4>1572912</vt:i4>
      </vt:variant>
      <vt:variant>
        <vt:i4>146</vt:i4>
      </vt:variant>
      <vt:variant>
        <vt:i4>0</vt:i4>
      </vt:variant>
      <vt:variant>
        <vt:i4>5</vt:i4>
      </vt:variant>
      <vt:variant>
        <vt:lpwstr/>
      </vt:variant>
      <vt:variant>
        <vt:lpwstr>_Toc456447699</vt:lpwstr>
      </vt:variant>
      <vt:variant>
        <vt:i4>1572912</vt:i4>
      </vt:variant>
      <vt:variant>
        <vt:i4>140</vt:i4>
      </vt:variant>
      <vt:variant>
        <vt:i4>0</vt:i4>
      </vt:variant>
      <vt:variant>
        <vt:i4>5</vt:i4>
      </vt:variant>
      <vt:variant>
        <vt:lpwstr/>
      </vt:variant>
      <vt:variant>
        <vt:lpwstr>_Toc456447698</vt:lpwstr>
      </vt:variant>
      <vt:variant>
        <vt:i4>1572912</vt:i4>
      </vt:variant>
      <vt:variant>
        <vt:i4>134</vt:i4>
      </vt:variant>
      <vt:variant>
        <vt:i4>0</vt:i4>
      </vt:variant>
      <vt:variant>
        <vt:i4>5</vt:i4>
      </vt:variant>
      <vt:variant>
        <vt:lpwstr/>
      </vt:variant>
      <vt:variant>
        <vt:lpwstr>_Toc456447697</vt:lpwstr>
      </vt:variant>
      <vt:variant>
        <vt:i4>1572912</vt:i4>
      </vt:variant>
      <vt:variant>
        <vt:i4>128</vt:i4>
      </vt:variant>
      <vt:variant>
        <vt:i4>0</vt:i4>
      </vt:variant>
      <vt:variant>
        <vt:i4>5</vt:i4>
      </vt:variant>
      <vt:variant>
        <vt:lpwstr/>
      </vt:variant>
      <vt:variant>
        <vt:lpwstr>_Toc456447696</vt:lpwstr>
      </vt:variant>
      <vt:variant>
        <vt:i4>1572912</vt:i4>
      </vt:variant>
      <vt:variant>
        <vt:i4>122</vt:i4>
      </vt:variant>
      <vt:variant>
        <vt:i4>0</vt:i4>
      </vt:variant>
      <vt:variant>
        <vt:i4>5</vt:i4>
      </vt:variant>
      <vt:variant>
        <vt:lpwstr/>
      </vt:variant>
      <vt:variant>
        <vt:lpwstr>_Toc456447695</vt:lpwstr>
      </vt:variant>
      <vt:variant>
        <vt:i4>1572912</vt:i4>
      </vt:variant>
      <vt:variant>
        <vt:i4>116</vt:i4>
      </vt:variant>
      <vt:variant>
        <vt:i4>0</vt:i4>
      </vt:variant>
      <vt:variant>
        <vt:i4>5</vt:i4>
      </vt:variant>
      <vt:variant>
        <vt:lpwstr/>
      </vt:variant>
      <vt:variant>
        <vt:lpwstr>_Toc456447694</vt:lpwstr>
      </vt:variant>
      <vt:variant>
        <vt:i4>1572912</vt:i4>
      </vt:variant>
      <vt:variant>
        <vt:i4>110</vt:i4>
      </vt:variant>
      <vt:variant>
        <vt:i4>0</vt:i4>
      </vt:variant>
      <vt:variant>
        <vt:i4>5</vt:i4>
      </vt:variant>
      <vt:variant>
        <vt:lpwstr/>
      </vt:variant>
      <vt:variant>
        <vt:lpwstr>_Toc456447693</vt:lpwstr>
      </vt:variant>
      <vt:variant>
        <vt:i4>1572912</vt:i4>
      </vt:variant>
      <vt:variant>
        <vt:i4>104</vt:i4>
      </vt:variant>
      <vt:variant>
        <vt:i4>0</vt:i4>
      </vt:variant>
      <vt:variant>
        <vt:i4>5</vt:i4>
      </vt:variant>
      <vt:variant>
        <vt:lpwstr/>
      </vt:variant>
      <vt:variant>
        <vt:lpwstr>_Toc456447692</vt:lpwstr>
      </vt:variant>
      <vt:variant>
        <vt:i4>1572912</vt:i4>
      </vt:variant>
      <vt:variant>
        <vt:i4>98</vt:i4>
      </vt:variant>
      <vt:variant>
        <vt:i4>0</vt:i4>
      </vt:variant>
      <vt:variant>
        <vt:i4>5</vt:i4>
      </vt:variant>
      <vt:variant>
        <vt:lpwstr/>
      </vt:variant>
      <vt:variant>
        <vt:lpwstr>_Toc456447691</vt:lpwstr>
      </vt:variant>
      <vt:variant>
        <vt:i4>1572912</vt:i4>
      </vt:variant>
      <vt:variant>
        <vt:i4>92</vt:i4>
      </vt:variant>
      <vt:variant>
        <vt:i4>0</vt:i4>
      </vt:variant>
      <vt:variant>
        <vt:i4>5</vt:i4>
      </vt:variant>
      <vt:variant>
        <vt:lpwstr/>
      </vt:variant>
      <vt:variant>
        <vt:lpwstr>_Toc456447690</vt:lpwstr>
      </vt:variant>
      <vt:variant>
        <vt:i4>1638448</vt:i4>
      </vt:variant>
      <vt:variant>
        <vt:i4>86</vt:i4>
      </vt:variant>
      <vt:variant>
        <vt:i4>0</vt:i4>
      </vt:variant>
      <vt:variant>
        <vt:i4>5</vt:i4>
      </vt:variant>
      <vt:variant>
        <vt:lpwstr/>
      </vt:variant>
      <vt:variant>
        <vt:lpwstr>_Toc456447689</vt:lpwstr>
      </vt:variant>
      <vt:variant>
        <vt:i4>1638448</vt:i4>
      </vt:variant>
      <vt:variant>
        <vt:i4>80</vt:i4>
      </vt:variant>
      <vt:variant>
        <vt:i4>0</vt:i4>
      </vt:variant>
      <vt:variant>
        <vt:i4>5</vt:i4>
      </vt:variant>
      <vt:variant>
        <vt:lpwstr/>
      </vt:variant>
      <vt:variant>
        <vt:lpwstr>_Toc456447688</vt:lpwstr>
      </vt:variant>
      <vt:variant>
        <vt:i4>1638448</vt:i4>
      </vt:variant>
      <vt:variant>
        <vt:i4>74</vt:i4>
      </vt:variant>
      <vt:variant>
        <vt:i4>0</vt:i4>
      </vt:variant>
      <vt:variant>
        <vt:i4>5</vt:i4>
      </vt:variant>
      <vt:variant>
        <vt:lpwstr/>
      </vt:variant>
      <vt:variant>
        <vt:lpwstr>_Toc456447687</vt:lpwstr>
      </vt:variant>
      <vt:variant>
        <vt:i4>1638448</vt:i4>
      </vt:variant>
      <vt:variant>
        <vt:i4>68</vt:i4>
      </vt:variant>
      <vt:variant>
        <vt:i4>0</vt:i4>
      </vt:variant>
      <vt:variant>
        <vt:i4>5</vt:i4>
      </vt:variant>
      <vt:variant>
        <vt:lpwstr/>
      </vt:variant>
      <vt:variant>
        <vt:lpwstr>_Toc456447686</vt:lpwstr>
      </vt:variant>
      <vt:variant>
        <vt:i4>1638448</vt:i4>
      </vt:variant>
      <vt:variant>
        <vt:i4>62</vt:i4>
      </vt:variant>
      <vt:variant>
        <vt:i4>0</vt:i4>
      </vt:variant>
      <vt:variant>
        <vt:i4>5</vt:i4>
      </vt:variant>
      <vt:variant>
        <vt:lpwstr/>
      </vt:variant>
      <vt:variant>
        <vt:lpwstr>_Toc456447685</vt:lpwstr>
      </vt:variant>
      <vt:variant>
        <vt:i4>1638448</vt:i4>
      </vt:variant>
      <vt:variant>
        <vt:i4>56</vt:i4>
      </vt:variant>
      <vt:variant>
        <vt:i4>0</vt:i4>
      </vt:variant>
      <vt:variant>
        <vt:i4>5</vt:i4>
      </vt:variant>
      <vt:variant>
        <vt:lpwstr/>
      </vt:variant>
      <vt:variant>
        <vt:lpwstr>_Toc456447684</vt:lpwstr>
      </vt:variant>
      <vt:variant>
        <vt:i4>1638448</vt:i4>
      </vt:variant>
      <vt:variant>
        <vt:i4>50</vt:i4>
      </vt:variant>
      <vt:variant>
        <vt:i4>0</vt:i4>
      </vt:variant>
      <vt:variant>
        <vt:i4>5</vt:i4>
      </vt:variant>
      <vt:variant>
        <vt:lpwstr/>
      </vt:variant>
      <vt:variant>
        <vt:lpwstr>_Toc456447683</vt:lpwstr>
      </vt:variant>
      <vt:variant>
        <vt:i4>1638448</vt:i4>
      </vt:variant>
      <vt:variant>
        <vt:i4>44</vt:i4>
      </vt:variant>
      <vt:variant>
        <vt:i4>0</vt:i4>
      </vt:variant>
      <vt:variant>
        <vt:i4>5</vt:i4>
      </vt:variant>
      <vt:variant>
        <vt:lpwstr/>
      </vt:variant>
      <vt:variant>
        <vt:lpwstr>_Toc456447682</vt:lpwstr>
      </vt:variant>
      <vt:variant>
        <vt:i4>1638448</vt:i4>
      </vt:variant>
      <vt:variant>
        <vt:i4>38</vt:i4>
      </vt:variant>
      <vt:variant>
        <vt:i4>0</vt:i4>
      </vt:variant>
      <vt:variant>
        <vt:i4>5</vt:i4>
      </vt:variant>
      <vt:variant>
        <vt:lpwstr/>
      </vt:variant>
      <vt:variant>
        <vt:lpwstr>_Toc456447681</vt:lpwstr>
      </vt:variant>
      <vt:variant>
        <vt:i4>1638448</vt:i4>
      </vt:variant>
      <vt:variant>
        <vt:i4>32</vt:i4>
      </vt:variant>
      <vt:variant>
        <vt:i4>0</vt:i4>
      </vt:variant>
      <vt:variant>
        <vt:i4>5</vt:i4>
      </vt:variant>
      <vt:variant>
        <vt:lpwstr/>
      </vt:variant>
      <vt:variant>
        <vt:lpwstr>_Toc456447680</vt:lpwstr>
      </vt:variant>
      <vt:variant>
        <vt:i4>1441840</vt:i4>
      </vt:variant>
      <vt:variant>
        <vt:i4>26</vt:i4>
      </vt:variant>
      <vt:variant>
        <vt:i4>0</vt:i4>
      </vt:variant>
      <vt:variant>
        <vt:i4>5</vt:i4>
      </vt:variant>
      <vt:variant>
        <vt:lpwstr/>
      </vt:variant>
      <vt:variant>
        <vt:lpwstr>_Toc456447679</vt:lpwstr>
      </vt:variant>
      <vt:variant>
        <vt:i4>1441840</vt:i4>
      </vt:variant>
      <vt:variant>
        <vt:i4>20</vt:i4>
      </vt:variant>
      <vt:variant>
        <vt:i4>0</vt:i4>
      </vt:variant>
      <vt:variant>
        <vt:i4>5</vt:i4>
      </vt:variant>
      <vt:variant>
        <vt:lpwstr/>
      </vt:variant>
      <vt:variant>
        <vt:lpwstr>_Toc456447678</vt:lpwstr>
      </vt:variant>
      <vt:variant>
        <vt:i4>1441840</vt:i4>
      </vt:variant>
      <vt:variant>
        <vt:i4>14</vt:i4>
      </vt:variant>
      <vt:variant>
        <vt:i4>0</vt:i4>
      </vt:variant>
      <vt:variant>
        <vt:i4>5</vt:i4>
      </vt:variant>
      <vt:variant>
        <vt:lpwstr/>
      </vt:variant>
      <vt:variant>
        <vt:lpwstr>_Toc456447677</vt:lpwstr>
      </vt:variant>
      <vt:variant>
        <vt:i4>1441840</vt:i4>
      </vt:variant>
      <vt:variant>
        <vt:i4>8</vt:i4>
      </vt:variant>
      <vt:variant>
        <vt:i4>0</vt:i4>
      </vt:variant>
      <vt:variant>
        <vt:i4>5</vt:i4>
      </vt:variant>
      <vt:variant>
        <vt:lpwstr/>
      </vt:variant>
      <vt:variant>
        <vt:lpwstr>_Toc456447676</vt:lpwstr>
      </vt:variant>
      <vt:variant>
        <vt:i4>1441840</vt:i4>
      </vt:variant>
      <vt:variant>
        <vt:i4>2</vt:i4>
      </vt:variant>
      <vt:variant>
        <vt:i4>0</vt:i4>
      </vt:variant>
      <vt:variant>
        <vt:i4>5</vt:i4>
      </vt:variant>
      <vt:variant>
        <vt:lpwstr/>
      </vt:variant>
      <vt:variant>
        <vt:lpwstr>_Toc456447675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CHUYÊN ĐỀ TỐT NGHIỆP</dc:title>
  <dc:subject/>
  <dc:creator>DiemHuong</dc:creator>
  <cp:keywords/>
  <cp:lastModifiedBy>Sy Le Kha</cp:lastModifiedBy>
  <cp:revision>37</cp:revision>
  <cp:lastPrinted>2016-04-29T06:50:00Z</cp:lastPrinted>
  <dcterms:created xsi:type="dcterms:W3CDTF">2016-07-21T05:23:00Z</dcterms:created>
  <dcterms:modified xsi:type="dcterms:W3CDTF">2016-07-21T07:05:00Z</dcterms:modified>
</cp:coreProperties>
</file>